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47EB5B" w14:textId="77777777" w:rsidR="00BD51F2" w:rsidRPr="006B1588" w:rsidRDefault="00BD51F2">
      <w:pPr>
        <w:rPr>
          <w:rFonts w:cstheme="minorHAnsi"/>
          <w:color w:val="auto"/>
          <w:sz w:val="20"/>
          <w:szCs w:val="20"/>
        </w:rPr>
      </w:pPr>
    </w:p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DB6F72" w:rsidRPr="006B1588" w14:paraId="10AA1484" w14:textId="77777777" w:rsidTr="00EB6A77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0B55A139" w14:textId="1E7C73D5" w:rsidR="00D36F67" w:rsidRPr="00D36F67" w:rsidRDefault="00772740" w:rsidP="00D36F67">
            <w:pPr>
              <w:pStyle w:val="Title"/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</w:pPr>
            <w:r w:rsidRPr="00D36F67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 xml:space="preserve">Rebekka </w:t>
            </w:r>
            <w:proofErr w:type="gramStart"/>
            <w:r w:rsidRPr="00D36F67">
              <w:rPr>
                <w:rFonts w:asciiTheme="minorHAnsi" w:hAnsiTheme="minorHAnsi" w:cstheme="minorHAnsi"/>
                <w:b/>
                <w:color w:val="auto"/>
                <w:sz w:val="20"/>
                <w:szCs w:val="20"/>
              </w:rPr>
              <w:t>Brown</w:t>
            </w:r>
            <w:proofErr w:type="gramEnd"/>
            <w:r w:rsidR="00D36F67" w:rsidRPr="00D36F67">
              <w:rPr>
                <w:rFonts w:ascii="Calibri" w:hAnsi="Calibri" w:cs="Calibri"/>
                <w:b/>
                <w:color w:val="242424"/>
                <w:sz w:val="22"/>
                <w:szCs w:val="22"/>
              </w:rPr>
              <w:br/>
              <w:t>(989)332-3897</w:t>
            </w:r>
          </w:p>
          <w:p w14:paraId="78E1FCBF" w14:textId="22B896C3" w:rsidR="00446C83" w:rsidRPr="006B1588" w:rsidRDefault="00D36F67" w:rsidP="00913946">
            <w:pPr>
              <w:pStyle w:val="ContactInfoEmphasis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D36F67">
              <w:rPr>
                <w:rFonts w:ascii="Calibri" w:hAnsi="Calibri" w:cs="Calibri"/>
                <w:color w:val="242424"/>
                <w:shd w:val="clear" w:color="auto" w:fill="FFFFFF"/>
              </w:rPr>
              <w:t>Rebekka_0003@yahoo.com</w:t>
            </w:r>
          </w:p>
        </w:tc>
      </w:tr>
      <w:tr w:rsidR="00DB6F72" w:rsidRPr="006B1588" w14:paraId="5993BAFA" w14:textId="77777777" w:rsidTr="00EB6A77">
        <w:tc>
          <w:tcPr>
            <w:tcW w:w="9360" w:type="dxa"/>
            <w:tcMar>
              <w:top w:w="432" w:type="dxa"/>
            </w:tcMar>
          </w:tcPr>
          <w:p w14:paraId="67E1B96F" w14:textId="6C863231" w:rsidR="001755A8" w:rsidRPr="006B1588" w:rsidRDefault="00971D27" w:rsidP="00913946">
            <w:pPr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Bachelor’s in software </w:t>
            </w:r>
            <w:proofErr w:type="gramStart"/>
            <w:r w:rsidRPr="006B1588">
              <w:rPr>
                <w:rFonts w:cstheme="minorHAnsi"/>
                <w:color w:val="auto"/>
                <w:sz w:val="20"/>
                <w:szCs w:val="20"/>
              </w:rPr>
              <w:t>engineering</w:t>
            </w:r>
            <w:r w:rsidR="00EB6A77" w:rsidRPr="006B1588">
              <w:rPr>
                <w:rFonts w:cstheme="minorHAnsi"/>
                <w:color w:val="auto"/>
                <w:sz w:val="20"/>
                <w:szCs w:val="20"/>
              </w:rPr>
              <w:t xml:space="preserve"> </w:t>
            </w:r>
            <w:r w:rsidR="00D67C61">
              <w:rPr>
                <w:rFonts w:cstheme="minorHAnsi"/>
                <w:color w:val="auto"/>
                <w:sz w:val="20"/>
                <w:szCs w:val="20"/>
              </w:rPr>
              <w:t xml:space="preserve"> on</w:t>
            </w:r>
            <w:proofErr w:type="gramEnd"/>
            <w:r w:rsidR="00D67C61">
              <w:rPr>
                <w:rFonts w:cstheme="minorHAnsi"/>
                <w:color w:val="auto"/>
                <w:sz w:val="20"/>
                <w:szCs w:val="20"/>
              </w:rPr>
              <w:t xml:space="preserve"> Mainframe developer </w:t>
            </w:r>
            <w:r w:rsidR="00C9292E">
              <w:rPr>
                <w:rFonts w:cstheme="minorHAnsi"/>
                <w:color w:val="auto"/>
                <w:sz w:val="20"/>
                <w:szCs w:val="20"/>
              </w:rPr>
              <w:t xml:space="preserve">on the Cobol </w:t>
            </w:r>
            <w:r w:rsidR="00EB6A77" w:rsidRPr="006B1588">
              <w:rPr>
                <w:rFonts w:cstheme="minorHAnsi"/>
                <w:color w:val="auto"/>
                <w:sz w:val="20"/>
                <w:szCs w:val="20"/>
              </w:rPr>
              <w:t xml:space="preserve">with the fundamental knowledge of software design, development, and testing. Seeking to utilize broad educational background with internship and excellent analytical, technical, and programming skills to thrive </w:t>
            </w:r>
            <w:r w:rsidR="00E56BFA" w:rsidRPr="006B1588">
              <w:rPr>
                <w:rFonts w:cstheme="minorHAnsi"/>
                <w:color w:val="auto"/>
                <w:sz w:val="20"/>
                <w:szCs w:val="20"/>
              </w:rPr>
              <w:t>as a</w:t>
            </w:r>
            <w:r w:rsidR="00EB6A77" w:rsidRPr="006B1588">
              <w:rPr>
                <w:rFonts w:cstheme="minorHAnsi"/>
                <w:color w:val="auto"/>
                <w:sz w:val="20"/>
                <w:szCs w:val="20"/>
              </w:rPr>
              <w:t xml:space="preserve"> software engineer.</w:t>
            </w:r>
          </w:p>
        </w:tc>
      </w:tr>
    </w:tbl>
    <w:p w14:paraId="1378F8FE" w14:textId="77777777" w:rsidR="004E01EB" w:rsidRPr="006B1588" w:rsidRDefault="00DB1257" w:rsidP="004E01EB">
      <w:pPr>
        <w:pStyle w:val="Heading1"/>
        <w:rPr>
          <w:rFonts w:asciiTheme="minorHAnsi" w:hAnsiTheme="minorHAnsi" w:cstheme="minorHAnsi"/>
          <w:color w:val="auto"/>
          <w:sz w:val="20"/>
          <w:szCs w:val="20"/>
        </w:rPr>
      </w:pPr>
      <w:sdt>
        <w:sdtPr>
          <w:rPr>
            <w:rFonts w:asciiTheme="minorHAnsi" w:hAnsiTheme="minorHAnsi" w:cstheme="minorHAnsi"/>
            <w:color w:val="auto"/>
            <w:sz w:val="20"/>
            <w:szCs w:val="20"/>
          </w:rPr>
          <w:alias w:val="Experience:"/>
          <w:tag w:val="Experience:"/>
          <w:id w:val="-1983300934"/>
          <w:placeholder>
            <w:docPart w:val="3C6A277CEF2A4BDC9121941B80F2FAFC"/>
          </w:placeholder>
          <w:temporary/>
          <w:showingPlcHdr/>
        </w:sdtPr>
        <w:sdtEndPr/>
        <w:sdtContent>
          <w:r w:rsidR="004E01EB" w:rsidRPr="006B1588">
            <w:rPr>
              <w:rFonts w:asciiTheme="minorHAnsi" w:hAnsiTheme="minorHAnsi" w:cstheme="minorHAnsi"/>
              <w:color w:val="auto"/>
              <w:sz w:val="20"/>
              <w:szCs w:val="20"/>
            </w:rPr>
            <w:t>Experience</w:t>
          </w:r>
        </w:sdtContent>
      </w:sdt>
    </w:p>
    <w:tbl>
      <w:tblPr>
        <w:tblStyle w:val="TableGrid"/>
        <w:tblW w:w="5000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936"/>
      </w:tblGrid>
      <w:tr w:rsidR="00DB6F72" w:rsidRPr="006B1588" w14:paraId="62120DA1" w14:textId="77777777" w:rsidTr="000F52BF">
        <w:tc>
          <w:tcPr>
            <w:tcW w:w="9355" w:type="dxa"/>
          </w:tcPr>
          <w:p w14:paraId="1FEF1766" w14:textId="6A70C6C0" w:rsidR="002722F4" w:rsidRDefault="002722F4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August 15, 2022-CURRENT</w:t>
            </w:r>
          </w:p>
          <w:p w14:paraId="7C4578D9" w14:textId="31F3CD31" w:rsidR="005D29B0" w:rsidRPr="006B1588" w:rsidRDefault="005D29B0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noProof/>
                <w:color w:val="auto"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113AC36" wp14:editId="38836D50">
                      <wp:simplePos x="0" y="0"/>
                      <wp:positionH relativeFrom="column">
                        <wp:posOffset>-147320</wp:posOffset>
                      </wp:positionH>
                      <wp:positionV relativeFrom="paragraph">
                        <wp:posOffset>62230</wp:posOffset>
                      </wp:positionV>
                      <wp:extent cx="6788150" cy="38100"/>
                      <wp:effectExtent l="0" t="0" r="1270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88150" cy="38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1.6pt,4.9pt" to="522.9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0385B442" w14:textId="627DA160" w:rsidR="002722F4" w:rsidRPr="006B1588" w:rsidRDefault="002722F4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DXC.TECHNOLOGY</w:t>
            </w:r>
          </w:p>
          <w:p w14:paraId="08A4CF99" w14:textId="17B1D30F" w:rsidR="002722F4" w:rsidRDefault="002722F4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MAINFRAME Operator/devleopment </w:t>
            </w:r>
          </w:p>
          <w:p w14:paraId="1BFAB6DA" w14:textId="77777777" w:rsidR="005D29B0" w:rsidRPr="006B1588" w:rsidRDefault="005D29B0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</w:p>
          <w:p w14:paraId="2AAD7432" w14:textId="2A72F103" w:rsidR="002722F4" w:rsidRPr="006B1588" w:rsidRDefault="002722F4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Skills related to softe</w:t>
            </w:r>
            <w:r w:rsidR="00751803" w:rsidRPr="006B1588">
              <w:rPr>
                <w:rFonts w:cstheme="minorHAnsi"/>
                <w:color w:val="auto"/>
                <w:sz w:val="20"/>
                <w:szCs w:val="20"/>
              </w:rPr>
              <w:t>wa</w:t>
            </w:r>
            <w:r w:rsidRPr="006B1588">
              <w:rPr>
                <w:rFonts w:cstheme="minorHAnsi"/>
                <w:color w:val="auto"/>
                <w:sz w:val="20"/>
                <w:szCs w:val="20"/>
              </w:rPr>
              <w:t>re development and coding, which mainframe developers use in the creation and maintenance of software systems on a mainframe computer, using java, c++, c#, Java script</w:t>
            </w:r>
            <w:r w:rsidR="002F1BE9">
              <w:rPr>
                <w:rFonts w:cstheme="minorHAnsi"/>
                <w:color w:val="auto"/>
                <w:sz w:val="20"/>
                <w:szCs w:val="20"/>
              </w:rPr>
              <w:t>, COBOL/DB2/CISCS Program</w:t>
            </w:r>
            <w:r w:rsidRPr="006B1588">
              <w:rPr>
                <w:rFonts w:cstheme="minorHAnsi"/>
                <w:color w:val="auto"/>
                <w:sz w:val="20"/>
                <w:szCs w:val="20"/>
              </w:rPr>
              <w:t>.</w:t>
            </w:r>
            <w:r w:rsidR="004253D9" w:rsidRPr="006B1588">
              <w:rPr>
                <w:rFonts w:cstheme="minorHAnsi"/>
                <w:color w:val="auto"/>
                <w:sz w:val="20"/>
                <w:szCs w:val="20"/>
              </w:rPr>
              <w:t xml:space="preserve"> I </w:t>
            </w:r>
            <w:proofErr w:type="gramStart"/>
            <w:r w:rsidR="004253D9" w:rsidRPr="006B1588">
              <w:rPr>
                <w:rFonts w:cstheme="minorHAnsi"/>
                <w:color w:val="auto"/>
                <w:sz w:val="20"/>
                <w:szCs w:val="20"/>
              </w:rPr>
              <w:t>specializes</w:t>
            </w:r>
            <w:proofErr w:type="gramEnd"/>
            <w:r w:rsidR="004253D9" w:rsidRPr="006B1588">
              <w:rPr>
                <w:rFonts w:cstheme="minorHAnsi"/>
                <w:color w:val="auto"/>
                <w:sz w:val="20"/>
                <w:szCs w:val="20"/>
              </w:rPr>
              <w:t xml:space="preserve"> in designing and developing information technology systems. Perform system installations and modifications, creatin</w:t>
            </w:r>
            <w:r w:rsidR="005E294F" w:rsidRPr="006B1588">
              <w:rPr>
                <w:rFonts w:cstheme="minorHAnsi"/>
                <w:color w:val="auto"/>
                <w:sz w:val="20"/>
                <w:szCs w:val="20"/>
              </w:rPr>
              <w:t>g</w:t>
            </w:r>
            <w:r w:rsidR="004253D9" w:rsidRPr="006B1588">
              <w:rPr>
                <w:rFonts w:cstheme="minorHAnsi"/>
                <w:color w:val="auto"/>
                <w:sz w:val="20"/>
                <w:szCs w:val="20"/>
              </w:rPr>
              <w:t xml:space="preserve"> test structures, gathering and analying data, conducting risk assessments, Creates and maintaine applications for computers with c++ and java systems. </w:t>
            </w:r>
            <w:proofErr w:type="gramStart"/>
            <w:r w:rsidR="004253D9" w:rsidRPr="006B1588">
              <w:rPr>
                <w:rFonts w:cstheme="minorHAnsi"/>
                <w:color w:val="auto"/>
                <w:sz w:val="20"/>
                <w:szCs w:val="20"/>
              </w:rPr>
              <w:t>Writing code, testing code for bugs to ensure all components of mainframe function properly.</w:t>
            </w:r>
            <w:proofErr w:type="gramEnd"/>
          </w:p>
          <w:p w14:paraId="5F10E3EB" w14:textId="66CD7683" w:rsidR="002722F4" w:rsidRPr="006B1588" w:rsidRDefault="00E30DB7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  <w:shd w:val="clear" w:color="auto" w:fill="FFFFFF"/>
              </w:rPr>
              <w:t>Experience in Embedded C and understanding of MISRA: 2012</w:t>
            </w:r>
          </w:p>
          <w:p w14:paraId="16BC535C" w14:textId="77777777" w:rsidR="002722F4" w:rsidRPr="006B1588" w:rsidRDefault="002722F4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</w:p>
          <w:p w14:paraId="081A26FA" w14:textId="03D953CF" w:rsidR="002722F4" w:rsidRDefault="001C56FD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April 4,</w:t>
            </w:r>
            <w:r w:rsidR="0031403D" w:rsidRPr="006B1588">
              <w:rPr>
                <w:rFonts w:cstheme="minorHAnsi"/>
                <w:color w:val="auto"/>
                <w:sz w:val="20"/>
                <w:szCs w:val="20"/>
              </w:rPr>
              <w:t xml:space="preserve"> </w:t>
            </w:r>
            <w:r w:rsidRPr="006B1588">
              <w:rPr>
                <w:rFonts w:cstheme="minorHAnsi"/>
                <w:color w:val="auto"/>
                <w:sz w:val="20"/>
                <w:szCs w:val="20"/>
              </w:rPr>
              <w:t>202</w:t>
            </w:r>
            <w:r w:rsidR="00D94C08" w:rsidRPr="006B1588">
              <w:rPr>
                <w:rFonts w:cstheme="minorHAnsi"/>
                <w:color w:val="auto"/>
                <w:sz w:val="20"/>
                <w:szCs w:val="20"/>
              </w:rPr>
              <w:t>0</w:t>
            </w: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 </w:t>
            </w:r>
            <w:r w:rsidR="005B315C" w:rsidRPr="006B1588">
              <w:rPr>
                <w:rFonts w:cstheme="minorHAnsi"/>
                <w:color w:val="auto"/>
                <w:sz w:val="20"/>
                <w:szCs w:val="20"/>
              </w:rPr>
              <w:t>-August 15, 2022</w:t>
            </w:r>
          </w:p>
          <w:p w14:paraId="25055D79" w14:textId="439BA6AA" w:rsidR="005D29B0" w:rsidRPr="006B1588" w:rsidRDefault="005D29B0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noProof/>
                <w:color w:val="auto"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55A69E" wp14:editId="4351886C">
                      <wp:simplePos x="0" y="0"/>
                      <wp:positionH relativeFrom="column">
                        <wp:posOffset>-229870</wp:posOffset>
                      </wp:positionH>
                      <wp:positionV relativeFrom="paragraph">
                        <wp:posOffset>76200</wp:posOffset>
                      </wp:positionV>
                      <wp:extent cx="6902450" cy="0"/>
                      <wp:effectExtent l="0" t="0" r="12700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02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1pt,6pt" to="525.4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1D5A3DEF" w14:textId="458DEFBE" w:rsidR="001C56FD" w:rsidRPr="006B1588" w:rsidRDefault="001C56FD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GenSpark</w:t>
            </w:r>
          </w:p>
          <w:p w14:paraId="54A8E7A5" w14:textId="304F6C93" w:rsidR="000D5454" w:rsidRPr="006B1588" w:rsidRDefault="000D5454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Mainframe DEVELOPER </w:t>
            </w:r>
          </w:p>
          <w:p w14:paraId="269252C3" w14:textId="77777777" w:rsidR="006B1588" w:rsidRDefault="000D5454" w:rsidP="005F1CF5">
            <w:pPr>
              <w:pStyle w:val="Heading3"/>
              <w:contextualSpacing w:val="0"/>
              <w:outlineLvl w:val="2"/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 xml:space="preserve">Java Full Stack Engineer, oracle Engineer. </w:t>
            </w:r>
          </w:p>
          <w:p w14:paraId="767D0CC4" w14:textId="77777777" w:rsidR="006B1588" w:rsidRDefault="000D5454" w:rsidP="005F1CF5">
            <w:pPr>
              <w:pStyle w:val="Heading3"/>
              <w:contextualSpacing w:val="0"/>
              <w:outlineLvl w:val="2"/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>Design, develop, troubleshoot and debug software programs for databases, applications, tools, networkd.</w:t>
            </w:r>
          </w:p>
          <w:p w14:paraId="12AD611B" w14:textId="77777777" w:rsidR="006B1588" w:rsidRDefault="000D5454" w:rsidP="005F1CF5">
            <w:pPr>
              <w:pStyle w:val="Heading3"/>
              <w:contextualSpacing w:val="0"/>
              <w:outlineLvl w:val="2"/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>Responsible for defining and developing software for tasks associated with the developing, designing and debugging of software applications or operating systems.</w:t>
            </w:r>
            <w:r w:rsidR="004253D9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 xml:space="preserve">Job control language program execution. </w:t>
            </w:r>
          </w:p>
          <w:p w14:paraId="6DA27BA3" w14:textId="77777777" w:rsidR="006B1588" w:rsidRDefault="004253D9" w:rsidP="005F1CF5">
            <w:pPr>
              <w:pStyle w:val="Heading3"/>
              <w:contextualSpacing w:val="0"/>
              <w:outlineLvl w:val="2"/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>Dataset allocation ispf/</w:t>
            </w:r>
            <w:r w:rsidR="005E294F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>pdf, cobol db2 program coding, processing vsam dadtsets. Web development and design analyzes, and modifies programming systems including encoding, testing, DEBUGGING, and installing.</w:t>
            </w:r>
            <w:r w:rsidR="004F6F87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 xml:space="preserve"> MicroFocus </w:t>
            </w:r>
            <w:proofErr w:type="gramStart"/>
            <w:r w:rsidR="004F6F87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>SME(</w:t>
            </w:r>
            <w:proofErr w:type="gramEnd"/>
            <w:r w:rsidR="004F6F87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>SDM,CM)</w:t>
            </w:r>
            <w:r w:rsidR="0077506F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>, .net Technology stack, PLM/PDM E</w:t>
            </w:r>
          </w:p>
          <w:p w14:paraId="2F8DA22D" w14:textId="77777777" w:rsidR="006B1588" w:rsidRDefault="006B1588" w:rsidP="005F1CF5">
            <w:pPr>
              <w:pStyle w:val="Heading3"/>
              <w:contextualSpacing w:val="0"/>
              <w:outlineLvl w:val="2"/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</w:pPr>
            <w:r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>E</w:t>
            </w:r>
            <w:r w:rsidR="0077506F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>xperience</w:t>
            </w:r>
            <w:r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>:</w:t>
            </w:r>
          </w:p>
          <w:p w14:paraId="03FD1678" w14:textId="6793775B" w:rsidR="006B1588" w:rsidRDefault="00251250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  <w:shd w:val="clear" w:color="auto" w:fill="FFFFFF"/>
              </w:rPr>
            </w:pPr>
            <w:r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  <w:t xml:space="preserve"> </w:t>
            </w:r>
            <w:r w:rsidRPr="006B1588">
              <w:rPr>
                <w:rFonts w:cstheme="minorHAnsi"/>
                <w:color w:val="auto"/>
                <w:sz w:val="20"/>
                <w:szCs w:val="20"/>
                <w:shd w:val="clear" w:color="auto" w:fill="FFFFFF"/>
              </w:rPr>
              <w:t> </w:t>
            </w:r>
          </w:p>
          <w:p w14:paraId="2B69020F" w14:textId="77777777" w:rsidR="006B1588" w:rsidRPr="006B1588" w:rsidRDefault="00251250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  <w:shd w:val="clear" w:color="auto" w:fill="FFFFFF"/>
              </w:rPr>
            </w:pPr>
            <w:proofErr w:type="gramStart"/>
            <w:r w:rsidRPr="006B1588">
              <w:rPr>
                <w:rFonts w:cstheme="minorHAnsi"/>
                <w:bCs/>
                <w:color w:val="auto"/>
                <w:sz w:val="20"/>
                <w:szCs w:val="20"/>
                <w:shd w:val="clear" w:color="auto" w:fill="FFFFFF"/>
              </w:rPr>
              <w:t>technical solutions using SYSML</w:t>
            </w:r>
            <w:r w:rsidRPr="006B1588">
              <w:rPr>
                <w:rFonts w:cstheme="minorHAnsi"/>
                <w:color w:val="auto"/>
                <w:sz w:val="20"/>
                <w:szCs w:val="20"/>
                <w:shd w:val="clear" w:color="auto" w:fill="FFFFFF"/>
              </w:rPr>
              <w:t>.</w:t>
            </w:r>
            <w:proofErr w:type="gramEnd"/>
            <w:r w:rsidRPr="006B1588">
              <w:rPr>
                <w:rFonts w:cstheme="minorHAnsi"/>
                <w:color w:val="auto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4E659487" w14:textId="77777777" w:rsidR="006B1588" w:rsidRDefault="006B1588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  <w:shd w:val="clear" w:color="auto" w:fill="FFFFFF"/>
              </w:rPr>
            </w:pPr>
          </w:p>
          <w:p w14:paraId="72050496" w14:textId="2307A4AB" w:rsidR="000D5454" w:rsidRPr="006B1588" w:rsidRDefault="00251250" w:rsidP="005F1CF5">
            <w:pPr>
              <w:pStyle w:val="Heading3"/>
              <w:contextualSpacing w:val="0"/>
              <w:outlineLvl w:val="2"/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  <w:shd w:val="clear" w:color="auto" w:fill="FFFFFF"/>
              </w:rPr>
              <w:t> </w:t>
            </w:r>
            <w:r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  <w:shd w:val="clear" w:color="auto" w:fill="FFFFFF"/>
              </w:rPr>
              <w:t>Utilize Systems V and SAFe Methodology</w:t>
            </w:r>
            <w:proofErr w:type="gramStart"/>
            <w:r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  <w:shd w:val="clear" w:color="auto" w:fill="FFFFFF"/>
              </w:rPr>
              <w:t>,</w:t>
            </w:r>
            <w:r w:rsidRPr="006B1588">
              <w:rPr>
                <w:rFonts w:cstheme="minorHAnsi"/>
                <w:color w:val="auto"/>
                <w:sz w:val="20"/>
                <w:szCs w:val="20"/>
                <w:shd w:val="clear" w:color="auto" w:fill="FFFFFF"/>
              </w:rPr>
              <w:t xml:space="preserve">  </w:t>
            </w:r>
            <w:r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  <w:shd w:val="clear" w:color="auto" w:fill="FFFFFF"/>
              </w:rPr>
              <w:t>Manage</w:t>
            </w:r>
            <w:proofErr w:type="gramEnd"/>
            <w:r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  <w:shd w:val="clear" w:color="auto" w:fill="FFFFFF"/>
              </w:rPr>
              <w:t>/Lead SW development and implementation of core specifications by working with SW development teams.</w:t>
            </w:r>
            <w:r w:rsidR="00514F3A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  <w:shd w:val="clear" w:color="auto" w:fill="FFFFFF"/>
              </w:rPr>
              <w:t xml:space="preserve"> Control M, </w:t>
            </w:r>
            <w:r w:rsidR="00F90E2C">
              <w:rPr>
                <w:rFonts w:cstheme="minorHAnsi"/>
                <w:b w:val="0"/>
                <w:bCs/>
                <w:color w:val="auto"/>
                <w:sz w:val="20"/>
                <w:szCs w:val="20"/>
                <w:shd w:val="clear" w:color="auto" w:fill="FFFFFF"/>
              </w:rPr>
              <w:t xml:space="preserve">DB2, COBOL </w:t>
            </w:r>
            <w:bookmarkStart w:id="0" w:name="_GoBack"/>
            <w:bookmarkEnd w:id="0"/>
            <w:r w:rsidR="00514F3A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  <w:shd w:val="clear" w:color="auto" w:fill="FFFFFF"/>
              </w:rPr>
              <w:t>and JCL experience.</w:t>
            </w:r>
            <w:r w:rsidR="00E75C31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  <w:shd w:val="clear" w:color="auto" w:fill="FFFFFF"/>
              </w:rPr>
              <w:t xml:space="preserve"> Experience in CICS DEVELOPMENT SYSTEMS</w:t>
            </w:r>
            <w:r w:rsidR="00D67CE0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  <w:shd w:val="clear" w:color="auto" w:fill="FFFFFF"/>
              </w:rPr>
              <w:t>. ALC EXPERIENCE WITH APPS</w:t>
            </w:r>
            <w:r w:rsidR="000D2B15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  <w:shd w:val="clear" w:color="auto" w:fill="FFFFFF"/>
              </w:rPr>
              <w:t xml:space="preserve"> </w:t>
            </w:r>
            <w:r w:rsidR="00E72902" w:rsidRPr="006B1588">
              <w:rPr>
                <w:rFonts w:cstheme="minorHAnsi"/>
                <w:b w:val="0"/>
                <w:bCs/>
                <w:color w:val="auto"/>
                <w:sz w:val="20"/>
                <w:szCs w:val="20"/>
                <w:shd w:val="clear" w:color="auto" w:fill="FFFFFF"/>
              </w:rPr>
              <w:t>MATLAB/simulink, Labview, Python sOFTWARE languages, CAN BUS, SERIAL ETHERNET COMMUNICATION, READ AND UNDERTAND CREATED ELECTRICAL SCHEMATICS, HIL SYSTEM TESTING AND DEVELOPMENT, EMBEDDED SYSTEMS</w:t>
            </w:r>
          </w:p>
          <w:p w14:paraId="4C2DE516" w14:textId="77777777" w:rsidR="000D5454" w:rsidRPr="006B1588" w:rsidRDefault="000D5454" w:rsidP="005F1CF5">
            <w:pPr>
              <w:pStyle w:val="Heading3"/>
              <w:contextualSpacing w:val="0"/>
              <w:outlineLvl w:val="2"/>
              <w:rPr>
                <w:rFonts w:cstheme="minorHAnsi"/>
                <w:b w:val="0"/>
                <w:bCs/>
                <w:color w:val="auto"/>
                <w:sz w:val="20"/>
                <w:szCs w:val="20"/>
              </w:rPr>
            </w:pPr>
          </w:p>
          <w:p w14:paraId="29EB611E" w14:textId="77777777" w:rsidR="005D29B0" w:rsidRDefault="005D29B0" w:rsidP="0061556D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</w:p>
          <w:p w14:paraId="70478DC8" w14:textId="77777777" w:rsidR="005D29B0" w:rsidRDefault="005D29B0" w:rsidP="0061556D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</w:p>
          <w:p w14:paraId="24C39F0A" w14:textId="77777777" w:rsidR="0061556D" w:rsidRPr="005D29B0" w:rsidRDefault="0061556D" w:rsidP="0061556D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5D29B0">
              <w:rPr>
                <w:rFonts w:cstheme="minorHAnsi"/>
                <w:color w:val="auto"/>
                <w:sz w:val="20"/>
                <w:szCs w:val="20"/>
              </w:rPr>
              <w:lastRenderedPageBreak/>
              <w:t>Janurary 10</w:t>
            </w:r>
            <w:proofErr w:type="gramStart"/>
            <w:r w:rsidRPr="005D29B0">
              <w:rPr>
                <w:rFonts w:cstheme="minorHAnsi"/>
                <w:color w:val="auto"/>
                <w:sz w:val="20"/>
                <w:szCs w:val="20"/>
              </w:rPr>
              <w:t>,2021</w:t>
            </w:r>
            <w:proofErr w:type="gramEnd"/>
            <w:r w:rsidRPr="005D29B0">
              <w:rPr>
                <w:rFonts w:cstheme="minorHAnsi"/>
                <w:color w:val="auto"/>
                <w:sz w:val="20"/>
                <w:szCs w:val="20"/>
              </w:rPr>
              <w:t>– Janurary 25,2022</w:t>
            </w:r>
          </w:p>
          <w:p w14:paraId="5587F997" w14:textId="066FE496" w:rsidR="006B1588" w:rsidRPr="005D29B0" w:rsidRDefault="005D29B0" w:rsidP="0061556D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5D29B0">
              <w:rPr>
                <w:rFonts w:cstheme="minorHAnsi"/>
                <w:noProof/>
                <w:color w:val="auto"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DA0FD07" wp14:editId="6B9E3C12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67310</wp:posOffset>
                      </wp:positionV>
                      <wp:extent cx="6845300" cy="44450"/>
                      <wp:effectExtent l="0" t="0" r="12700" b="3175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45300" cy="44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9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pt,5.3pt" to="525.4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7FB902EB" w14:textId="77777777" w:rsidR="0061556D" w:rsidRPr="005D29B0" w:rsidRDefault="0061556D" w:rsidP="0061556D">
            <w:pPr>
              <w:pStyle w:val="Heading3"/>
              <w:contextualSpacing w:val="0"/>
              <w:outlineLvl w:val="2"/>
              <w:rPr>
                <w:rStyle w:val="SubtleReference"/>
                <w:rFonts w:cstheme="minorHAnsi"/>
                <w:b/>
                <w:color w:val="auto"/>
                <w:sz w:val="20"/>
                <w:szCs w:val="20"/>
              </w:rPr>
            </w:pPr>
            <w:r w:rsidRPr="005D29B0">
              <w:rPr>
                <w:rFonts w:cstheme="minorHAnsi"/>
                <w:color w:val="auto"/>
                <w:sz w:val="20"/>
                <w:szCs w:val="20"/>
              </w:rPr>
              <w:t xml:space="preserve"> Ford Motor Company llc, </w:t>
            </w:r>
            <w:r w:rsidRPr="005D29B0">
              <w:rPr>
                <w:rStyle w:val="SubtleReference"/>
                <w:rFonts w:cstheme="minorHAnsi"/>
                <w:b/>
                <w:color w:val="auto"/>
                <w:sz w:val="20"/>
                <w:szCs w:val="20"/>
              </w:rPr>
              <w:t>Robotic Machininng operator Engine Assembley</w:t>
            </w:r>
          </w:p>
          <w:p w14:paraId="3337B2EB" w14:textId="77777777" w:rsidR="006B1588" w:rsidRPr="006B1588" w:rsidRDefault="006B1588" w:rsidP="0061556D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</w:p>
          <w:p w14:paraId="77B1EBBA" w14:textId="32A3A442" w:rsidR="0061556D" w:rsidRPr="006B1588" w:rsidRDefault="0061556D" w:rsidP="0061556D">
            <w:pPr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Operate machinery using computer program, collaborate quality checks and record production logs and heat codes. Load machine, checks welds, </w:t>
            </w:r>
            <w:proofErr w:type="gramStart"/>
            <w:r w:rsidRPr="006B1588">
              <w:rPr>
                <w:rFonts w:cstheme="minorHAnsi"/>
                <w:color w:val="auto"/>
                <w:sz w:val="20"/>
                <w:szCs w:val="20"/>
              </w:rPr>
              <w:t>packed</w:t>
            </w:r>
            <w:proofErr w:type="gramEnd"/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 parts and install different components on specifications on the production run.</w:t>
            </w:r>
            <w:r w:rsidR="00446C83" w:rsidRPr="006B1588">
              <w:rPr>
                <w:rFonts w:cstheme="minorHAnsi"/>
                <w:color w:val="auto"/>
                <w:sz w:val="20"/>
                <w:szCs w:val="20"/>
              </w:rPr>
              <w:t xml:space="preserve"> IBM assembler with supported language AS400/</w:t>
            </w:r>
            <w:proofErr w:type="spellStart"/>
            <w:r w:rsidR="00446C83" w:rsidRPr="006B1588">
              <w:rPr>
                <w:rFonts w:cstheme="minorHAnsi"/>
                <w:color w:val="auto"/>
                <w:sz w:val="20"/>
                <w:szCs w:val="20"/>
              </w:rPr>
              <w:t>IBMi</w:t>
            </w:r>
            <w:proofErr w:type="spellEnd"/>
            <w:r w:rsidR="00446C83" w:rsidRPr="006B1588">
              <w:rPr>
                <w:rFonts w:cstheme="minorHAnsi"/>
                <w:color w:val="auto"/>
                <w:sz w:val="20"/>
                <w:szCs w:val="20"/>
              </w:rPr>
              <w:t xml:space="preserve"> C, C++, Pascal, Java, EGL, Perl, Smalltalk.</w:t>
            </w:r>
            <w:r w:rsidR="008242CD" w:rsidRPr="006B1588">
              <w:rPr>
                <w:rFonts w:cstheme="minorHAnsi"/>
                <w:color w:val="auto"/>
                <w:sz w:val="20"/>
                <w:szCs w:val="20"/>
              </w:rPr>
              <w:t xml:space="preserve"> I used Python and MATLAB m-script to integrate the configurations to access the </w:t>
            </w:r>
            <w:r w:rsidR="007657B4" w:rsidRPr="006B1588">
              <w:rPr>
                <w:rFonts w:cstheme="minorHAnsi"/>
                <w:color w:val="auto"/>
                <w:sz w:val="20"/>
                <w:szCs w:val="20"/>
              </w:rPr>
              <w:t>robot’s</w:t>
            </w:r>
            <w:r w:rsidR="008242CD" w:rsidRPr="006B1588">
              <w:rPr>
                <w:rFonts w:cstheme="minorHAnsi"/>
                <w:color w:val="auto"/>
                <w:sz w:val="20"/>
                <w:szCs w:val="20"/>
              </w:rPr>
              <w:t xml:space="preserve"> operation system. I also used the JIRA change tracking system, to help build the process in the GIT reporting. I used Linux bash, and windows CMD scripts as well to </w:t>
            </w:r>
            <w:r w:rsidR="007657B4" w:rsidRPr="006B1588">
              <w:rPr>
                <w:rFonts w:cstheme="minorHAnsi"/>
                <w:color w:val="auto"/>
                <w:sz w:val="20"/>
                <w:szCs w:val="20"/>
              </w:rPr>
              <w:t xml:space="preserve">complete the DevOps and CI/CD task. </w:t>
            </w:r>
          </w:p>
          <w:p w14:paraId="290FDE51" w14:textId="77777777" w:rsidR="0061556D" w:rsidRPr="006B1588" w:rsidRDefault="0061556D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</w:p>
          <w:p w14:paraId="3E847FD7" w14:textId="77777777" w:rsidR="0061556D" w:rsidRPr="006B1588" w:rsidRDefault="0061556D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</w:p>
          <w:p w14:paraId="0F097814" w14:textId="79AD85F1" w:rsidR="005F1CF5" w:rsidRDefault="007F69FC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June 14, 20</w:t>
            </w:r>
            <w:r w:rsidR="00D94C08" w:rsidRPr="006B1588">
              <w:rPr>
                <w:rFonts w:cstheme="minorHAnsi"/>
                <w:color w:val="auto"/>
                <w:sz w:val="20"/>
                <w:szCs w:val="20"/>
              </w:rPr>
              <w:t>19</w:t>
            </w:r>
            <w:r w:rsidR="001D0BF1" w:rsidRPr="006B1588">
              <w:rPr>
                <w:rFonts w:cstheme="minorHAnsi"/>
                <w:color w:val="auto"/>
                <w:sz w:val="20"/>
                <w:szCs w:val="20"/>
              </w:rPr>
              <w:t xml:space="preserve"> – </w:t>
            </w:r>
            <w:r w:rsidR="005F1CF5" w:rsidRPr="006B1588">
              <w:rPr>
                <w:rFonts w:cstheme="minorHAnsi"/>
                <w:color w:val="auto"/>
                <w:sz w:val="20"/>
                <w:szCs w:val="20"/>
              </w:rPr>
              <w:t>Janurary 3</w:t>
            </w:r>
            <w:proofErr w:type="gramStart"/>
            <w:r w:rsidR="005F1CF5" w:rsidRPr="006B1588">
              <w:rPr>
                <w:rFonts w:cstheme="minorHAnsi"/>
                <w:color w:val="auto"/>
                <w:sz w:val="20"/>
                <w:szCs w:val="20"/>
              </w:rPr>
              <w:t>,202</w:t>
            </w:r>
            <w:r w:rsidR="0067161D" w:rsidRPr="006B1588">
              <w:rPr>
                <w:rFonts w:cstheme="minorHAnsi"/>
                <w:color w:val="auto"/>
                <w:sz w:val="20"/>
                <w:szCs w:val="20"/>
              </w:rPr>
              <w:t>1</w:t>
            </w:r>
            <w:proofErr w:type="gramEnd"/>
          </w:p>
          <w:p w14:paraId="0B0831B4" w14:textId="76DA5315" w:rsidR="006B1588" w:rsidRPr="006B1588" w:rsidRDefault="005D29B0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noProof/>
                <w:color w:val="auto"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0B2474A" wp14:editId="40430E44">
                      <wp:simplePos x="0" y="0"/>
                      <wp:positionH relativeFrom="column">
                        <wp:posOffset>-242570</wp:posOffset>
                      </wp:positionH>
                      <wp:positionV relativeFrom="paragraph">
                        <wp:posOffset>-2540</wp:posOffset>
                      </wp:positionV>
                      <wp:extent cx="6953250" cy="25400"/>
                      <wp:effectExtent l="0" t="0" r="19050" b="31750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953250" cy="25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1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1pt,-.2pt" to="528.4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DDBFBC2" w14:textId="77777777" w:rsidR="006B1588" w:rsidRDefault="001D0BF1" w:rsidP="005F1CF5">
            <w:pPr>
              <w:pStyle w:val="Heading3"/>
              <w:contextualSpacing w:val="0"/>
              <w:outlineLvl w:val="2"/>
              <w:rPr>
                <w:rStyle w:val="SubtleReference"/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 </w:t>
            </w:r>
            <w:r w:rsidR="005F1CF5" w:rsidRPr="006B1588">
              <w:rPr>
                <w:rFonts w:cstheme="minorHAnsi"/>
                <w:color w:val="auto"/>
                <w:sz w:val="20"/>
                <w:szCs w:val="20"/>
              </w:rPr>
              <w:t xml:space="preserve">Intern </w:t>
            </w:r>
            <w:r w:rsidR="005F1CF5" w:rsidRPr="006B1588">
              <w:rPr>
                <w:rStyle w:val="SubtleReference"/>
                <w:rFonts w:cstheme="minorHAnsi"/>
                <w:color w:val="auto"/>
                <w:sz w:val="20"/>
                <w:szCs w:val="20"/>
              </w:rPr>
              <w:t>Super Purpose LLC</w:t>
            </w:r>
          </w:p>
          <w:p w14:paraId="26238BFC" w14:textId="2B562C8D" w:rsidR="001D0BF1" w:rsidRPr="006B1588" w:rsidRDefault="005F1CF5" w:rsidP="005F1CF5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Style w:val="SubtleReference"/>
                <w:rFonts w:cstheme="minorHAnsi"/>
                <w:color w:val="auto"/>
                <w:sz w:val="20"/>
                <w:szCs w:val="20"/>
              </w:rPr>
              <w:t xml:space="preserve"> </w:t>
            </w:r>
          </w:p>
          <w:p w14:paraId="4F2EC635" w14:textId="5CCF13C4" w:rsidR="006F284F" w:rsidRPr="006B1588" w:rsidRDefault="005F1CF5" w:rsidP="006F284F">
            <w:pPr>
              <w:pStyle w:val="yiv8738729270msonormal"/>
              <w:shd w:val="clear" w:color="auto" w:fill="FFFFFF"/>
              <w:spacing w:before="0" w:beforeAutospacing="0" w:after="0" w:afterAutospacing="0"/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 xml:space="preserve">IT Help Desk Basecamp space </w:t>
            </w:r>
            <w:r w:rsidR="00C6524D" w:rsidRPr="006B1588">
              <w:rPr>
                <w:rFonts w:asciiTheme="minorHAnsi" w:hAnsiTheme="minorHAnsi" w:cstheme="minorHAnsi"/>
                <w:sz w:val="20"/>
                <w:szCs w:val="20"/>
              </w:rPr>
              <w:t>internship</w:t>
            </w: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 xml:space="preserve"> work assignment</w:t>
            </w:r>
            <w:r w:rsidR="00C6524D" w:rsidRPr="006B1588"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 xml:space="preserve"> in Technical Support Specialist, Cyber Security Specialist, Graphic Designer, Content </w:t>
            </w:r>
            <w:r w:rsidR="0067161D" w:rsidRPr="006B1588">
              <w:rPr>
                <w:rFonts w:asciiTheme="minorHAnsi" w:hAnsiTheme="minorHAnsi" w:cstheme="minorHAnsi"/>
                <w:sz w:val="20"/>
                <w:szCs w:val="20"/>
              </w:rPr>
              <w:t>writer, on-air Talent Specialist, Docuseries</w:t>
            </w: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 xml:space="preserve"> Video Producer, UX Web</w:t>
            </w:r>
            <w:r w:rsidR="0067161D" w:rsidRPr="006B1588">
              <w:rPr>
                <w:rFonts w:asciiTheme="minorHAnsi" w:hAnsiTheme="minorHAnsi" w:cstheme="minorHAnsi"/>
                <w:sz w:val="20"/>
                <w:szCs w:val="20"/>
              </w:rPr>
              <w:t>/ researcher Designer</w:t>
            </w: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 xml:space="preserve"> AND DEVELOPMENT, SEO specialist, Web Developer, Human Resources </w:t>
            </w:r>
            <w:r w:rsidR="0067161D" w:rsidRPr="006B1588">
              <w:rPr>
                <w:rFonts w:asciiTheme="minorHAnsi" w:hAnsiTheme="minorHAnsi" w:cstheme="minorHAnsi"/>
                <w:sz w:val="20"/>
                <w:szCs w:val="20"/>
              </w:rPr>
              <w:t>Specialist</w:t>
            </w: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>, Marketing Strategy Specialist, Marketing Automation specialist, Comm</w:t>
            </w:r>
            <w:r w:rsidR="0067161D" w:rsidRPr="006B1588">
              <w:rPr>
                <w:rFonts w:asciiTheme="minorHAnsi" w:hAnsiTheme="minorHAnsi" w:cstheme="minorHAnsi"/>
                <w:sz w:val="20"/>
                <w:szCs w:val="20"/>
              </w:rPr>
              <w:t>unication specialist.</w:t>
            </w:r>
            <w:r w:rsidR="006F284F" w:rsidRPr="006B1588">
              <w:rPr>
                <w:rFonts w:asciiTheme="minorHAnsi" w:hAnsiTheme="minorHAnsi" w:cstheme="minorHAnsi"/>
                <w:sz w:val="20"/>
                <w:szCs w:val="20"/>
              </w:rPr>
              <w:t xml:space="preserve"> ASO application</w:t>
            </w:r>
          </w:p>
          <w:p w14:paraId="5076CCA6" w14:textId="77777777" w:rsidR="006F284F" w:rsidRPr="006B1588" w:rsidRDefault="006F284F" w:rsidP="006F284F">
            <w:pPr>
              <w:pStyle w:val="yiv8738729270msonormal"/>
              <w:shd w:val="clear" w:color="auto" w:fill="FFFFFF"/>
              <w:spacing w:before="0" w:beforeAutospacing="0" w:after="0" w:afterAutospacing="0"/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>MVS Usage</w:t>
            </w:r>
          </w:p>
          <w:p w14:paraId="7895DDA2" w14:textId="77777777" w:rsidR="006F284F" w:rsidRPr="006B1588" w:rsidRDefault="006F284F" w:rsidP="006F284F">
            <w:pPr>
              <w:pStyle w:val="yiv8738729270msonormal"/>
              <w:shd w:val="clear" w:color="auto" w:fill="FFFFFF"/>
              <w:spacing w:before="0" w:beforeAutospacing="0" w:after="0" w:afterAutospacing="0"/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>TSO/ISPF Development</w:t>
            </w:r>
          </w:p>
          <w:p w14:paraId="28648E2F" w14:textId="5F372405" w:rsidR="006F284F" w:rsidRPr="006B1588" w:rsidRDefault="006F284F" w:rsidP="006F284F">
            <w:pPr>
              <w:pStyle w:val="yiv8738729270msonormal"/>
              <w:shd w:val="clear" w:color="auto" w:fill="FFFFFF"/>
              <w:spacing w:before="0" w:beforeAutospacing="0" w:after="0" w:afterAutospacing="0"/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>JCL, VSAM, Datasets</w:t>
            </w:r>
          </w:p>
          <w:p w14:paraId="34AF5E24" w14:textId="77777777" w:rsidR="006F284F" w:rsidRPr="006B1588" w:rsidRDefault="006F284F" w:rsidP="006F284F">
            <w:pPr>
              <w:pStyle w:val="yiv8738729270msonormal"/>
              <w:shd w:val="clear" w:color="auto" w:fill="FFFFFF"/>
              <w:spacing w:before="0" w:beforeAutospacing="0" w:after="0" w:afterAutospacing="0"/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>PL/1 Application Development</w:t>
            </w:r>
          </w:p>
          <w:p w14:paraId="46BB6657" w14:textId="77777777" w:rsidR="006F284F" w:rsidRPr="006B1588" w:rsidRDefault="006F284F" w:rsidP="006F284F">
            <w:pPr>
              <w:pStyle w:val="yiv8738729270msonormal"/>
              <w:shd w:val="clear" w:color="auto" w:fill="FFFFFF"/>
              <w:spacing w:before="0" w:beforeAutospacing="0" w:after="0" w:afterAutospacing="0"/>
              <w:ind w:left="720"/>
              <w:rPr>
                <w:rFonts w:asciiTheme="minorHAnsi" w:hAnsiTheme="minorHAnsi" w:cstheme="minorHAnsi"/>
                <w:sz w:val="20"/>
                <w:szCs w:val="20"/>
              </w:rPr>
            </w:pP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>Encryption/Certification handling in Windows/Server for Web/FTP-Certificates and FTP over TLS</w:t>
            </w:r>
          </w:p>
          <w:p w14:paraId="5A78003B" w14:textId="39917270" w:rsidR="006F284F" w:rsidRPr="006B1588" w:rsidRDefault="006F284F" w:rsidP="006F284F">
            <w:pPr>
              <w:pStyle w:val="yiv8738729270msonormal"/>
              <w:numPr>
                <w:ilvl w:val="0"/>
                <w:numId w:val="15"/>
              </w:numPr>
              <w:shd w:val="clear" w:color="auto" w:fill="FFFFFF"/>
              <w:spacing w:before="0" w:beforeAutospacing="0" w:after="0" w:afterAutospacing="0"/>
              <w:rPr>
                <w:rFonts w:asciiTheme="minorHAnsi" w:hAnsiTheme="minorHAnsi" w:cstheme="minorHAnsi"/>
                <w:sz w:val="20"/>
                <w:szCs w:val="20"/>
              </w:rPr>
            </w:pPr>
            <w:r w:rsidRPr="006B1588">
              <w:rPr>
                <w:rFonts w:asciiTheme="minorHAnsi" w:hAnsiTheme="minorHAnsi" w:cstheme="minorHAnsi"/>
                <w:sz w:val="20"/>
                <w:szCs w:val="20"/>
              </w:rPr>
              <w:t>z/OS, REXX, z/VM, CMS PIPES, z/OS, JCL, SQL, DB2, RACF, QMF, TSO/ISPF, BDT, FTP, TCP/IP, AVS, SMTP, CLAS application</w:t>
            </w:r>
          </w:p>
          <w:p w14:paraId="3CBE0D53" w14:textId="4A07244F" w:rsidR="001E3120" w:rsidRPr="006B1588" w:rsidRDefault="001E3120" w:rsidP="001D0BF1">
            <w:pPr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</w:p>
        </w:tc>
      </w:tr>
      <w:tr w:rsidR="00DB6F72" w:rsidRPr="006B1588" w14:paraId="4C34689D" w14:textId="77777777" w:rsidTr="000F52BF">
        <w:tc>
          <w:tcPr>
            <w:tcW w:w="9355" w:type="dxa"/>
            <w:tcMar>
              <w:top w:w="216" w:type="dxa"/>
            </w:tcMar>
          </w:tcPr>
          <w:p w14:paraId="45787258" w14:textId="55FE470F" w:rsidR="0061556D" w:rsidRDefault="0061556D" w:rsidP="00F61DF9">
            <w:pPr>
              <w:rPr>
                <w:rFonts w:cstheme="minorHAnsi"/>
                <w:b/>
                <w:bCs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b/>
                <w:bCs/>
                <w:color w:val="auto"/>
                <w:sz w:val="20"/>
                <w:szCs w:val="20"/>
              </w:rPr>
              <w:lastRenderedPageBreak/>
              <w:t>May 03, 2016 – June 14, 2019</w:t>
            </w:r>
          </w:p>
          <w:p w14:paraId="490C01F9" w14:textId="65D3D37A" w:rsidR="006B1588" w:rsidRPr="006B1588" w:rsidRDefault="006B1588" w:rsidP="00F61DF9">
            <w:pPr>
              <w:rPr>
                <w:rFonts w:cstheme="minorHAnsi"/>
                <w:b/>
                <w:bCs/>
                <w:color w:val="auto"/>
                <w:sz w:val="20"/>
                <w:szCs w:val="20"/>
              </w:rPr>
            </w:pPr>
            <w:r>
              <w:rPr>
                <w:rFonts w:cstheme="minorHAnsi"/>
                <w:b/>
                <w:bCs/>
                <w:noProof/>
                <w:color w:val="auto"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64D6CD" wp14:editId="71852553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35560</wp:posOffset>
                      </wp:positionV>
                      <wp:extent cx="6762750" cy="25400"/>
                      <wp:effectExtent l="0" t="0" r="19050" b="317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762750" cy="254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pt,2.8pt" to="518.9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6431D85D" w14:textId="77777777" w:rsidR="0061556D" w:rsidRDefault="0061556D" w:rsidP="00F61DF9">
            <w:pPr>
              <w:rPr>
                <w:rFonts w:cstheme="minorHAnsi"/>
                <w:b/>
                <w:bCs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b/>
                <w:bCs/>
                <w:color w:val="auto"/>
                <w:sz w:val="20"/>
                <w:szCs w:val="20"/>
              </w:rPr>
              <w:t>General Motors Hamtramck Assembly Plant</w:t>
            </w:r>
          </w:p>
          <w:p w14:paraId="28CC84B6" w14:textId="77777777" w:rsidR="006B1588" w:rsidRPr="006B1588" w:rsidRDefault="006B1588" w:rsidP="00F61DF9">
            <w:pPr>
              <w:rPr>
                <w:rFonts w:cstheme="minorHAnsi"/>
                <w:b/>
                <w:bCs/>
                <w:color w:val="auto"/>
                <w:sz w:val="20"/>
                <w:szCs w:val="20"/>
              </w:rPr>
            </w:pPr>
          </w:p>
          <w:p w14:paraId="142631CA" w14:textId="4A5F7E89" w:rsidR="000F52BF" w:rsidRPr="006B1588" w:rsidRDefault="0061556D" w:rsidP="00F61DF9">
            <w:pPr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Automotive computer processing system using IBM. Material </w:t>
            </w:r>
            <w:r w:rsidR="00C123B8" w:rsidRPr="006B1588">
              <w:rPr>
                <w:rFonts w:cstheme="minorHAnsi"/>
                <w:color w:val="auto"/>
                <w:sz w:val="20"/>
                <w:szCs w:val="20"/>
              </w:rPr>
              <w:t>handling,</w:t>
            </w: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 I would send material that I have to audit and verify. In my computer system I will check part number and place material in receiving rack to feed the pro</w:t>
            </w:r>
            <w:r w:rsidR="000F52BF" w:rsidRPr="006B1588">
              <w:rPr>
                <w:rFonts w:cstheme="minorHAnsi"/>
                <w:color w:val="auto"/>
                <w:sz w:val="20"/>
                <w:szCs w:val="20"/>
              </w:rPr>
              <w:t xml:space="preserve">duction line. Moves and stages material as scheduled for optimum machine efficiency. Collects, reviews, and inputs data into a computer processing system. Compares data and enter with source </w:t>
            </w:r>
            <w:proofErr w:type="gramStart"/>
            <w:r w:rsidR="000F52BF" w:rsidRPr="006B1588">
              <w:rPr>
                <w:rFonts w:cstheme="minorHAnsi"/>
                <w:color w:val="auto"/>
                <w:sz w:val="20"/>
                <w:szCs w:val="20"/>
              </w:rPr>
              <w:t>documents,</w:t>
            </w:r>
            <w:proofErr w:type="gramEnd"/>
            <w:r w:rsidR="000F52BF" w:rsidRPr="006B1588">
              <w:rPr>
                <w:rFonts w:cstheme="minorHAnsi"/>
                <w:color w:val="auto"/>
                <w:sz w:val="20"/>
                <w:szCs w:val="20"/>
              </w:rPr>
              <w:t xml:space="preserve"> or re- enters data in verification format on screen to detect errors. Maintain and revises procedural lists, control records and coding schemes to process source data. Compiles production/performance data to prepare various reports. Input data as requested on a timely basis. Respond to customer request for data.</w:t>
            </w:r>
            <w:r w:rsidR="00446C83" w:rsidRPr="006B1588">
              <w:rPr>
                <w:rFonts w:cstheme="minorHAnsi"/>
                <w:color w:val="auto"/>
                <w:sz w:val="20"/>
                <w:szCs w:val="20"/>
              </w:rPr>
              <w:t xml:space="preserve"> IBM Assembler using low-level embedded systems, device drivers, real-time systems.</w:t>
            </w:r>
            <w:r w:rsidR="00D30BEA" w:rsidRPr="006B1588">
              <w:rPr>
                <w:rFonts w:cstheme="minorHAnsi"/>
                <w:color w:val="auto"/>
                <w:sz w:val="20"/>
                <w:szCs w:val="20"/>
              </w:rPr>
              <w:t xml:space="preserve"> Experience in CANoe/CANalyer</w:t>
            </w:r>
          </w:p>
          <w:p w14:paraId="5E10DF45" w14:textId="6829D6F9" w:rsidR="00766CDA" w:rsidRPr="006B1588" w:rsidRDefault="00766CDA" w:rsidP="00C872E8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Company projects pertaining to Debugging of Automotive software and systems.</w:t>
            </w:r>
          </w:p>
          <w:p w14:paraId="0F9D37F7" w14:textId="243EA615" w:rsidR="00766CDA" w:rsidRPr="006B1588" w:rsidRDefault="00766CDA" w:rsidP="00766CDA">
            <w:pPr>
              <w:rPr>
                <w:rFonts w:cstheme="minorHAnsi"/>
                <w:color w:val="auto"/>
                <w:sz w:val="20"/>
                <w:szCs w:val="20"/>
              </w:rPr>
            </w:pPr>
          </w:p>
          <w:p w14:paraId="6F082BFA" w14:textId="77777777" w:rsidR="000F52BF" w:rsidRPr="006B1588" w:rsidRDefault="000F52BF" w:rsidP="00F61DF9">
            <w:pPr>
              <w:rPr>
                <w:rFonts w:cstheme="minorHAnsi"/>
                <w:color w:val="auto"/>
                <w:sz w:val="20"/>
                <w:szCs w:val="20"/>
              </w:rPr>
            </w:pPr>
          </w:p>
          <w:p w14:paraId="1220E4D4" w14:textId="4DECA21D" w:rsidR="000F52BF" w:rsidRDefault="00E3006C" w:rsidP="00F61DF9">
            <w:pPr>
              <w:rPr>
                <w:rFonts w:cstheme="minorHAnsi"/>
                <w:b/>
                <w:bCs/>
                <w:color w:val="auto"/>
                <w:sz w:val="20"/>
                <w:szCs w:val="20"/>
              </w:rPr>
            </w:pPr>
            <w:r>
              <w:rPr>
                <w:rFonts w:cstheme="minorHAnsi"/>
                <w:b/>
                <w:bCs/>
                <w:noProof/>
                <w:color w:val="auto"/>
                <w:sz w:val="20"/>
                <w:szCs w:val="20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A140E8D" wp14:editId="45018F5B">
                      <wp:simplePos x="0" y="0"/>
                      <wp:positionH relativeFrom="column">
                        <wp:posOffset>-172720</wp:posOffset>
                      </wp:positionH>
                      <wp:positionV relativeFrom="paragraph">
                        <wp:posOffset>140970</wp:posOffset>
                      </wp:positionV>
                      <wp:extent cx="6762750" cy="82550"/>
                      <wp:effectExtent l="0" t="0" r="19050" b="317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62750" cy="825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6pt,11.1pt" to="518.9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" strokecolor="#1d824c [3204]" strokeweight=".5pt">
                      <v:stroke joinstyle="miter"/>
                    </v:line>
                  </w:pict>
                </mc:Fallback>
              </mc:AlternateContent>
            </w:r>
            <w:r w:rsidR="000F52BF" w:rsidRPr="006B1588">
              <w:rPr>
                <w:rFonts w:cstheme="minorHAnsi"/>
                <w:b/>
                <w:bCs/>
                <w:color w:val="auto"/>
                <w:sz w:val="20"/>
                <w:szCs w:val="20"/>
              </w:rPr>
              <w:t>September 14, 2012- May 03, 2016</w:t>
            </w:r>
          </w:p>
          <w:p w14:paraId="52073CD4" w14:textId="77777777" w:rsidR="00E3006C" w:rsidRPr="006B1588" w:rsidRDefault="00E3006C" w:rsidP="00F61DF9">
            <w:pPr>
              <w:rPr>
                <w:rFonts w:cstheme="minorHAnsi"/>
                <w:b/>
                <w:bCs/>
                <w:color w:val="auto"/>
                <w:sz w:val="20"/>
                <w:szCs w:val="20"/>
              </w:rPr>
            </w:pPr>
          </w:p>
          <w:p w14:paraId="12807475" w14:textId="12383A4A" w:rsidR="000F52BF" w:rsidRDefault="000F52BF" w:rsidP="00F61DF9">
            <w:pPr>
              <w:rPr>
                <w:rFonts w:cstheme="minorHAnsi"/>
                <w:b/>
                <w:bCs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b/>
                <w:bCs/>
                <w:color w:val="auto"/>
                <w:sz w:val="20"/>
                <w:szCs w:val="20"/>
              </w:rPr>
              <w:t>Chrysler (FCA)  warren truck assembly plant</w:t>
            </w:r>
          </w:p>
          <w:p w14:paraId="67E56EC6" w14:textId="77777777" w:rsidR="00E3006C" w:rsidRPr="006B1588" w:rsidRDefault="00E3006C" w:rsidP="00F61DF9">
            <w:pPr>
              <w:rPr>
                <w:rFonts w:cstheme="minorHAnsi"/>
                <w:b/>
                <w:bCs/>
                <w:color w:val="auto"/>
                <w:sz w:val="20"/>
                <w:szCs w:val="20"/>
              </w:rPr>
            </w:pPr>
          </w:p>
          <w:p w14:paraId="2C0320B0" w14:textId="01110F99" w:rsidR="000F52BF" w:rsidRPr="006B1588" w:rsidRDefault="000F52BF" w:rsidP="00F61DF9">
            <w:pPr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Fire marshal / protection systems. Hazardous material handler </w:t>
            </w:r>
            <w:r w:rsidR="00B230B9" w:rsidRPr="006B1588">
              <w:rPr>
                <w:rFonts w:cstheme="minorHAnsi"/>
                <w:color w:val="auto"/>
                <w:sz w:val="20"/>
                <w:szCs w:val="20"/>
              </w:rPr>
              <w:t>certified,</w:t>
            </w: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 fire and plant safety training. Monitor and control the heat cooling systems via PC based applications. Monitor</w:t>
            </w:r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 xml:space="preserve"> ABB CAD models of variable frequency drives. Using 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Accrues</w:t>
            </w:r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 xml:space="preserve"> software and 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Aero fin</w:t>
            </w:r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 xml:space="preserve"> selection software resources and tools. Air concepts </w:t>
            </w:r>
            <w:proofErr w:type="spellStart"/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>revit</w:t>
            </w:r>
            <w:proofErr w:type="spellEnd"/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 xml:space="preserve">/CAD products. Armstrong BIMs, Modes </w:t>
            </w:r>
            <w:r w:rsidR="00B230B9" w:rsidRPr="006B1588">
              <w:rPr>
                <w:rFonts w:cstheme="minorHAnsi"/>
                <w:color w:val="auto"/>
                <w:sz w:val="20"/>
                <w:szCs w:val="20"/>
              </w:rPr>
              <w:t>formats (</w:t>
            </w:r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>.</w:t>
            </w:r>
            <w:proofErr w:type="spellStart"/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>rfa</w:t>
            </w:r>
            <w:proofErr w:type="spellEnd"/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 xml:space="preserve"> and .</w:t>
            </w:r>
            <w:proofErr w:type="spellStart"/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>ifc</w:t>
            </w:r>
            <w:proofErr w:type="spellEnd"/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 xml:space="preserve">) 2d and 3d engineering assemblies of the 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Armstrong</w:t>
            </w:r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 xml:space="preserve"> products in various file formats. Have access to Armstrong monitoring </w:t>
            </w:r>
            <w:r w:rsidR="00B230B9" w:rsidRPr="006B1588">
              <w:rPr>
                <w:rFonts w:cstheme="minorHAnsi"/>
                <w:color w:val="auto"/>
                <w:sz w:val="20"/>
                <w:szCs w:val="20"/>
              </w:rPr>
              <w:t>resources and</w:t>
            </w:r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 xml:space="preserve"> start up guides and manuals. Climate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 xml:space="preserve"> </w:t>
            </w:r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 xml:space="preserve">Master software, access </w:t>
            </w:r>
            <w:proofErr w:type="spellStart"/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>eQuest</w:t>
            </w:r>
            <w:proofErr w:type="spellEnd"/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 xml:space="preserve">, sound analyzer, psychometric chart, 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Aeroxchange</w:t>
            </w:r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>, and lead refrigerant calculator software from Climate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 xml:space="preserve"> </w:t>
            </w:r>
            <w:r w:rsidR="00736CA6" w:rsidRPr="006B1588">
              <w:rPr>
                <w:rFonts w:cstheme="minorHAnsi"/>
                <w:color w:val="auto"/>
                <w:sz w:val="20"/>
                <w:szCs w:val="20"/>
              </w:rPr>
              <w:t>Master water- source hear pump systems.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 xml:space="preserve"> Fix and test fire suppression systems, operate 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lastRenderedPageBreak/>
              <w:t>detecting devices to screen individuals prevent prohibited passage at facility. Operate spreadsheet programs and other Microsoft load technical support in a hand held computer wand designed for inspections throughout the facility.</w:t>
            </w:r>
            <w:r w:rsidR="000D2B15" w:rsidRPr="006B1588">
              <w:rPr>
                <w:rFonts w:cstheme="minorHAnsi"/>
                <w:color w:val="auto"/>
                <w:sz w:val="20"/>
                <w:szCs w:val="20"/>
              </w:rPr>
              <w:t xml:space="preserve"> </w:t>
            </w:r>
          </w:p>
          <w:p w14:paraId="3310D6EA" w14:textId="26BD53E6" w:rsidR="00C872E8" w:rsidRPr="006B1588" w:rsidRDefault="00C872E8" w:rsidP="00C872E8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FCA automotive project with SQL SERVICES USING PostgreSQL, JavaScript THROUGH A react OR jQuery framework. Testing on Embedded c and </w:t>
            </w:r>
            <w:proofErr w:type="spellStart"/>
            <w:r w:rsidRPr="006B1588">
              <w:rPr>
                <w:rFonts w:cstheme="minorHAnsi"/>
                <w:color w:val="auto"/>
                <w:sz w:val="20"/>
                <w:szCs w:val="20"/>
              </w:rPr>
              <w:t>Autosar</w:t>
            </w:r>
            <w:proofErr w:type="spellEnd"/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 and handling and documentation using DOORS Vector told like </w:t>
            </w:r>
            <w:proofErr w:type="spellStart"/>
            <w:r w:rsidRPr="006B1588">
              <w:rPr>
                <w:rFonts w:cstheme="minorHAnsi"/>
                <w:color w:val="auto"/>
                <w:sz w:val="20"/>
                <w:szCs w:val="20"/>
              </w:rPr>
              <w:t>CANoe</w:t>
            </w:r>
            <w:proofErr w:type="spellEnd"/>
            <w:r w:rsidRPr="006B1588">
              <w:rPr>
                <w:rFonts w:cstheme="minorHAnsi"/>
                <w:color w:val="auto"/>
                <w:sz w:val="20"/>
                <w:szCs w:val="20"/>
              </w:rPr>
              <w:t>/</w:t>
            </w:r>
            <w:proofErr w:type="spellStart"/>
            <w:r w:rsidRPr="006B1588">
              <w:rPr>
                <w:rFonts w:cstheme="minorHAnsi"/>
                <w:color w:val="auto"/>
                <w:sz w:val="20"/>
                <w:szCs w:val="20"/>
              </w:rPr>
              <w:t>CaNalyzer</w:t>
            </w:r>
            <w:proofErr w:type="spellEnd"/>
            <w:r w:rsidRPr="006B1588">
              <w:rPr>
                <w:rFonts w:cstheme="minorHAnsi"/>
                <w:color w:val="auto"/>
                <w:sz w:val="20"/>
                <w:szCs w:val="20"/>
              </w:rPr>
              <w:t>/</w:t>
            </w:r>
            <w:proofErr w:type="spellStart"/>
            <w:r w:rsidRPr="006B1588">
              <w:rPr>
                <w:rFonts w:cstheme="minorHAnsi"/>
                <w:color w:val="auto"/>
                <w:sz w:val="20"/>
                <w:szCs w:val="20"/>
              </w:rPr>
              <w:t>LinAlyer</w:t>
            </w:r>
            <w:proofErr w:type="spellEnd"/>
            <w:r w:rsidRPr="006B1588">
              <w:rPr>
                <w:rFonts w:cstheme="minorHAnsi"/>
                <w:color w:val="auto"/>
                <w:sz w:val="20"/>
                <w:szCs w:val="20"/>
              </w:rPr>
              <w:t>.</w:t>
            </w:r>
          </w:p>
          <w:p w14:paraId="33AC4343" w14:textId="281195D1" w:rsidR="00C872E8" w:rsidRPr="006B1588" w:rsidRDefault="00C872E8" w:rsidP="00C872E8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</w:p>
          <w:p w14:paraId="068C375C" w14:textId="729D2991" w:rsidR="00C872E8" w:rsidRPr="006B1588" w:rsidRDefault="00C872E8" w:rsidP="00F61DF9">
            <w:pPr>
              <w:rPr>
                <w:rFonts w:cstheme="minorHAnsi"/>
                <w:color w:val="auto"/>
                <w:sz w:val="20"/>
                <w:szCs w:val="20"/>
              </w:rPr>
            </w:pPr>
          </w:p>
        </w:tc>
      </w:tr>
    </w:tbl>
    <w:sdt>
      <w:sdtPr>
        <w:rPr>
          <w:rFonts w:asciiTheme="minorHAnsi" w:hAnsiTheme="minorHAnsi" w:cstheme="minorHAnsi"/>
          <w:color w:val="auto"/>
          <w:sz w:val="20"/>
          <w:szCs w:val="20"/>
        </w:rPr>
        <w:alias w:val="Education:"/>
        <w:tag w:val="Education:"/>
        <w:id w:val="-1908763273"/>
        <w:placeholder>
          <w:docPart w:val="0C9835ED01034A3BB8D4DAB5EAA1BCA7"/>
        </w:placeholder>
        <w:temporary/>
        <w:showingPlcHdr/>
      </w:sdtPr>
      <w:sdtEndPr/>
      <w:sdtContent>
        <w:p w14:paraId="119E1E9D" w14:textId="4AFAD6C6" w:rsidR="00DA59AA" w:rsidRPr="006B1588" w:rsidRDefault="00DA59AA" w:rsidP="0097790C">
          <w:pPr>
            <w:pStyle w:val="Heading1"/>
            <w:rPr>
              <w:rFonts w:asciiTheme="minorHAnsi" w:hAnsiTheme="minorHAnsi" w:cstheme="minorHAnsi"/>
              <w:color w:val="auto"/>
              <w:sz w:val="20"/>
              <w:szCs w:val="20"/>
            </w:rPr>
          </w:pPr>
          <w:r w:rsidRPr="006B1588">
            <w:rPr>
              <w:rFonts w:asciiTheme="minorHAnsi" w:hAnsiTheme="minorHAnsi" w:cstheme="minorHAnsi"/>
              <w:color w:val="auto"/>
              <w:sz w:val="20"/>
              <w:szCs w:val="20"/>
            </w:rPr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886"/>
      </w:tblGrid>
      <w:tr w:rsidR="00DB6F72" w:rsidRPr="006B1588" w14:paraId="24D28C06" w14:textId="77777777" w:rsidTr="00D66A52">
        <w:tc>
          <w:tcPr>
            <w:tcW w:w="9355" w:type="dxa"/>
          </w:tcPr>
          <w:p w14:paraId="6792473B" w14:textId="16FD5FBF" w:rsidR="0036749E" w:rsidRPr="006B1588" w:rsidRDefault="0036749E" w:rsidP="0036749E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November 28, 202</w:t>
            </w:r>
            <w:r w:rsidR="00A360D2" w:rsidRPr="006B1588">
              <w:rPr>
                <w:rFonts w:cstheme="minorHAnsi"/>
                <w:color w:val="auto"/>
                <w:sz w:val="20"/>
                <w:szCs w:val="20"/>
              </w:rPr>
              <w:t>2</w:t>
            </w:r>
          </w:p>
          <w:p w14:paraId="4AA159BA" w14:textId="3D4FB398" w:rsidR="001D0BF1" w:rsidRPr="006B1588" w:rsidRDefault="000B248C" w:rsidP="0036749E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 technology</w:t>
            </w:r>
            <w:r w:rsidR="00523139" w:rsidRPr="006B1588">
              <w:rPr>
                <w:rFonts w:cstheme="minorHAnsi"/>
                <w:color w:val="auto"/>
                <w:sz w:val="20"/>
                <w:szCs w:val="20"/>
              </w:rPr>
              <w:t xml:space="preserve"> computer Engineering</w:t>
            </w: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 Bachelor</w:t>
            </w:r>
            <w:r w:rsidR="00D94C08" w:rsidRPr="006B1588">
              <w:rPr>
                <w:rFonts w:cstheme="minorHAnsi"/>
                <w:color w:val="auto"/>
                <w:sz w:val="20"/>
                <w:szCs w:val="20"/>
              </w:rPr>
              <w:t xml:space="preserve"> Degree</w:t>
            </w:r>
            <w:r w:rsidR="001D0BF1" w:rsidRPr="006B1588">
              <w:rPr>
                <w:rFonts w:cstheme="minorHAnsi"/>
                <w:color w:val="auto"/>
                <w:sz w:val="20"/>
                <w:szCs w:val="20"/>
              </w:rPr>
              <w:t xml:space="preserve">, </w:t>
            </w:r>
            <w:r w:rsidR="002E2919" w:rsidRPr="006B1588">
              <w:rPr>
                <w:rStyle w:val="SubtleReference"/>
                <w:rFonts w:cstheme="minorHAnsi"/>
                <w:color w:val="auto"/>
                <w:sz w:val="20"/>
                <w:szCs w:val="20"/>
              </w:rPr>
              <w:t>South University</w:t>
            </w:r>
          </w:p>
          <w:p w14:paraId="493C5223" w14:textId="37B95016" w:rsidR="007538DC" w:rsidRPr="006B1588" w:rsidRDefault="006979FA" w:rsidP="007538DC">
            <w:pPr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While maintaining a 3.8 GPA I worked across the development lifecycle to build </w:t>
            </w:r>
            <w:r w:rsidR="00523139" w:rsidRPr="006B1588">
              <w:rPr>
                <w:rFonts w:cstheme="minorHAnsi"/>
                <w:color w:val="auto"/>
                <w:sz w:val="20"/>
                <w:szCs w:val="20"/>
              </w:rPr>
              <w:t xml:space="preserve">and maintain code, eliminating 150 unique bugs. </w:t>
            </w:r>
            <w:r w:rsidR="001D153B" w:rsidRPr="006B1588">
              <w:rPr>
                <w:rFonts w:cstheme="minorHAnsi"/>
                <w:color w:val="auto"/>
                <w:sz w:val="20"/>
                <w:szCs w:val="20"/>
              </w:rPr>
              <w:t xml:space="preserve">Understanding of software development, implementation lifecycle and DevOps tooling. Experience in Google Apps, Experience Net framework, Microsoft projects. </w:t>
            </w:r>
          </w:p>
          <w:p w14:paraId="5B4224E5" w14:textId="77777777" w:rsidR="00D94C08" w:rsidRPr="006B1588" w:rsidRDefault="00D94C08" w:rsidP="007538DC">
            <w:pPr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</w:p>
          <w:p w14:paraId="47A5237C" w14:textId="0113C8DD" w:rsidR="00D94C08" w:rsidRPr="006B1588" w:rsidRDefault="00D94C08" w:rsidP="007538DC">
            <w:pPr>
              <w:contextualSpacing w:val="0"/>
              <w:rPr>
                <w:rFonts w:cstheme="minorHAnsi"/>
                <w:b/>
                <w:bCs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b/>
                <w:bCs/>
                <w:color w:val="auto"/>
                <w:sz w:val="20"/>
                <w:szCs w:val="20"/>
              </w:rPr>
              <w:t>March, 2024</w:t>
            </w:r>
          </w:p>
          <w:p w14:paraId="082CD334" w14:textId="64F64731" w:rsidR="00D94C08" w:rsidRPr="006B1588" w:rsidRDefault="00F37054" w:rsidP="007538DC">
            <w:pPr>
              <w:contextualSpacing w:val="0"/>
              <w:rPr>
                <w:rFonts w:cstheme="minorHAnsi"/>
                <w:b/>
                <w:bCs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b/>
                <w:bCs/>
                <w:color w:val="auto"/>
                <w:sz w:val="20"/>
                <w:szCs w:val="20"/>
              </w:rPr>
              <w:t>Master’s degree in information technology</w:t>
            </w:r>
            <w:r w:rsidR="00D94C08" w:rsidRPr="006B1588">
              <w:rPr>
                <w:rFonts w:cstheme="minorHAnsi"/>
                <w:b/>
                <w:bCs/>
                <w:color w:val="auto"/>
                <w:sz w:val="20"/>
                <w:szCs w:val="20"/>
              </w:rPr>
              <w:t>, South University</w:t>
            </w:r>
          </w:p>
          <w:p w14:paraId="2AFC1C33" w14:textId="4F36B6E8" w:rsidR="00D94C08" w:rsidRPr="006B1588" w:rsidRDefault="00D94C08" w:rsidP="007538DC">
            <w:pPr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b/>
                <w:color w:val="auto"/>
                <w:sz w:val="20"/>
                <w:szCs w:val="20"/>
              </w:rPr>
              <w:t>Currently in school.</w:t>
            </w:r>
          </w:p>
        </w:tc>
      </w:tr>
      <w:tr w:rsidR="00DB6F72" w:rsidRPr="006B1588" w14:paraId="41287EFF" w14:textId="77777777" w:rsidTr="00F61DF9">
        <w:tc>
          <w:tcPr>
            <w:tcW w:w="9355" w:type="dxa"/>
            <w:tcMar>
              <w:top w:w="216" w:type="dxa"/>
            </w:tcMar>
          </w:tcPr>
          <w:p w14:paraId="3C527E33" w14:textId="67AC1395" w:rsidR="00F61DF9" w:rsidRPr="006B1588" w:rsidRDefault="008A2046" w:rsidP="00F61DF9">
            <w:pPr>
              <w:pStyle w:val="Heading3"/>
              <w:contextualSpacing w:val="0"/>
              <w:outlineLvl w:val="2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April 14, 2020</w:t>
            </w:r>
          </w:p>
          <w:p w14:paraId="43C030F6" w14:textId="7E45B003" w:rsidR="00F61DF9" w:rsidRPr="006B1588" w:rsidRDefault="008A2046" w:rsidP="00F61DF9">
            <w:pPr>
              <w:pStyle w:val="Heading2"/>
              <w:contextualSpacing w:val="0"/>
              <w:outlineLvl w:val="1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Dean’s list Award at Independence University/Stevens-Henager College 11/25/2019-4/14/2020 term</w:t>
            </w:r>
          </w:p>
          <w:p w14:paraId="3F231D51" w14:textId="3E665F8E" w:rsidR="00F61DF9" w:rsidRPr="006B1588" w:rsidRDefault="008A2046" w:rsidP="00F61DF9">
            <w:pPr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3.</w:t>
            </w:r>
            <w:r w:rsidR="002722F4" w:rsidRPr="006B1588">
              <w:rPr>
                <w:rFonts w:cstheme="minorHAnsi"/>
                <w:color w:val="auto"/>
                <w:sz w:val="20"/>
                <w:szCs w:val="20"/>
              </w:rPr>
              <w:t>8</w:t>
            </w: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 GPA </w:t>
            </w:r>
            <w:r w:rsidR="00037C60" w:rsidRPr="006B1588">
              <w:rPr>
                <w:rFonts w:cstheme="minorHAnsi"/>
                <w:color w:val="auto"/>
                <w:sz w:val="20"/>
                <w:szCs w:val="20"/>
              </w:rPr>
              <w:t>along with dedication to my education and great accomplishment in computer engineering with hard work in my education progress.</w:t>
            </w:r>
          </w:p>
        </w:tc>
      </w:tr>
    </w:tbl>
    <w:sdt>
      <w:sdtPr>
        <w:rPr>
          <w:rFonts w:asciiTheme="minorHAnsi" w:hAnsiTheme="minorHAnsi" w:cstheme="minorHAnsi"/>
          <w:color w:val="auto"/>
          <w:sz w:val="20"/>
          <w:szCs w:val="20"/>
        </w:rPr>
        <w:alias w:val="Skills:"/>
        <w:tag w:val="Skills:"/>
        <w:id w:val="-1392877668"/>
        <w:placeholder>
          <w:docPart w:val="9E093B8554D247B2B24FACDAA0678158"/>
        </w:placeholder>
        <w:temporary/>
        <w:showingPlcHdr/>
      </w:sdtPr>
      <w:sdtEndPr/>
      <w:sdtContent>
        <w:p w14:paraId="499CDCEB" w14:textId="77777777" w:rsidR="00486277" w:rsidRPr="006B1588" w:rsidRDefault="00486277" w:rsidP="00486277">
          <w:pPr>
            <w:pStyle w:val="Heading1"/>
            <w:rPr>
              <w:rFonts w:asciiTheme="minorHAnsi" w:hAnsiTheme="minorHAnsi" w:cstheme="minorHAnsi"/>
              <w:color w:val="auto"/>
              <w:sz w:val="20"/>
              <w:szCs w:val="20"/>
            </w:rPr>
          </w:pPr>
          <w:r w:rsidRPr="006B1588">
            <w:rPr>
              <w:rFonts w:asciiTheme="minorHAnsi" w:hAnsiTheme="minorHAnsi" w:cstheme="minorHAnsi"/>
              <w:color w:val="auto"/>
              <w:sz w:val="20"/>
              <w:szCs w:val="20"/>
            </w:rPr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DB6F72" w:rsidRPr="006B1588" w14:paraId="48C1A771" w14:textId="77777777" w:rsidTr="00CF1A49">
        <w:tc>
          <w:tcPr>
            <w:tcW w:w="4675" w:type="dxa"/>
          </w:tcPr>
          <w:p w14:paraId="52713D68" w14:textId="00EFDFDD" w:rsidR="001D153B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4+</w:t>
            </w:r>
            <w:proofErr w:type="gramStart"/>
            <w:r w:rsidR="001D153B" w:rsidRPr="006B1588">
              <w:rPr>
                <w:rFonts w:cstheme="minorHAnsi"/>
                <w:color w:val="auto"/>
                <w:sz w:val="20"/>
                <w:szCs w:val="20"/>
              </w:rPr>
              <w:t>Excellent</w:t>
            </w:r>
            <w:proofErr w:type="gramEnd"/>
            <w:r w:rsidR="001D153B" w:rsidRPr="006B1588">
              <w:rPr>
                <w:rFonts w:cstheme="minorHAnsi"/>
                <w:color w:val="auto"/>
                <w:sz w:val="20"/>
                <w:szCs w:val="20"/>
              </w:rPr>
              <w:t xml:space="preserve"> interpersonal, oral, and written communication skills including software code.</w:t>
            </w:r>
          </w:p>
          <w:p w14:paraId="0D38F73C" w14:textId="48F490DA" w:rsidR="00C6524D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4+</w:t>
            </w:r>
            <w:r w:rsidR="00C6524D" w:rsidRPr="006B1588">
              <w:rPr>
                <w:rFonts w:cstheme="minorHAnsi"/>
                <w:color w:val="auto"/>
                <w:sz w:val="20"/>
                <w:szCs w:val="20"/>
              </w:rPr>
              <w:t>A strong understanding of relational databases like SQL and Oracle</w:t>
            </w:r>
          </w:p>
          <w:p w14:paraId="708326E5" w14:textId="4393E6A0" w:rsidR="00C6524D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4+</w:t>
            </w:r>
            <w:r w:rsidR="00C6524D" w:rsidRPr="006B1588">
              <w:rPr>
                <w:rFonts w:cstheme="minorHAnsi"/>
                <w:color w:val="auto"/>
                <w:sz w:val="20"/>
                <w:szCs w:val="20"/>
              </w:rPr>
              <w:t>Android studio, Visual Studio</w:t>
            </w:r>
          </w:p>
          <w:p w14:paraId="21D40CDF" w14:textId="7C6185BB" w:rsidR="001E3120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5+ </w:t>
            </w:r>
            <w:r w:rsidR="00EB6A77" w:rsidRPr="006B1588">
              <w:rPr>
                <w:rFonts w:cstheme="minorHAnsi"/>
                <w:color w:val="auto"/>
                <w:sz w:val="20"/>
                <w:szCs w:val="20"/>
              </w:rPr>
              <w:t>Java Programming, C++, Data Structures</w:t>
            </w:r>
          </w:p>
          <w:p w14:paraId="631559EC" w14:textId="7340A437" w:rsidR="001F4E6D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4+</w:t>
            </w:r>
            <w:r w:rsidR="00EB6A77" w:rsidRPr="006B1588">
              <w:rPr>
                <w:rFonts w:cstheme="minorHAnsi"/>
                <w:color w:val="auto"/>
                <w:sz w:val="20"/>
                <w:szCs w:val="20"/>
              </w:rPr>
              <w:t xml:space="preserve">Object-oriented design. </w:t>
            </w:r>
            <w:r w:rsidR="00BF78ED" w:rsidRPr="006B1588">
              <w:rPr>
                <w:rFonts w:cstheme="minorHAnsi"/>
                <w:color w:val="auto"/>
                <w:sz w:val="20"/>
                <w:szCs w:val="20"/>
              </w:rPr>
              <w:t>Database Management system</w:t>
            </w:r>
          </w:p>
          <w:p w14:paraId="0C1ECBED" w14:textId="2CB73CAE" w:rsidR="00BF78ED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4+</w:t>
            </w:r>
            <w:r w:rsidR="00BF78ED" w:rsidRPr="006B1588">
              <w:rPr>
                <w:rFonts w:cstheme="minorHAnsi"/>
                <w:color w:val="auto"/>
                <w:sz w:val="20"/>
                <w:szCs w:val="20"/>
              </w:rPr>
              <w:t>Software Engineering Process Management</w:t>
            </w:r>
          </w:p>
          <w:p w14:paraId="7C237AA4" w14:textId="0C9FB3E2" w:rsidR="004F62F8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4 +years of AWS hosted services. Strong knowledge of API based integration and micro services design patterns &amp; best practices. </w:t>
            </w:r>
          </w:p>
          <w:p w14:paraId="5EFE9742" w14:textId="2686508F" w:rsidR="004F62F8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4+ years developing enterprise class full stack services utilizing python, React and Java script service. </w:t>
            </w:r>
          </w:p>
        </w:tc>
        <w:tc>
          <w:tcPr>
            <w:tcW w:w="4675" w:type="dxa"/>
            <w:tcMar>
              <w:left w:w="360" w:type="dxa"/>
            </w:tcMar>
          </w:tcPr>
          <w:p w14:paraId="67FDAD6B" w14:textId="260C56B9" w:rsidR="003A0632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5+ </w:t>
            </w:r>
            <w:r w:rsidR="00BF78ED" w:rsidRPr="006B1588">
              <w:rPr>
                <w:rFonts w:cstheme="minorHAnsi"/>
                <w:color w:val="auto"/>
                <w:sz w:val="20"/>
                <w:szCs w:val="20"/>
              </w:rPr>
              <w:t>Information Security, Assembly Language Programming</w:t>
            </w:r>
          </w:p>
          <w:p w14:paraId="09F2D809" w14:textId="12FB1DE5" w:rsidR="001E3120" w:rsidRPr="006B1588" w:rsidRDefault="00BF78ED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Computer organization &amp; Architecture</w:t>
            </w:r>
          </w:p>
          <w:p w14:paraId="6D76DC81" w14:textId="77777777" w:rsidR="001E3120" w:rsidRPr="006B1588" w:rsidRDefault="00DC59A1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ASP, </w:t>
            </w:r>
            <w:r w:rsidR="00C6524D" w:rsidRPr="006B1588">
              <w:rPr>
                <w:rFonts w:cstheme="minorHAnsi"/>
                <w:color w:val="auto"/>
                <w:sz w:val="20"/>
                <w:szCs w:val="20"/>
              </w:rPr>
              <w:t>.NET, XML</w:t>
            </w:r>
            <w:r w:rsidRPr="006B1588">
              <w:rPr>
                <w:rFonts w:cstheme="minorHAnsi"/>
                <w:color w:val="auto"/>
                <w:sz w:val="20"/>
                <w:szCs w:val="20"/>
              </w:rPr>
              <w:t>/HTML, JavaScript, Ajax, CSS</w:t>
            </w:r>
          </w:p>
          <w:p w14:paraId="6D8F5D78" w14:textId="09CD39D2" w:rsidR="00071097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8 +years 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Debugging of Automotive software and systems.</w:t>
            </w:r>
          </w:p>
          <w:p w14:paraId="56549BA2" w14:textId="212FE5CA" w:rsidR="00071097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>4 +</w:t>
            </w:r>
            <w:proofErr w:type="spellStart"/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years 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Experience</w:t>
            </w:r>
            <w:proofErr w:type="spellEnd"/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 xml:space="preserve"> in testing on Embedded c</w:t>
            </w:r>
          </w:p>
          <w:p w14:paraId="7994B21E" w14:textId="458F2836" w:rsidR="00071097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4+ </w:t>
            </w:r>
            <w:proofErr w:type="spellStart"/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years 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Experience</w:t>
            </w:r>
            <w:proofErr w:type="spellEnd"/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 xml:space="preserve"> in testing on AUTOSAR</w:t>
            </w:r>
          </w:p>
          <w:p w14:paraId="6CB4EC91" w14:textId="20067171" w:rsidR="00071097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4+ </w:t>
            </w:r>
            <w:proofErr w:type="spellStart"/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years 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Experience</w:t>
            </w:r>
            <w:proofErr w:type="spellEnd"/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 xml:space="preserve"> in handling and documentation using DOORS.</w:t>
            </w:r>
          </w:p>
          <w:p w14:paraId="224A5C5D" w14:textId="77777777" w:rsidR="00071097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4+ </w:t>
            </w:r>
            <w:proofErr w:type="spellStart"/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years </w:t>
            </w:r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Experience</w:t>
            </w:r>
            <w:proofErr w:type="spellEnd"/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 xml:space="preserve"> in Vector told like </w:t>
            </w:r>
            <w:proofErr w:type="spellStart"/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CANoe</w:t>
            </w:r>
            <w:proofErr w:type="spellEnd"/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/</w:t>
            </w:r>
            <w:proofErr w:type="spellStart"/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CaNalyzer</w:t>
            </w:r>
            <w:proofErr w:type="spellEnd"/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/</w:t>
            </w:r>
            <w:proofErr w:type="spellStart"/>
            <w:r w:rsidR="00071097" w:rsidRPr="006B1588">
              <w:rPr>
                <w:rFonts w:cstheme="minorHAnsi"/>
                <w:color w:val="auto"/>
                <w:sz w:val="20"/>
                <w:szCs w:val="20"/>
              </w:rPr>
              <w:t>LinAlyer</w:t>
            </w:r>
            <w:proofErr w:type="spellEnd"/>
          </w:p>
          <w:p w14:paraId="2A2079F7" w14:textId="44023B6C" w:rsidR="004F62F8" w:rsidRPr="006B1588" w:rsidRDefault="004F62F8" w:rsidP="006E1507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4+SQL SERVICES USING PostgreSQL, JavaScript THROUGH A react OR jQuery framework. </w:t>
            </w:r>
          </w:p>
          <w:p w14:paraId="445695E7" w14:textId="042418A2" w:rsidR="004F62F8" w:rsidRPr="006B1588" w:rsidRDefault="004F62F8" w:rsidP="004F62F8">
            <w:pPr>
              <w:pStyle w:val="ListBullet"/>
              <w:contextualSpacing w:val="0"/>
              <w:rPr>
                <w:rFonts w:cstheme="minorHAnsi"/>
                <w:color w:val="auto"/>
                <w:sz w:val="20"/>
                <w:szCs w:val="20"/>
              </w:rPr>
            </w:pPr>
            <w:r w:rsidRPr="006B1588">
              <w:rPr>
                <w:rFonts w:cstheme="minorHAnsi"/>
                <w:color w:val="auto"/>
                <w:sz w:val="20"/>
                <w:szCs w:val="20"/>
              </w:rPr>
              <w:t xml:space="preserve">4+ Build back end and front end components in small team, agile environment. </w:t>
            </w:r>
          </w:p>
        </w:tc>
      </w:tr>
    </w:tbl>
    <w:sdt>
      <w:sdtPr>
        <w:rPr>
          <w:rFonts w:asciiTheme="minorHAnsi" w:hAnsiTheme="minorHAnsi" w:cstheme="minorHAnsi"/>
          <w:color w:val="auto"/>
          <w:sz w:val="20"/>
          <w:szCs w:val="20"/>
        </w:rPr>
        <w:alias w:val="Activities:"/>
        <w:tag w:val="Activities:"/>
        <w:id w:val="1223332893"/>
        <w:placeholder>
          <w:docPart w:val="D82C39E002E14E698C9C86336B800BCA"/>
        </w:placeholder>
        <w:temporary/>
        <w:showingPlcHdr/>
      </w:sdtPr>
      <w:sdtEndPr/>
      <w:sdtContent>
        <w:p w14:paraId="484182CD" w14:textId="77777777" w:rsidR="00AD782D" w:rsidRPr="006B1588" w:rsidRDefault="0062312F" w:rsidP="0062312F">
          <w:pPr>
            <w:pStyle w:val="Heading1"/>
            <w:rPr>
              <w:rFonts w:asciiTheme="minorHAnsi" w:hAnsiTheme="minorHAnsi" w:cstheme="minorHAnsi"/>
              <w:color w:val="auto"/>
              <w:sz w:val="20"/>
              <w:szCs w:val="20"/>
            </w:rPr>
          </w:pPr>
          <w:r w:rsidRPr="006B1588">
            <w:rPr>
              <w:rFonts w:asciiTheme="minorHAnsi" w:hAnsiTheme="minorHAnsi" w:cstheme="minorHAnsi"/>
              <w:color w:val="auto"/>
              <w:sz w:val="20"/>
              <w:szCs w:val="20"/>
            </w:rPr>
            <w:t>Activities</w:t>
          </w:r>
        </w:p>
      </w:sdtContent>
    </w:sdt>
    <w:p w14:paraId="1443C9C4" w14:textId="7DF72077" w:rsidR="00B51D1B" w:rsidRPr="006B1588" w:rsidRDefault="001D153B" w:rsidP="006E1507">
      <w:pPr>
        <w:rPr>
          <w:rFonts w:cstheme="minorHAnsi"/>
          <w:color w:val="auto"/>
          <w:sz w:val="20"/>
          <w:szCs w:val="20"/>
        </w:rPr>
      </w:pPr>
      <w:r w:rsidRPr="006B1588">
        <w:rPr>
          <w:rFonts w:cstheme="minorHAnsi"/>
          <w:color w:val="auto"/>
          <w:sz w:val="20"/>
          <w:szCs w:val="20"/>
        </w:rPr>
        <w:t>Collaborate with peers to develop innovative solutions for emerging opportunities</w:t>
      </w:r>
      <w:r w:rsidR="00037C60" w:rsidRPr="006B1588">
        <w:rPr>
          <w:rFonts w:cstheme="minorHAnsi"/>
          <w:color w:val="auto"/>
          <w:sz w:val="20"/>
          <w:szCs w:val="20"/>
        </w:rPr>
        <w:t xml:space="preserve">. </w:t>
      </w:r>
      <w:r w:rsidRPr="006B1588">
        <w:rPr>
          <w:rFonts w:cstheme="minorHAnsi"/>
          <w:color w:val="auto"/>
          <w:sz w:val="20"/>
          <w:szCs w:val="20"/>
        </w:rPr>
        <w:t>Develops</w:t>
      </w:r>
      <w:r w:rsidR="00037C60" w:rsidRPr="006B1588">
        <w:rPr>
          <w:rFonts w:cstheme="minorHAnsi"/>
          <w:color w:val="auto"/>
          <w:sz w:val="20"/>
          <w:szCs w:val="20"/>
        </w:rPr>
        <w:t>, maintains and unit test code by utilizing software development environments</w:t>
      </w:r>
      <w:r w:rsidRPr="006B1588">
        <w:rPr>
          <w:rFonts w:cstheme="minorHAnsi"/>
          <w:color w:val="auto"/>
          <w:sz w:val="20"/>
          <w:szCs w:val="20"/>
        </w:rPr>
        <w:t xml:space="preserve"> </w:t>
      </w:r>
      <w:r w:rsidR="00037C60" w:rsidRPr="006B1588">
        <w:rPr>
          <w:rFonts w:cstheme="minorHAnsi"/>
          <w:color w:val="auto"/>
          <w:sz w:val="20"/>
          <w:szCs w:val="20"/>
        </w:rPr>
        <w:t xml:space="preserve">and programming languages </w:t>
      </w:r>
      <w:r w:rsidR="00C6524D" w:rsidRPr="006B1588">
        <w:rPr>
          <w:rFonts w:cstheme="minorHAnsi"/>
          <w:color w:val="auto"/>
          <w:sz w:val="20"/>
          <w:szCs w:val="20"/>
        </w:rPr>
        <w:t>to</w:t>
      </w:r>
      <w:r w:rsidR="00037C60" w:rsidRPr="006B1588">
        <w:rPr>
          <w:rFonts w:cstheme="minorHAnsi"/>
          <w:color w:val="auto"/>
          <w:sz w:val="20"/>
          <w:szCs w:val="20"/>
        </w:rPr>
        <w:t xml:space="preserve"> implement design and satisfy allocated requirements. Administer development infrastructure tools and service</w:t>
      </w:r>
      <w:r w:rsidR="00766CDA" w:rsidRPr="006B1588">
        <w:rPr>
          <w:rFonts w:cstheme="minorHAnsi"/>
          <w:color w:val="auto"/>
          <w:sz w:val="20"/>
          <w:szCs w:val="20"/>
        </w:rPr>
        <w:t>.</w:t>
      </w:r>
    </w:p>
    <w:p w14:paraId="0CA57A02" w14:textId="43464D1B" w:rsidR="00766CDA" w:rsidRPr="006B1588" w:rsidRDefault="00766CDA" w:rsidP="006E1507">
      <w:pPr>
        <w:rPr>
          <w:rFonts w:cstheme="minorHAnsi"/>
          <w:color w:val="auto"/>
          <w:sz w:val="20"/>
          <w:szCs w:val="20"/>
        </w:rPr>
      </w:pPr>
    </w:p>
    <w:p w14:paraId="7B08EF5A" w14:textId="638303EE" w:rsidR="00766CDA" w:rsidRPr="006B1588" w:rsidRDefault="00766CDA" w:rsidP="006E1507">
      <w:pPr>
        <w:rPr>
          <w:rFonts w:cstheme="minorHAnsi"/>
          <w:b/>
          <w:bCs/>
          <w:color w:val="auto"/>
          <w:sz w:val="20"/>
          <w:szCs w:val="20"/>
        </w:rPr>
      </w:pPr>
    </w:p>
    <w:sectPr w:rsidR="00766CDA" w:rsidRPr="006B1588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F060621" w14:textId="77777777" w:rsidR="00DB1257" w:rsidRDefault="00DB1257" w:rsidP="0068194B">
      <w:r>
        <w:separator/>
      </w:r>
    </w:p>
    <w:p w14:paraId="1525F050" w14:textId="77777777" w:rsidR="00DB1257" w:rsidRDefault="00DB1257"/>
    <w:p w14:paraId="6B80FC1C" w14:textId="77777777" w:rsidR="00DB1257" w:rsidRDefault="00DB1257"/>
  </w:endnote>
  <w:endnote w:type="continuationSeparator" w:id="0">
    <w:p w14:paraId="21F8F324" w14:textId="77777777" w:rsidR="00DB1257" w:rsidRDefault="00DB1257" w:rsidP="0068194B">
      <w:r>
        <w:continuationSeparator/>
      </w:r>
    </w:p>
    <w:p w14:paraId="669478A7" w14:textId="77777777" w:rsidR="00DB1257" w:rsidRDefault="00DB1257"/>
    <w:p w14:paraId="68E590EE" w14:textId="77777777" w:rsidR="00DB1257" w:rsidRDefault="00DB12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4B8BDD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0E2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2FBFC1" w14:textId="77777777" w:rsidR="00DB1257" w:rsidRDefault="00DB1257" w:rsidP="0068194B">
      <w:r>
        <w:separator/>
      </w:r>
    </w:p>
    <w:p w14:paraId="46DC2EDF" w14:textId="77777777" w:rsidR="00DB1257" w:rsidRDefault="00DB1257"/>
    <w:p w14:paraId="07FF0019" w14:textId="77777777" w:rsidR="00DB1257" w:rsidRDefault="00DB1257"/>
  </w:footnote>
  <w:footnote w:type="continuationSeparator" w:id="0">
    <w:p w14:paraId="6E216862" w14:textId="77777777" w:rsidR="00DB1257" w:rsidRDefault="00DB1257" w:rsidP="0068194B">
      <w:r>
        <w:continuationSeparator/>
      </w:r>
    </w:p>
    <w:p w14:paraId="12AE600E" w14:textId="77777777" w:rsidR="00DB1257" w:rsidRDefault="00DB1257"/>
    <w:p w14:paraId="46A7B4A7" w14:textId="77777777" w:rsidR="00DB1257" w:rsidRDefault="00DB125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69F976" w14:textId="77777777" w:rsidR="00236D54" w:rsidRPr="004E01EB" w:rsidRDefault="00F476C4" w:rsidP="005A1B10">
    <w:pPr>
      <w:pStyle w:val="Header"/>
    </w:pPr>
    <w:r w:rsidRPr="004E01EB"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10CDD81" wp14:editId="559A637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21E1E0CE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>
    <w:nsid w:val="FFFFFF89"/>
    <w:multiLevelType w:val="singleLevel"/>
    <w:tmpl w:val="31ECB9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>
    <w:nsid w:val="1CAE008A"/>
    <w:multiLevelType w:val="multilevel"/>
    <w:tmpl w:val="DE5A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>
    <w:nsid w:val="3FC07CB1"/>
    <w:multiLevelType w:val="multilevel"/>
    <w:tmpl w:val="A8B2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2"/>
  </w:num>
  <w:num w:numId="8">
    <w:abstractNumId w:val="2"/>
  </w:num>
  <w:num w:numId="9">
    <w:abstractNumId w:val="14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740"/>
    <w:rsid w:val="000001EF"/>
    <w:rsid w:val="00005685"/>
    <w:rsid w:val="00007322"/>
    <w:rsid w:val="00007728"/>
    <w:rsid w:val="00022EB2"/>
    <w:rsid w:val="00024584"/>
    <w:rsid w:val="00024730"/>
    <w:rsid w:val="00035E28"/>
    <w:rsid w:val="00037C60"/>
    <w:rsid w:val="00055E95"/>
    <w:rsid w:val="0007021F"/>
    <w:rsid w:val="00071097"/>
    <w:rsid w:val="000A7A03"/>
    <w:rsid w:val="000B248C"/>
    <w:rsid w:val="000B2BA5"/>
    <w:rsid w:val="000D2B15"/>
    <w:rsid w:val="000D5454"/>
    <w:rsid w:val="000F2F8C"/>
    <w:rsid w:val="000F52BF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C56FD"/>
    <w:rsid w:val="001C5A62"/>
    <w:rsid w:val="001D0BF1"/>
    <w:rsid w:val="001D153B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03CF"/>
    <w:rsid w:val="00241D8C"/>
    <w:rsid w:val="00241FDB"/>
    <w:rsid w:val="0024720C"/>
    <w:rsid w:val="00251250"/>
    <w:rsid w:val="002617AE"/>
    <w:rsid w:val="002638D0"/>
    <w:rsid w:val="002647D3"/>
    <w:rsid w:val="002722F4"/>
    <w:rsid w:val="00275EAE"/>
    <w:rsid w:val="00277CB6"/>
    <w:rsid w:val="00294998"/>
    <w:rsid w:val="00297F18"/>
    <w:rsid w:val="002A1945"/>
    <w:rsid w:val="002B2958"/>
    <w:rsid w:val="002B3FC8"/>
    <w:rsid w:val="002D23C5"/>
    <w:rsid w:val="002D6137"/>
    <w:rsid w:val="002E2919"/>
    <w:rsid w:val="002E7E61"/>
    <w:rsid w:val="002F05E5"/>
    <w:rsid w:val="002F1BE9"/>
    <w:rsid w:val="002F254D"/>
    <w:rsid w:val="002F30E4"/>
    <w:rsid w:val="00307140"/>
    <w:rsid w:val="0031403D"/>
    <w:rsid w:val="00316DFF"/>
    <w:rsid w:val="00325B57"/>
    <w:rsid w:val="00336056"/>
    <w:rsid w:val="003544E1"/>
    <w:rsid w:val="00366398"/>
    <w:rsid w:val="0036749E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253D9"/>
    <w:rsid w:val="004319E0"/>
    <w:rsid w:val="00437E8C"/>
    <w:rsid w:val="00440225"/>
    <w:rsid w:val="00446C83"/>
    <w:rsid w:val="00467F70"/>
    <w:rsid w:val="004726BC"/>
    <w:rsid w:val="00474105"/>
    <w:rsid w:val="00480E6E"/>
    <w:rsid w:val="00481980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4F62F8"/>
    <w:rsid w:val="004F6F87"/>
    <w:rsid w:val="00510392"/>
    <w:rsid w:val="00513E2A"/>
    <w:rsid w:val="00514F3A"/>
    <w:rsid w:val="00523139"/>
    <w:rsid w:val="00535FB7"/>
    <w:rsid w:val="00566A35"/>
    <w:rsid w:val="0056701E"/>
    <w:rsid w:val="005740D7"/>
    <w:rsid w:val="005A0F26"/>
    <w:rsid w:val="005A1B10"/>
    <w:rsid w:val="005A6850"/>
    <w:rsid w:val="005B1B1B"/>
    <w:rsid w:val="005B315C"/>
    <w:rsid w:val="005C5932"/>
    <w:rsid w:val="005D29B0"/>
    <w:rsid w:val="005D2EC9"/>
    <w:rsid w:val="005D3CA7"/>
    <w:rsid w:val="005D4CC1"/>
    <w:rsid w:val="005E294F"/>
    <w:rsid w:val="005F1CF5"/>
    <w:rsid w:val="005F4B91"/>
    <w:rsid w:val="005F55D2"/>
    <w:rsid w:val="0060498F"/>
    <w:rsid w:val="0061556D"/>
    <w:rsid w:val="0062312F"/>
    <w:rsid w:val="00625F2C"/>
    <w:rsid w:val="006618E9"/>
    <w:rsid w:val="0067161D"/>
    <w:rsid w:val="0068194B"/>
    <w:rsid w:val="00692703"/>
    <w:rsid w:val="006979FA"/>
    <w:rsid w:val="006A0F45"/>
    <w:rsid w:val="006A1962"/>
    <w:rsid w:val="006B1588"/>
    <w:rsid w:val="006B5D48"/>
    <w:rsid w:val="006B7D7B"/>
    <w:rsid w:val="006C1A5E"/>
    <w:rsid w:val="006C48C9"/>
    <w:rsid w:val="006D65FA"/>
    <w:rsid w:val="006E1507"/>
    <w:rsid w:val="006F284F"/>
    <w:rsid w:val="00712D8B"/>
    <w:rsid w:val="007273B7"/>
    <w:rsid w:val="00733E0A"/>
    <w:rsid w:val="00736CA6"/>
    <w:rsid w:val="0074403D"/>
    <w:rsid w:val="00746D44"/>
    <w:rsid w:val="00751803"/>
    <w:rsid w:val="007538DC"/>
    <w:rsid w:val="00757803"/>
    <w:rsid w:val="007657B4"/>
    <w:rsid w:val="00766CDA"/>
    <w:rsid w:val="00772740"/>
    <w:rsid w:val="0077506F"/>
    <w:rsid w:val="007804A0"/>
    <w:rsid w:val="0079206B"/>
    <w:rsid w:val="007949B0"/>
    <w:rsid w:val="00796076"/>
    <w:rsid w:val="007A2DC6"/>
    <w:rsid w:val="007B75F0"/>
    <w:rsid w:val="007C0566"/>
    <w:rsid w:val="007C606B"/>
    <w:rsid w:val="007E6A61"/>
    <w:rsid w:val="007F69FC"/>
    <w:rsid w:val="00801140"/>
    <w:rsid w:val="00802E2A"/>
    <w:rsid w:val="00803404"/>
    <w:rsid w:val="008242CD"/>
    <w:rsid w:val="00834955"/>
    <w:rsid w:val="00837990"/>
    <w:rsid w:val="00855B59"/>
    <w:rsid w:val="00860461"/>
    <w:rsid w:val="0086487C"/>
    <w:rsid w:val="008677F6"/>
    <w:rsid w:val="00870B20"/>
    <w:rsid w:val="008829F8"/>
    <w:rsid w:val="00885897"/>
    <w:rsid w:val="008A2046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1607"/>
    <w:rsid w:val="009361BA"/>
    <w:rsid w:val="00944F78"/>
    <w:rsid w:val="009510E7"/>
    <w:rsid w:val="00952C89"/>
    <w:rsid w:val="009571D8"/>
    <w:rsid w:val="009650EA"/>
    <w:rsid w:val="009708BC"/>
    <w:rsid w:val="00971D27"/>
    <w:rsid w:val="0097790C"/>
    <w:rsid w:val="0098506E"/>
    <w:rsid w:val="009A44CE"/>
    <w:rsid w:val="009B68EB"/>
    <w:rsid w:val="009C4DFC"/>
    <w:rsid w:val="009D44F8"/>
    <w:rsid w:val="009E3160"/>
    <w:rsid w:val="009F220C"/>
    <w:rsid w:val="009F3B05"/>
    <w:rsid w:val="009F4931"/>
    <w:rsid w:val="00A14534"/>
    <w:rsid w:val="00A16DAA"/>
    <w:rsid w:val="00A21B4F"/>
    <w:rsid w:val="00A24162"/>
    <w:rsid w:val="00A25023"/>
    <w:rsid w:val="00A270EA"/>
    <w:rsid w:val="00A34BA2"/>
    <w:rsid w:val="00A360D2"/>
    <w:rsid w:val="00A36F27"/>
    <w:rsid w:val="00A42E32"/>
    <w:rsid w:val="00A46E63"/>
    <w:rsid w:val="00A51DC5"/>
    <w:rsid w:val="00A53DE1"/>
    <w:rsid w:val="00A615E1"/>
    <w:rsid w:val="00A755E8"/>
    <w:rsid w:val="00A91AB8"/>
    <w:rsid w:val="00A93A5D"/>
    <w:rsid w:val="00AB32F8"/>
    <w:rsid w:val="00AB610B"/>
    <w:rsid w:val="00AD360E"/>
    <w:rsid w:val="00AD40FB"/>
    <w:rsid w:val="00AD782D"/>
    <w:rsid w:val="00AE7650"/>
    <w:rsid w:val="00B10EBE"/>
    <w:rsid w:val="00B230B9"/>
    <w:rsid w:val="00B236F1"/>
    <w:rsid w:val="00B50F99"/>
    <w:rsid w:val="00B51D1B"/>
    <w:rsid w:val="00B540F4"/>
    <w:rsid w:val="00B60FD0"/>
    <w:rsid w:val="00B622DF"/>
    <w:rsid w:val="00B6332A"/>
    <w:rsid w:val="00B70C93"/>
    <w:rsid w:val="00B75601"/>
    <w:rsid w:val="00B81760"/>
    <w:rsid w:val="00B819A7"/>
    <w:rsid w:val="00B8494C"/>
    <w:rsid w:val="00BA0D22"/>
    <w:rsid w:val="00BA1546"/>
    <w:rsid w:val="00BB4E51"/>
    <w:rsid w:val="00BD431F"/>
    <w:rsid w:val="00BD51F2"/>
    <w:rsid w:val="00BE423E"/>
    <w:rsid w:val="00BF61AC"/>
    <w:rsid w:val="00BF78ED"/>
    <w:rsid w:val="00C123B8"/>
    <w:rsid w:val="00C47FA6"/>
    <w:rsid w:val="00C57FC6"/>
    <w:rsid w:val="00C6524D"/>
    <w:rsid w:val="00C66A7D"/>
    <w:rsid w:val="00C779DA"/>
    <w:rsid w:val="00C814F7"/>
    <w:rsid w:val="00C83998"/>
    <w:rsid w:val="00C872E8"/>
    <w:rsid w:val="00C9292E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0BEA"/>
    <w:rsid w:val="00D36F67"/>
    <w:rsid w:val="00D37CD3"/>
    <w:rsid w:val="00D66A52"/>
    <w:rsid w:val="00D66EFA"/>
    <w:rsid w:val="00D67C61"/>
    <w:rsid w:val="00D67CE0"/>
    <w:rsid w:val="00D72A2D"/>
    <w:rsid w:val="00D73DA5"/>
    <w:rsid w:val="00D94C08"/>
    <w:rsid w:val="00D9521A"/>
    <w:rsid w:val="00DA3914"/>
    <w:rsid w:val="00DA59AA"/>
    <w:rsid w:val="00DB1257"/>
    <w:rsid w:val="00DB6915"/>
    <w:rsid w:val="00DB6F72"/>
    <w:rsid w:val="00DB7E1E"/>
    <w:rsid w:val="00DC1B78"/>
    <w:rsid w:val="00DC2A2F"/>
    <w:rsid w:val="00DC59A1"/>
    <w:rsid w:val="00DC600B"/>
    <w:rsid w:val="00DE0FAA"/>
    <w:rsid w:val="00DE136D"/>
    <w:rsid w:val="00DE6534"/>
    <w:rsid w:val="00DF2AD5"/>
    <w:rsid w:val="00DF4D6C"/>
    <w:rsid w:val="00E01923"/>
    <w:rsid w:val="00E07777"/>
    <w:rsid w:val="00E1184C"/>
    <w:rsid w:val="00E14498"/>
    <w:rsid w:val="00E2397A"/>
    <w:rsid w:val="00E254DB"/>
    <w:rsid w:val="00E3006C"/>
    <w:rsid w:val="00E300FC"/>
    <w:rsid w:val="00E30DB7"/>
    <w:rsid w:val="00E362DB"/>
    <w:rsid w:val="00E5632B"/>
    <w:rsid w:val="00E56BFA"/>
    <w:rsid w:val="00E70240"/>
    <w:rsid w:val="00E71E6B"/>
    <w:rsid w:val="00E72902"/>
    <w:rsid w:val="00E75C31"/>
    <w:rsid w:val="00E81CC5"/>
    <w:rsid w:val="00E85A87"/>
    <w:rsid w:val="00E85B4A"/>
    <w:rsid w:val="00E9528E"/>
    <w:rsid w:val="00EA0E9B"/>
    <w:rsid w:val="00EA5099"/>
    <w:rsid w:val="00EB6A77"/>
    <w:rsid w:val="00EC1351"/>
    <w:rsid w:val="00EC4CBF"/>
    <w:rsid w:val="00EC7E75"/>
    <w:rsid w:val="00EE2CA8"/>
    <w:rsid w:val="00EF17E8"/>
    <w:rsid w:val="00EF51D9"/>
    <w:rsid w:val="00F130DD"/>
    <w:rsid w:val="00F24884"/>
    <w:rsid w:val="00F37054"/>
    <w:rsid w:val="00F476C4"/>
    <w:rsid w:val="00F61DF9"/>
    <w:rsid w:val="00F81960"/>
    <w:rsid w:val="00F82424"/>
    <w:rsid w:val="00F85578"/>
    <w:rsid w:val="00F8769D"/>
    <w:rsid w:val="00F90E2C"/>
    <w:rsid w:val="00F9350C"/>
    <w:rsid w:val="00F94EB5"/>
    <w:rsid w:val="00F9624D"/>
    <w:rsid w:val="00FB31C1"/>
    <w:rsid w:val="00FB58F2"/>
    <w:rsid w:val="00FC6AEA"/>
    <w:rsid w:val="00FD3D13"/>
    <w:rsid w:val="00FE55A2"/>
    <w:rsid w:val="00FF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84BE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 w:qFormat="1"/>
    <w:lsdException w:name="List Number" w:semiHidden="0" w:unhideWhenUsed="0" w:qFormat="1"/>
    <w:lsdException w:name="Title" w:semiHidden="0" w:uiPriority="10" w:unhideWhenUsed="0" w:qFormat="1"/>
    <w:lsdException w:name="Default Paragraph Font" w:uiPriority="1"/>
    <w:lsdException w:name="Subtitle" w:uiPriority="11"/>
    <w:lsdException w:name="Strong" w:uiPriority="22" w:qFormat="1"/>
    <w:lsdException w:name="Emphasis" w:uiPriority="20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semiHidden="0" w:uiPriority="10" w:unhideWhenUsed="0" w:qFormat="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CDA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customStyle="1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customStyle="1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72740"/>
    <w:rPr>
      <w:color w:val="605E5C"/>
      <w:shd w:val="clear" w:color="auto" w:fill="E1DFDD"/>
    </w:rPr>
  </w:style>
  <w:style w:type="paragraph" w:customStyle="1" w:styleId="yiv8738729270msonormal">
    <w:name w:val="yiv8738729270msonormal"/>
    <w:basedOn w:val="Normal"/>
    <w:rsid w:val="006F284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semiHidden="0" w:unhideWhenUsed="0" w:qFormat="1"/>
    <w:lsdException w:name="List Number" w:semiHidden="0" w:unhideWhenUsed="0" w:qFormat="1"/>
    <w:lsdException w:name="Title" w:semiHidden="0" w:uiPriority="10" w:unhideWhenUsed="0" w:qFormat="1"/>
    <w:lsdException w:name="Default Paragraph Font" w:uiPriority="1"/>
    <w:lsdException w:name="Subtitle" w:uiPriority="11"/>
    <w:lsdException w:name="Strong" w:uiPriority="22" w:qFormat="1"/>
    <w:lsdException w:name="Emphasis" w:uiPriority="20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/>
    <w:lsdException w:name="Quote" w:uiPriority="29"/>
    <w:lsdException w:name="Intense Quote" w:uiPriority="3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/>
    <w:lsdException w:name="Intense Emphasis" w:uiPriority="21"/>
    <w:lsdException w:name="Subtle Reference" w:semiHidden="0" w:uiPriority="10" w:unhideWhenUsed="0" w:qFormat="1"/>
    <w:lsdException w:name="Intense Reference" w:uiPriority="32"/>
    <w:lsdException w:name="Book Title" w:uiPriority="33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6CDA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customStyle="1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customStyle="1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72740"/>
    <w:rPr>
      <w:color w:val="605E5C"/>
      <w:shd w:val="clear" w:color="auto" w:fill="E1DFDD"/>
    </w:rPr>
  </w:style>
  <w:style w:type="paragraph" w:customStyle="1" w:styleId="yiv8738729270msonormal">
    <w:name w:val="yiv8738729270msonormal"/>
    <w:basedOn w:val="Normal"/>
    <w:rsid w:val="006F284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63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U%20STUDENT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3C6A277CEF2A4BDC9121941B80F2FA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79E922-A9A0-4AF2-BB79-6561D3DC9340}"/>
      </w:docPartPr>
      <w:docPartBody>
        <w:p w:rsidR="00F34B3F" w:rsidRDefault="001D75DD">
          <w:pPr>
            <w:pStyle w:val="3C6A277CEF2A4BDC9121941B80F2FAFC"/>
          </w:pPr>
          <w:r w:rsidRPr="00CF1A49">
            <w:t>Experience</w:t>
          </w:r>
        </w:p>
      </w:docPartBody>
    </w:docPart>
    <w:docPart>
      <w:docPartPr>
        <w:name w:val="0C9835ED01034A3BB8D4DAB5EAA1BC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5E917-795B-4231-86BE-8282FDE85E2F}"/>
      </w:docPartPr>
      <w:docPartBody>
        <w:p w:rsidR="00F34B3F" w:rsidRDefault="001D75DD">
          <w:pPr>
            <w:pStyle w:val="0C9835ED01034A3BB8D4DAB5EAA1BCA7"/>
          </w:pPr>
          <w:r w:rsidRPr="00CF1A49">
            <w:t>Education</w:t>
          </w:r>
        </w:p>
      </w:docPartBody>
    </w:docPart>
    <w:docPart>
      <w:docPartPr>
        <w:name w:val="9E093B8554D247B2B24FACDAA0678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9F49F-99D4-4881-9548-2EEE2829D441}"/>
      </w:docPartPr>
      <w:docPartBody>
        <w:p w:rsidR="00F34B3F" w:rsidRDefault="001D75DD">
          <w:pPr>
            <w:pStyle w:val="9E093B8554D247B2B24FACDAA0678158"/>
          </w:pPr>
          <w:r w:rsidRPr="00CF1A49">
            <w:t>Skills</w:t>
          </w:r>
        </w:p>
      </w:docPartBody>
    </w:docPart>
    <w:docPart>
      <w:docPartPr>
        <w:name w:val="D82C39E002E14E698C9C86336B800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D21C56-4EE4-445D-AAE3-2AC40F5F54DF}"/>
      </w:docPartPr>
      <w:docPartBody>
        <w:p w:rsidR="00F34B3F" w:rsidRDefault="001D75DD">
          <w:pPr>
            <w:pStyle w:val="D82C39E002E14E698C9C86336B800BCA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75DD"/>
    <w:rsid w:val="00054843"/>
    <w:rsid w:val="000B3F37"/>
    <w:rsid w:val="001D75DD"/>
    <w:rsid w:val="00272B46"/>
    <w:rsid w:val="00293F50"/>
    <w:rsid w:val="00355BB9"/>
    <w:rsid w:val="00441F20"/>
    <w:rsid w:val="00476C8C"/>
    <w:rsid w:val="004D6E41"/>
    <w:rsid w:val="004F528A"/>
    <w:rsid w:val="00507C1A"/>
    <w:rsid w:val="006A1F54"/>
    <w:rsid w:val="007C30CA"/>
    <w:rsid w:val="00863CC0"/>
    <w:rsid w:val="00930A3C"/>
    <w:rsid w:val="009B3CD9"/>
    <w:rsid w:val="009C450A"/>
    <w:rsid w:val="00A8046F"/>
    <w:rsid w:val="00B75C36"/>
    <w:rsid w:val="00C36EFC"/>
    <w:rsid w:val="00D52D24"/>
    <w:rsid w:val="00D745BB"/>
    <w:rsid w:val="00DB6959"/>
    <w:rsid w:val="00F34B3F"/>
    <w:rsid w:val="00F57CA0"/>
    <w:rsid w:val="00FC6847"/>
    <w:rsid w:val="00FD3245"/>
    <w:rsid w:val="00FF5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" w:unhideWhenUsed="0" w:qFormat="1"/>
    <w:lsdException w:name="Subtle Reference" w:semiHidden="0" w:uiPriority="10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77B45392E7CC4D44BF7B0939EBABDC0F">
    <w:name w:val="77B45392E7CC4D44BF7B0939EBABDC0F"/>
  </w:style>
  <w:style w:type="paragraph" w:customStyle="1" w:styleId="A0C17C17B74A48CBAB5601C1A1EE6EF5">
    <w:name w:val="A0C17C17B74A48CBAB5601C1A1EE6EF5"/>
  </w:style>
  <w:style w:type="paragraph" w:customStyle="1" w:styleId="3C6A277CEF2A4BDC9121941B80F2FAFC">
    <w:name w:val="3C6A277CEF2A4BDC9121941B80F2FAFC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0C9835ED01034A3BB8D4DAB5EAA1BCA7">
    <w:name w:val="0C9835ED01034A3BB8D4DAB5EAA1BCA7"/>
  </w:style>
  <w:style w:type="paragraph" w:customStyle="1" w:styleId="9E093B8554D247B2B24FACDAA0678158">
    <w:name w:val="9E093B8554D247B2B24FACDAA0678158"/>
  </w:style>
  <w:style w:type="paragraph" w:customStyle="1" w:styleId="D82C39E002E14E698C9C86336B800BCA">
    <w:name w:val="D82C39E002E14E698C9C86336B800BC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" w:unhideWhenUsed="0" w:qFormat="1"/>
    <w:lsdException w:name="Subtle Reference" w:semiHidden="0" w:uiPriority="10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77B45392E7CC4D44BF7B0939EBABDC0F">
    <w:name w:val="77B45392E7CC4D44BF7B0939EBABDC0F"/>
  </w:style>
  <w:style w:type="paragraph" w:customStyle="1" w:styleId="A0C17C17B74A48CBAB5601C1A1EE6EF5">
    <w:name w:val="A0C17C17B74A48CBAB5601C1A1EE6EF5"/>
  </w:style>
  <w:style w:type="paragraph" w:customStyle="1" w:styleId="3C6A277CEF2A4BDC9121941B80F2FAFC">
    <w:name w:val="3C6A277CEF2A4BDC9121941B80F2FAFC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0C9835ED01034A3BB8D4DAB5EAA1BCA7">
    <w:name w:val="0C9835ED01034A3BB8D4DAB5EAA1BCA7"/>
  </w:style>
  <w:style w:type="paragraph" w:customStyle="1" w:styleId="9E093B8554D247B2B24FACDAA0678158">
    <w:name w:val="9E093B8554D247B2B24FACDAA0678158"/>
  </w:style>
  <w:style w:type="paragraph" w:customStyle="1" w:styleId="D82C39E002E14E698C9C86336B800BCA">
    <w:name w:val="D82C39E002E14E698C9C86336B800B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0</TotalTime>
  <Pages>4</Pages>
  <Words>1235</Words>
  <Characters>7044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2023-01-30T22:03:00Z</dcterms:created>
  <dcterms:modified xsi:type="dcterms:W3CDTF">2024-04-03T19:59:00Z</dcterms:modified>
</cp:coreProperties>
</file>