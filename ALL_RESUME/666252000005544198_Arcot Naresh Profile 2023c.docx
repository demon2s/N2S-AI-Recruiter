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288" w:type="dxa"/>
        </w:tblCellMar>
        <w:tblLook w:val="00A0" w:firstRow="1" w:lastRow="0" w:firstColumn="1" w:lastColumn="0" w:noHBand="0" w:noVBand="0"/>
      </w:tblPr>
      <w:tblGrid>
        <w:gridCol w:w="10795"/>
      </w:tblGrid>
      <w:tr w:rsidR="006D146F" w:rsidRPr="0077799A" w14:paraId="50C471AA" w14:textId="77777777" w:rsidTr="00A64B56">
        <w:tc>
          <w:tcPr>
            <w:tcW w:w="10795" w:type="dxa"/>
            <w:shd w:val="clear" w:color="E0E0E0" w:fill="E0E0E0"/>
            <w:vAlign w:val="center"/>
          </w:tcPr>
          <w:p w14:paraId="3FF262C8" w14:textId="77777777" w:rsidR="006D146F" w:rsidRPr="00B240E9" w:rsidRDefault="00035085" w:rsidP="0005493B">
            <w:pPr>
              <w:jc w:val="center"/>
              <w:rPr>
                <w:rStyle w:val="TableHeader"/>
              </w:rPr>
            </w:pPr>
            <w:r>
              <w:rPr>
                <w:rStyle w:val="TableHeader"/>
              </w:rPr>
              <w:t>SUMMARY</w:t>
            </w:r>
          </w:p>
        </w:tc>
      </w:tr>
      <w:tr w:rsidR="006D146F" w:rsidRPr="0077799A" w14:paraId="54020532" w14:textId="77777777" w:rsidTr="00A64B56">
        <w:tc>
          <w:tcPr>
            <w:tcW w:w="10795" w:type="dxa"/>
          </w:tcPr>
          <w:p w14:paraId="1B496CE3" w14:textId="77777777" w:rsidR="000E1AF7" w:rsidRPr="00233B1D" w:rsidRDefault="000E1AF7" w:rsidP="00915691">
            <w:pPr>
              <w:rPr>
                <w:rFonts w:eastAsia="MS Mincho"/>
              </w:rPr>
            </w:pPr>
          </w:p>
          <w:p w14:paraId="6AE30A0B" w14:textId="1CFCC3CE" w:rsidR="00612740" w:rsidRDefault="000D41FF" w:rsidP="00905608">
            <w:pPr>
              <w:numPr>
                <w:ilvl w:val="0"/>
                <w:numId w:val="7"/>
              </w:numPr>
              <w:ind w:left="792"/>
            </w:pPr>
            <w:r>
              <w:t>Software Development and Architecture</w:t>
            </w:r>
            <w:r w:rsidR="00BE7CB2">
              <w:t xml:space="preserve"> – Over </w:t>
            </w:r>
            <w:r w:rsidR="001C506B">
              <w:t>20</w:t>
            </w:r>
            <w:r w:rsidR="00612740" w:rsidRPr="00612740">
              <w:t xml:space="preserve"> years of enterprise software </w:t>
            </w:r>
            <w:r w:rsidR="009A4A0D">
              <w:t>plannin</w:t>
            </w:r>
            <w:r w:rsidR="0013165B">
              <w:t xml:space="preserve">g and development </w:t>
            </w:r>
            <w:r w:rsidR="00612740" w:rsidRPr="00612740">
              <w:t>experience with emphasis on tiered scalable architecture.</w:t>
            </w:r>
            <w:r w:rsidR="00612740">
              <w:t xml:space="preserve">  </w:t>
            </w:r>
            <w:r w:rsidR="00D17193">
              <w:t>Proven ability to build high-performance teams</w:t>
            </w:r>
            <w:r w:rsidR="00612740" w:rsidRPr="00612740">
              <w:t>.  Responsible for technical direction</w:t>
            </w:r>
            <w:r w:rsidR="0013165B">
              <w:t xml:space="preserve"> and architecture</w:t>
            </w:r>
            <w:r w:rsidR="00612740" w:rsidRPr="00612740">
              <w:t xml:space="preserve">, </w:t>
            </w:r>
            <w:r w:rsidR="001732F2">
              <w:t xml:space="preserve">budget, </w:t>
            </w:r>
            <w:r w:rsidR="00612740">
              <w:t xml:space="preserve">building teams, </w:t>
            </w:r>
            <w:r w:rsidR="00612740" w:rsidRPr="00612740">
              <w:t>code reviews, qualit</w:t>
            </w:r>
            <w:r w:rsidR="0013165B">
              <w:t xml:space="preserve">y control, </w:t>
            </w:r>
            <w:r w:rsidR="00612740" w:rsidRPr="00612740">
              <w:t xml:space="preserve">and </w:t>
            </w:r>
            <w:r w:rsidR="00612740">
              <w:t>staff development.</w:t>
            </w:r>
          </w:p>
          <w:p w14:paraId="23053013" w14:textId="61BA7440" w:rsidR="000D41FF" w:rsidRDefault="00612740" w:rsidP="00905608">
            <w:pPr>
              <w:numPr>
                <w:ilvl w:val="0"/>
                <w:numId w:val="7"/>
              </w:numPr>
              <w:ind w:left="792"/>
            </w:pPr>
            <w:r>
              <w:t>Strategy</w:t>
            </w:r>
            <w:r w:rsidR="001732F2">
              <w:t xml:space="preserve"> and Planning – 8</w:t>
            </w:r>
            <w:r w:rsidR="0013165B">
              <w:t xml:space="preserve"> years of experience working with company leaders and stakeholders in strategy developm</w:t>
            </w:r>
            <w:r w:rsidR="000E26F3">
              <w:t xml:space="preserve">ent, process reengineering, </w:t>
            </w:r>
            <w:r w:rsidR="0013165B">
              <w:t>project implementation</w:t>
            </w:r>
            <w:r w:rsidR="000E26F3">
              <w:t xml:space="preserve"> and sales</w:t>
            </w:r>
            <w:r w:rsidR="0013165B">
              <w:t>.</w:t>
            </w:r>
            <w:r w:rsidR="00C525B1">
              <w:t xml:space="preserve"> </w:t>
            </w:r>
            <w:r w:rsidR="00C525B1" w:rsidRPr="00C525B1">
              <w:t xml:space="preserve">Highly successful in creating vision, identifying opportunities, and building successful </w:t>
            </w:r>
            <w:r w:rsidR="00C525B1">
              <w:t xml:space="preserve">teams and </w:t>
            </w:r>
            <w:r w:rsidR="00C525B1" w:rsidRPr="00C525B1">
              <w:t>organizations</w:t>
            </w:r>
            <w:r w:rsidR="00C525B1">
              <w:t>.</w:t>
            </w:r>
          </w:p>
          <w:p w14:paraId="71BDC1A5" w14:textId="7E0DF922" w:rsidR="00D17193" w:rsidRDefault="00D17193" w:rsidP="00905608">
            <w:pPr>
              <w:numPr>
                <w:ilvl w:val="0"/>
                <w:numId w:val="7"/>
              </w:numPr>
              <w:ind w:left="792"/>
            </w:pPr>
            <w:r>
              <w:t xml:space="preserve">Consulting </w:t>
            </w:r>
            <w:r w:rsidR="006265AF">
              <w:t>–</w:t>
            </w:r>
            <w:r>
              <w:t xml:space="preserve"> </w:t>
            </w:r>
            <w:r w:rsidR="006265AF">
              <w:t xml:space="preserve">10 years of consulting experience leading practice </w:t>
            </w:r>
            <w:r w:rsidR="0068618B">
              <w:t xml:space="preserve">groups, </w:t>
            </w:r>
            <w:r w:rsidR="006265AF">
              <w:t>setting direction</w:t>
            </w:r>
            <w:r w:rsidR="0068618B">
              <w:t xml:space="preserve"> and leading teams</w:t>
            </w:r>
            <w:r w:rsidR="006265AF">
              <w:t>.</w:t>
            </w:r>
          </w:p>
          <w:p w14:paraId="191207EB" w14:textId="77777777" w:rsidR="00612740" w:rsidRDefault="00612740" w:rsidP="00905608">
            <w:pPr>
              <w:numPr>
                <w:ilvl w:val="0"/>
                <w:numId w:val="7"/>
              </w:numPr>
              <w:ind w:left="792"/>
            </w:pPr>
            <w:r>
              <w:t xml:space="preserve">Communication - </w:t>
            </w:r>
            <w:r w:rsidRPr="00612740">
              <w:t>Excellent communicator both verbally and written, with ability to really listen and to clearly convey technical concepts to audiences of varying technical understanding.</w:t>
            </w:r>
          </w:p>
          <w:p w14:paraId="63C692FE" w14:textId="77777777" w:rsidR="00915691" w:rsidRPr="00915691" w:rsidRDefault="00915691" w:rsidP="00612740">
            <w:pPr>
              <w:ind w:left="360"/>
              <w:rPr>
                <w:rFonts w:eastAsia="MS Mincho"/>
              </w:rPr>
            </w:pPr>
          </w:p>
        </w:tc>
      </w:tr>
    </w:tbl>
    <w:p w14:paraId="6C8E30B8" w14:textId="77777777" w:rsidR="006D146F" w:rsidRPr="0077799A" w:rsidRDefault="006D146F" w:rsidP="005B0E1B">
      <w:pPr>
        <w:jc w:val="righ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0A0" w:firstRow="1" w:lastRow="0" w:firstColumn="1" w:lastColumn="0" w:noHBand="0" w:noVBand="0"/>
      </w:tblPr>
      <w:tblGrid>
        <w:gridCol w:w="4495"/>
        <w:gridCol w:w="3690"/>
        <w:gridCol w:w="2605"/>
      </w:tblGrid>
      <w:tr w:rsidR="0018791E" w:rsidRPr="006D146F" w14:paraId="3086F560" w14:textId="77777777" w:rsidTr="00BE03AB">
        <w:tc>
          <w:tcPr>
            <w:tcW w:w="3793" w:type="pct"/>
            <w:gridSpan w:val="2"/>
            <w:shd w:val="clear" w:color="auto" w:fill="E0E0E0"/>
            <w:vAlign w:val="center"/>
          </w:tcPr>
          <w:p w14:paraId="25EFEFB7" w14:textId="77777777" w:rsidR="0018791E" w:rsidRPr="00DF41EE" w:rsidRDefault="0018791E" w:rsidP="0005493B">
            <w:pPr>
              <w:jc w:val="center"/>
              <w:rPr>
                <w:rStyle w:val="TableHeader"/>
              </w:rPr>
            </w:pPr>
            <w:r w:rsidRPr="00DF41EE">
              <w:rPr>
                <w:rStyle w:val="TableHeader"/>
              </w:rPr>
              <w:t>AREAS OF EXPERTISE</w:t>
            </w:r>
          </w:p>
        </w:tc>
        <w:tc>
          <w:tcPr>
            <w:tcW w:w="1207" w:type="pct"/>
            <w:shd w:val="clear" w:color="auto" w:fill="E0E0E0"/>
            <w:vAlign w:val="center"/>
          </w:tcPr>
          <w:p w14:paraId="00CC167A" w14:textId="77777777" w:rsidR="0018791E" w:rsidRPr="00B240E9" w:rsidRDefault="00274117" w:rsidP="0005493B">
            <w:pPr>
              <w:jc w:val="center"/>
              <w:rPr>
                <w:rStyle w:val="TableHeader"/>
              </w:rPr>
            </w:pPr>
            <w:r>
              <w:rPr>
                <w:rStyle w:val="TableHeader"/>
              </w:rPr>
              <w:t>INDUSTRIES</w:t>
            </w:r>
          </w:p>
        </w:tc>
      </w:tr>
      <w:tr w:rsidR="0018791E" w:rsidRPr="006D146F" w14:paraId="54982C9E" w14:textId="77777777" w:rsidTr="00BE03AB">
        <w:tc>
          <w:tcPr>
            <w:tcW w:w="2083" w:type="pct"/>
            <w:tcBorders>
              <w:right w:val="nil"/>
            </w:tcBorders>
          </w:tcPr>
          <w:p w14:paraId="15BCD9BE" w14:textId="77777777" w:rsidR="00D202C8" w:rsidRPr="002F5033" w:rsidRDefault="00D202C8" w:rsidP="00D202C8">
            <w:pPr>
              <w:pStyle w:val="Bullet"/>
              <w:numPr>
                <w:ilvl w:val="0"/>
                <w:numId w:val="0"/>
              </w:numPr>
              <w:ind w:left="576"/>
            </w:pPr>
          </w:p>
          <w:p w14:paraId="4480406A" w14:textId="77777777" w:rsidR="000D2A61" w:rsidRPr="002F5033" w:rsidRDefault="132AFE53" w:rsidP="00905608">
            <w:pPr>
              <w:pStyle w:val="Bullet"/>
              <w:ind w:left="576"/>
            </w:pPr>
            <w:r w:rsidRPr="002F5033">
              <w:t>.NET Architecture</w:t>
            </w:r>
          </w:p>
          <w:p w14:paraId="1FFD18C6" w14:textId="37EA4F44" w:rsidR="00905608" w:rsidRDefault="132AFE53" w:rsidP="00905608">
            <w:pPr>
              <w:pStyle w:val="Bullet"/>
              <w:ind w:left="576"/>
            </w:pPr>
            <w:r w:rsidRPr="002F5033">
              <w:t>Software Strategy &amp; Delivery</w:t>
            </w:r>
          </w:p>
          <w:p w14:paraId="32EFBD9E" w14:textId="569F862B" w:rsidR="00B90F26" w:rsidRPr="002F5033" w:rsidRDefault="00B90F26" w:rsidP="00905608">
            <w:pPr>
              <w:pStyle w:val="Bullet"/>
              <w:ind w:left="576"/>
            </w:pPr>
            <w:r>
              <w:t>Team Management</w:t>
            </w:r>
          </w:p>
          <w:p w14:paraId="122EAA7A" w14:textId="70320850" w:rsidR="00851C9B" w:rsidRDefault="132AFE53" w:rsidP="00905608">
            <w:pPr>
              <w:pStyle w:val="Bullet"/>
              <w:ind w:left="576"/>
            </w:pPr>
            <w:r w:rsidRPr="002F5033">
              <w:t xml:space="preserve">Product Launch &amp; </w:t>
            </w:r>
            <w:r w:rsidR="002F5033" w:rsidRPr="002F5033">
              <w:t>M</w:t>
            </w:r>
            <w:r w:rsidRPr="002F5033">
              <w:t>anagement</w:t>
            </w:r>
          </w:p>
          <w:p w14:paraId="4A75CB44" w14:textId="69DDA5ED" w:rsidR="00B90F26" w:rsidRPr="002F5033" w:rsidRDefault="00B90F26" w:rsidP="00B90F26">
            <w:pPr>
              <w:pStyle w:val="Bullet"/>
              <w:ind w:left="576"/>
            </w:pPr>
            <w:r w:rsidRPr="002F5033">
              <w:t>Azure</w:t>
            </w:r>
          </w:p>
          <w:p w14:paraId="0733EE00" w14:textId="2E65A04C" w:rsidR="000D2A61" w:rsidRPr="002F5033" w:rsidRDefault="132AFE53" w:rsidP="00905608">
            <w:pPr>
              <w:pStyle w:val="Bullet"/>
              <w:ind w:left="576"/>
            </w:pPr>
            <w:r w:rsidRPr="002F5033">
              <w:t>C#</w:t>
            </w:r>
          </w:p>
          <w:p w14:paraId="15C2E106" w14:textId="00758899" w:rsidR="00630B6C" w:rsidRPr="002F5033" w:rsidRDefault="132AFE53" w:rsidP="00B90F26">
            <w:pPr>
              <w:pStyle w:val="Bullet"/>
              <w:ind w:left="576"/>
            </w:pPr>
            <w:r w:rsidRPr="002F5033">
              <w:t>RESTful Services</w:t>
            </w:r>
          </w:p>
        </w:tc>
        <w:tc>
          <w:tcPr>
            <w:tcW w:w="1710" w:type="pct"/>
            <w:tcBorders>
              <w:left w:val="nil"/>
            </w:tcBorders>
          </w:tcPr>
          <w:p w14:paraId="20C4D02B" w14:textId="77777777" w:rsidR="00D202C8" w:rsidRPr="002F5033" w:rsidRDefault="00D202C8" w:rsidP="00D202C8">
            <w:pPr>
              <w:pStyle w:val="Bullet"/>
              <w:numPr>
                <w:ilvl w:val="0"/>
                <w:numId w:val="0"/>
              </w:numPr>
              <w:tabs>
                <w:tab w:val="num" w:pos="720"/>
              </w:tabs>
              <w:ind w:left="576"/>
            </w:pPr>
          </w:p>
          <w:p w14:paraId="25EEBF9D" w14:textId="1D3D4685" w:rsidR="00905608" w:rsidRPr="002F5033" w:rsidRDefault="009E7BA0" w:rsidP="00905608">
            <w:pPr>
              <w:pStyle w:val="Bullet"/>
              <w:tabs>
                <w:tab w:val="num" w:pos="720"/>
              </w:tabs>
              <w:ind w:left="576"/>
            </w:pPr>
            <w:r>
              <w:t xml:space="preserve">Blazor, </w:t>
            </w:r>
            <w:r w:rsidR="132AFE53" w:rsidRPr="002F5033">
              <w:t>Angular,</w:t>
            </w:r>
            <w:r>
              <w:t xml:space="preserve"> </w:t>
            </w:r>
            <w:r w:rsidR="132AFE53" w:rsidRPr="002F5033">
              <w:t>React</w:t>
            </w:r>
          </w:p>
          <w:p w14:paraId="31D56264" w14:textId="77777777" w:rsidR="008D00F2" w:rsidRPr="002F5033" w:rsidRDefault="132AFE53" w:rsidP="00905608">
            <w:pPr>
              <w:pStyle w:val="Bullet"/>
              <w:ind w:left="576"/>
            </w:pPr>
            <w:r w:rsidRPr="002F5033">
              <w:t>Systems Integration</w:t>
            </w:r>
          </w:p>
          <w:p w14:paraId="4E846E52" w14:textId="77777777" w:rsidR="002D2C93" w:rsidRPr="002F5033" w:rsidRDefault="132AFE53" w:rsidP="00905608">
            <w:pPr>
              <w:pStyle w:val="Bullet"/>
              <w:ind w:left="576"/>
            </w:pPr>
            <w:r w:rsidRPr="002F5033">
              <w:t>Responsive Design</w:t>
            </w:r>
          </w:p>
          <w:p w14:paraId="0885F667" w14:textId="77777777" w:rsidR="00A6459F" w:rsidRDefault="132AFE53" w:rsidP="00A6459F">
            <w:pPr>
              <w:pStyle w:val="Bullet"/>
              <w:ind w:left="576"/>
            </w:pPr>
            <w:r w:rsidRPr="002F5033">
              <w:t>Oracle, SQL Server, MongoDB</w:t>
            </w:r>
            <w:r w:rsidR="00B90F26">
              <w:t>, Cosmos DB</w:t>
            </w:r>
          </w:p>
          <w:p w14:paraId="6F6DE410" w14:textId="77777777" w:rsidR="00B90F26" w:rsidRDefault="00B90F26" w:rsidP="00B90F26">
            <w:pPr>
              <w:pStyle w:val="Bullet"/>
              <w:ind w:left="576"/>
            </w:pPr>
            <w:r w:rsidRPr="002F5033">
              <w:t>ASP.NET MVC</w:t>
            </w:r>
          </w:p>
          <w:p w14:paraId="415169B2" w14:textId="65D339F0" w:rsidR="00B90F26" w:rsidRPr="002F5033" w:rsidRDefault="00B90F26" w:rsidP="00B90F26">
            <w:pPr>
              <w:pStyle w:val="Bullet"/>
              <w:ind w:left="576"/>
            </w:pPr>
            <w:r w:rsidRPr="002F5033">
              <w:t>Scrum</w:t>
            </w:r>
          </w:p>
        </w:tc>
        <w:tc>
          <w:tcPr>
            <w:tcW w:w="1207" w:type="pct"/>
          </w:tcPr>
          <w:p w14:paraId="6B509852" w14:textId="77777777" w:rsidR="0018791E" w:rsidRPr="006D146F" w:rsidRDefault="0018791E" w:rsidP="00076907"/>
          <w:p w14:paraId="68275B50" w14:textId="1CABF8C4" w:rsidR="00DA60B0" w:rsidRDefault="132AFE53" w:rsidP="00DA60B0">
            <w:pPr>
              <w:pStyle w:val="BulletTable"/>
              <w:spacing w:after="0"/>
            </w:pPr>
            <w:r>
              <w:t>Financial Services</w:t>
            </w:r>
          </w:p>
          <w:p w14:paraId="7DC3DF77" w14:textId="48E706DF" w:rsidR="00DA60B0" w:rsidRDefault="132AFE53" w:rsidP="00F943AB">
            <w:pPr>
              <w:pStyle w:val="BulletTable"/>
              <w:spacing w:after="0"/>
            </w:pPr>
            <w:r>
              <w:t>Healthcare</w:t>
            </w:r>
          </w:p>
          <w:p w14:paraId="5A9E8E4C" w14:textId="77777777" w:rsidR="0018791E" w:rsidRPr="000E26F3" w:rsidRDefault="132AFE53" w:rsidP="000D2A61">
            <w:pPr>
              <w:pStyle w:val="BulletTable"/>
              <w:spacing w:after="0"/>
            </w:pPr>
            <w:r w:rsidRPr="132AFE53">
              <w:rPr>
                <w:rFonts w:eastAsia="MS Mincho"/>
              </w:rPr>
              <w:t>Insurance</w:t>
            </w:r>
          </w:p>
          <w:p w14:paraId="4E231D80" w14:textId="099B1CC4" w:rsidR="000E26F3" w:rsidRPr="000D2A61" w:rsidRDefault="132AFE53" w:rsidP="000E26F3">
            <w:pPr>
              <w:pStyle w:val="BulletTable"/>
              <w:spacing w:after="0"/>
            </w:pPr>
            <w:r w:rsidRPr="132AFE53">
              <w:rPr>
                <w:rFonts w:eastAsia="MS Mincho"/>
              </w:rPr>
              <w:t>Pharmaceutical</w:t>
            </w:r>
          </w:p>
          <w:p w14:paraId="0FC5E8F5" w14:textId="77777777" w:rsidR="000D2A61" w:rsidRDefault="132AFE53" w:rsidP="000D2A61">
            <w:pPr>
              <w:pStyle w:val="BulletTable"/>
              <w:spacing w:after="0"/>
            </w:pPr>
            <w:r>
              <w:t>Manufacturing</w:t>
            </w:r>
          </w:p>
          <w:p w14:paraId="68012FC9" w14:textId="77777777" w:rsidR="000D2A61" w:rsidRPr="009E5AC9" w:rsidRDefault="132AFE53" w:rsidP="00BA4ABD">
            <w:pPr>
              <w:pStyle w:val="BulletTable"/>
              <w:spacing w:after="0"/>
            </w:pPr>
            <w:r w:rsidRPr="132AFE53">
              <w:rPr>
                <w:rFonts w:eastAsia="MS Mincho"/>
              </w:rPr>
              <w:t>Retail</w:t>
            </w:r>
          </w:p>
          <w:p w14:paraId="10931F0B" w14:textId="77777777" w:rsidR="009E5AC9" w:rsidRPr="0018791E" w:rsidRDefault="132AFE53" w:rsidP="00BA4ABD">
            <w:pPr>
              <w:pStyle w:val="BulletTable"/>
              <w:spacing w:after="0"/>
            </w:pPr>
            <w:r w:rsidRPr="132AFE53">
              <w:rPr>
                <w:rFonts w:eastAsia="MS Mincho"/>
              </w:rPr>
              <w:t>Construction</w:t>
            </w:r>
          </w:p>
          <w:p w14:paraId="771AA77C" w14:textId="77777777" w:rsidR="0018791E" w:rsidRPr="0077799A" w:rsidRDefault="0018791E" w:rsidP="0018791E">
            <w:pPr>
              <w:pStyle w:val="BulletTable"/>
              <w:numPr>
                <w:ilvl w:val="0"/>
                <w:numId w:val="0"/>
              </w:numPr>
              <w:spacing w:after="0"/>
            </w:pPr>
          </w:p>
        </w:tc>
      </w:tr>
    </w:tbl>
    <w:p w14:paraId="6CF48AE1" w14:textId="77777777" w:rsidR="006D146F" w:rsidRDefault="006D146F"/>
    <w:tbl>
      <w:tblPr>
        <w:tblW w:w="107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288" w:type="dxa"/>
        </w:tblCellMar>
        <w:tblLook w:val="00A0" w:firstRow="1" w:lastRow="0" w:firstColumn="1" w:lastColumn="0" w:noHBand="0" w:noVBand="0"/>
      </w:tblPr>
      <w:tblGrid>
        <w:gridCol w:w="10790"/>
      </w:tblGrid>
      <w:tr w:rsidR="006D146F" w:rsidRPr="006D146F" w14:paraId="7244D19D" w14:textId="77777777" w:rsidTr="6F637DED">
        <w:tc>
          <w:tcPr>
            <w:tcW w:w="10790" w:type="dxa"/>
            <w:shd w:val="clear" w:color="auto" w:fill="E0E0E0"/>
            <w:vAlign w:val="center"/>
          </w:tcPr>
          <w:p w14:paraId="7C80BFA3" w14:textId="77777777" w:rsidR="006D146F" w:rsidRPr="00A44061" w:rsidRDefault="00D00C7F" w:rsidP="0005493B">
            <w:pPr>
              <w:jc w:val="center"/>
            </w:pPr>
            <w:r w:rsidRPr="00DF41EE">
              <w:rPr>
                <w:rStyle w:val="TableHeader"/>
              </w:rPr>
              <w:t>PROFESSIONAL</w:t>
            </w:r>
            <w:r>
              <w:rPr>
                <w:rStyle w:val="TableHeader"/>
              </w:rPr>
              <w:t xml:space="preserve"> </w:t>
            </w:r>
            <w:r w:rsidRPr="0018791E">
              <w:rPr>
                <w:rStyle w:val="TableHeader"/>
              </w:rPr>
              <w:t>EXPERIENCE</w:t>
            </w:r>
            <w:r w:rsidR="00BD4522">
              <w:rPr>
                <w:rStyle w:val="TableHeader"/>
              </w:rPr>
              <w:t xml:space="preserve"> HIGHLIGHTS</w:t>
            </w:r>
          </w:p>
        </w:tc>
      </w:tr>
      <w:tr w:rsidR="006D146F" w:rsidRPr="006D146F" w14:paraId="21E55FE5" w14:textId="77777777" w:rsidTr="6F637DED">
        <w:trPr>
          <w:trHeight w:val="5300"/>
        </w:trPr>
        <w:tc>
          <w:tcPr>
            <w:tcW w:w="10790" w:type="dxa"/>
          </w:tcPr>
          <w:p w14:paraId="25B67128" w14:textId="4982DBB8" w:rsidR="004D6003" w:rsidRDefault="000D30F6" w:rsidP="132AFE53">
            <w:pPr>
              <w:spacing w:afterLines="40" w:after="96"/>
              <w:rPr>
                <w:rStyle w:val="EmployerorRoleCharChar"/>
                <w:sz w:val="20"/>
                <w:szCs w:val="20"/>
              </w:rPr>
            </w:pPr>
            <w:r>
              <w:rPr>
                <w:rFonts w:eastAsia="MS Mincho"/>
                <w:b/>
              </w:rPr>
              <w:pict w14:anchorId="62CE2887">
                <v:rect id="_x0000_i1025" style="width:441.9pt;height:.25pt" o:hrpct="937" o:hralign="center" o:hrstd="t" o:hr="t" fillcolor="#aca899" stroked="f"/>
              </w:pict>
            </w:r>
          </w:p>
          <w:p w14:paraId="283593D6" w14:textId="260313A9" w:rsidR="00D202C8" w:rsidRDefault="0018791E" w:rsidP="00D202C8">
            <w:pPr>
              <w:spacing w:afterLines="40" w:after="96"/>
              <w:ind w:left="360"/>
              <w:rPr>
                <w:rStyle w:val="EmployerorRoleCharChar"/>
                <w:sz w:val="20"/>
                <w:szCs w:val="20"/>
              </w:rPr>
            </w:pPr>
            <w:r>
              <w:rPr>
                <w:rStyle w:val="EmployerorRoleCharChar"/>
                <w:sz w:val="20"/>
                <w:szCs w:val="20"/>
              </w:rPr>
              <w:t>COMPANY</w:t>
            </w:r>
            <w:r w:rsidR="001A665F">
              <w:rPr>
                <w:rStyle w:val="EmployerorRoleCharChar"/>
                <w:sz w:val="20"/>
                <w:szCs w:val="20"/>
              </w:rPr>
              <w:t xml:space="preserve"> HISTORY:</w:t>
            </w:r>
          </w:p>
          <w:p w14:paraId="06549DE0" w14:textId="33C054D5" w:rsidR="00761C4C" w:rsidRDefault="6F637DED" w:rsidP="6F637DED">
            <w:pPr>
              <w:spacing w:after="60"/>
              <w:ind w:left="720"/>
              <w:rPr>
                <w:rStyle w:val="EmployerorRoleCharChar"/>
                <w:sz w:val="20"/>
                <w:szCs w:val="20"/>
              </w:rPr>
            </w:pPr>
            <w:r w:rsidRPr="6F637DED">
              <w:rPr>
                <w:rStyle w:val="EmployerorRoleCharChar"/>
                <w:sz w:val="20"/>
                <w:szCs w:val="20"/>
              </w:rPr>
              <w:t>Application Architect – Merchants Fleet</w:t>
            </w:r>
            <w:r w:rsidRPr="6F637DED">
              <w:rPr>
                <w:rStyle w:val="EmployerorRoleCharChar"/>
                <w:b w:val="0"/>
                <w:sz w:val="20"/>
                <w:szCs w:val="20"/>
              </w:rPr>
              <w:t>, Chicago, IL, 2021 - 2023</w:t>
            </w:r>
          </w:p>
          <w:p w14:paraId="7221133D" w14:textId="50CDCF77" w:rsidR="00EB29D5" w:rsidRDefault="132AFE53" w:rsidP="00EB29D5">
            <w:pPr>
              <w:spacing w:after="60"/>
              <w:ind w:left="720"/>
              <w:rPr>
                <w:rStyle w:val="EmployerorRoleCharChar"/>
                <w:sz w:val="20"/>
                <w:szCs w:val="20"/>
              </w:rPr>
            </w:pPr>
            <w:r w:rsidRPr="132AFE53">
              <w:rPr>
                <w:rStyle w:val="EmployerorRoleCharChar"/>
                <w:sz w:val="20"/>
                <w:szCs w:val="20"/>
              </w:rPr>
              <w:t xml:space="preserve">Director of Engineering – </w:t>
            </w:r>
            <w:r w:rsidR="001002E3">
              <w:rPr>
                <w:rStyle w:val="EmployerorRoleCharChar"/>
                <w:sz w:val="20"/>
                <w:szCs w:val="20"/>
              </w:rPr>
              <w:t>Stokastic</w:t>
            </w:r>
            <w:r w:rsidRPr="132AFE53">
              <w:rPr>
                <w:rStyle w:val="EmployerorRoleCharChar"/>
                <w:sz w:val="20"/>
                <w:szCs w:val="20"/>
              </w:rPr>
              <w:t xml:space="preserve">, </w:t>
            </w:r>
            <w:r w:rsidRPr="132AFE53">
              <w:rPr>
                <w:rStyle w:val="EmployerorRoleCharChar"/>
                <w:b w:val="0"/>
                <w:sz w:val="20"/>
                <w:szCs w:val="20"/>
              </w:rPr>
              <w:t>Chicago, IL, 2019 - 2020</w:t>
            </w:r>
          </w:p>
          <w:p w14:paraId="02512D49" w14:textId="5C262934" w:rsidR="003D354A" w:rsidRDefault="001C506B" w:rsidP="003D354A">
            <w:pPr>
              <w:spacing w:after="60"/>
              <w:ind w:left="720"/>
              <w:rPr>
                <w:rStyle w:val="EmployerorRoleCharChar"/>
                <w:sz w:val="20"/>
                <w:szCs w:val="20"/>
              </w:rPr>
            </w:pPr>
            <w:r>
              <w:rPr>
                <w:rStyle w:val="EmployerorRoleCharChar"/>
                <w:sz w:val="20"/>
                <w:szCs w:val="20"/>
              </w:rPr>
              <w:t>Application</w:t>
            </w:r>
            <w:r w:rsidR="003D354A">
              <w:rPr>
                <w:rStyle w:val="EmployerorRoleCharChar"/>
                <w:sz w:val="20"/>
                <w:szCs w:val="20"/>
              </w:rPr>
              <w:t xml:space="preserve"> Architect – Health Care Service Corporation</w:t>
            </w:r>
            <w:r w:rsidR="001002E3">
              <w:rPr>
                <w:rStyle w:val="EmployerorRoleCharChar"/>
                <w:sz w:val="20"/>
                <w:szCs w:val="20"/>
              </w:rPr>
              <w:t xml:space="preserve"> </w:t>
            </w:r>
            <w:r w:rsidR="001002E3">
              <w:rPr>
                <w:rStyle w:val="EmployerorRoleCharChar"/>
              </w:rPr>
              <w:t>(BCBS)</w:t>
            </w:r>
            <w:r w:rsidR="003D354A">
              <w:rPr>
                <w:rStyle w:val="EmployerorRoleCharChar"/>
                <w:sz w:val="20"/>
                <w:szCs w:val="20"/>
              </w:rPr>
              <w:t xml:space="preserve">, </w:t>
            </w:r>
            <w:r w:rsidR="003D354A">
              <w:rPr>
                <w:rStyle w:val="EmployerorRoleCharChar"/>
                <w:b w:val="0"/>
                <w:sz w:val="20"/>
                <w:szCs w:val="20"/>
              </w:rPr>
              <w:t xml:space="preserve">Chicago, IL, 2017 - </w:t>
            </w:r>
            <w:r w:rsidR="00EB29D5">
              <w:rPr>
                <w:rStyle w:val="EmployerorRoleCharChar"/>
                <w:b w:val="0"/>
                <w:sz w:val="20"/>
                <w:szCs w:val="20"/>
              </w:rPr>
              <w:t>2019</w:t>
            </w:r>
          </w:p>
          <w:p w14:paraId="5BCF9F87" w14:textId="08622EAB" w:rsidR="0070038E" w:rsidRDefault="0070038E" w:rsidP="001A665F">
            <w:pPr>
              <w:spacing w:after="60"/>
              <w:ind w:left="720"/>
              <w:rPr>
                <w:rStyle w:val="EmployerorRoleCharChar"/>
                <w:sz w:val="20"/>
                <w:szCs w:val="20"/>
              </w:rPr>
            </w:pPr>
            <w:r>
              <w:rPr>
                <w:rStyle w:val="EmployerorRoleCharChar"/>
                <w:sz w:val="20"/>
                <w:szCs w:val="20"/>
              </w:rPr>
              <w:t>VP Engineering –</w:t>
            </w:r>
            <w:r w:rsidR="00DC50C5">
              <w:rPr>
                <w:rStyle w:val="EmployerorRoleCharChar"/>
                <w:sz w:val="20"/>
                <w:szCs w:val="20"/>
              </w:rPr>
              <w:t xml:space="preserve"> StratE</w:t>
            </w:r>
            <w:r>
              <w:rPr>
                <w:rStyle w:val="EmployerorRoleCharChar"/>
                <w:sz w:val="20"/>
                <w:szCs w:val="20"/>
              </w:rPr>
              <w:t xml:space="preserve">x, </w:t>
            </w:r>
            <w:r w:rsidRPr="0070038E">
              <w:rPr>
                <w:rStyle w:val="EmployerorRoleCharChar"/>
                <w:b w:val="0"/>
                <w:sz w:val="20"/>
                <w:szCs w:val="20"/>
              </w:rPr>
              <w:t xml:space="preserve">Chicago, IL, 2016 - </w:t>
            </w:r>
            <w:r w:rsidR="003D354A">
              <w:rPr>
                <w:rStyle w:val="EmployerorRoleCharChar"/>
                <w:b w:val="0"/>
                <w:sz w:val="20"/>
                <w:szCs w:val="20"/>
              </w:rPr>
              <w:t>2017</w:t>
            </w:r>
          </w:p>
          <w:p w14:paraId="772C6E5F" w14:textId="385FCE8B" w:rsidR="001A665F" w:rsidRPr="006250EF" w:rsidRDefault="003B1927" w:rsidP="001A665F">
            <w:pPr>
              <w:spacing w:after="60"/>
              <w:ind w:left="720"/>
              <w:rPr>
                <w:rFonts w:eastAsia="MS Mincho"/>
              </w:rPr>
            </w:pPr>
            <w:r>
              <w:rPr>
                <w:rStyle w:val="EmployerorRoleCharChar"/>
                <w:sz w:val="20"/>
                <w:szCs w:val="20"/>
              </w:rPr>
              <w:t>Solution Architect</w:t>
            </w:r>
            <w:r w:rsidR="001A665F">
              <w:rPr>
                <w:rStyle w:val="EmployerorRoleCharChar"/>
                <w:sz w:val="20"/>
                <w:szCs w:val="20"/>
              </w:rPr>
              <w:t xml:space="preserve"> – Slalom Consulting,</w:t>
            </w:r>
            <w:r w:rsidR="001A665F" w:rsidRPr="006250EF">
              <w:rPr>
                <w:rStyle w:val="EmployerorRoleCharChar"/>
                <w:b w:val="0"/>
                <w:sz w:val="20"/>
                <w:szCs w:val="20"/>
              </w:rPr>
              <w:t xml:space="preserve"> </w:t>
            </w:r>
            <w:r w:rsidR="00BC4000">
              <w:rPr>
                <w:rStyle w:val="EmployerorRoleCharChar"/>
                <w:b w:val="0"/>
                <w:sz w:val="20"/>
                <w:szCs w:val="20"/>
              </w:rPr>
              <w:t>Chicago, IL</w:t>
            </w:r>
            <w:r w:rsidR="00BC4000" w:rsidRPr="00BC4000">
              <w:rPr>
                <w:rFonts w:eastAsia="MS Mincho"/>
              </w:rPr>
              <w:t>,</w:t>
            </w:r>
            <w:r w:rsidR="001A665F" w:rsidRPr="00BC4000">
              <w:rPr>
                <w:rFonts w:eastAsia="MS Mincho"/>
              </w:rPr>
              <w:t xml:space="preserve"> </w:t>
            </w:r>
            <w:r w:rsidR="00492A88">
              <w:rPr>
                <w:rFonts w:eastAsia="MS Mincho"/>
              </w:rPr>
              <w:t>2012</w:t>
            </w:r>
            <w:r w:rsidR="00D50538">
              <w:rPr>
                <w:rFonts w:eastAsia="MS Mincho"/>
              </w:rPr>
              <w:t xml:space="preserve"> </w:t>
            </w:r>
            <w:r w:rsidR="00D50538">
              <w:rPr>
                <w:rStyle w:val="EmployerorRoleCharChar"/>
                <w:b w:val="0"/>
                <w:sz w:val="20"/>
                <w:szCs w:val="20"/>
              </w:rPr>
              <w:t>–</w:t>
            </w:r>
            <w:r w:rsidR="001A665F" w:rsidRPr="006250EF">
              <w:rPr>
                <w:rFonts w:eastAsia="MS Mincho"/>
              </w:rPr>
              <w:t xml:space="preserve"> </w:t>
            </w:r>
            <w:r w:rsidR="0070038E">
              <w:rPr>
                <w:rFonts w:eastAsia="MS Mincho"/>
              </w:rPr>
              <w:t>2016</w:t>
            </w:r>
          </w:p>
          <w:p w14:paraId="7E9322D3" w14:textId="00559A65" w:rsidR="001A665F" w:rsidRDefault="002834F1" w:rsidP="001A665F">
            <w:pPr>
              <w:spacing w:after="60"/>
              <w:ind w:left="720"/>
              <w:rPr>
                <w:rStyle w:val="EmployerorRoleCharChar"/>
                <w:b w:val="0"/>
                <w:sz w:val="20"/>
                <w:szCs w:val="20"/>
              </w:rPr>
            </w:pPr>
            <w:r w:rsidRPr="004D6003">
              <w:rPr>
                <w:rFonts w:eastAsia="MS Mincho"/>
                <w:b/>
              </w:rPr>
              <w:t>Technical Team Lead</w:t>
            </w:r>
            <w:r>
              <w:rPr>
                <w:rStyle w:val="EmployerorRoleCharChar"/>
                <w:sz w:val="20"/>
                <w:szCs w:val="20"/>
              </w:rPr>
              <w:t xml:space="preserve"> </w:t>
            </w:r>
            <w:r w:rsidR="001A665F">
              <w:rPr>
                <w:rStyle w:val="EmployerorRoleCharChar"/>
                <w:sz w:val="20"/>
                <w:szCs w:val="20"/>
              </w:rPr>
              <w:t xml:space="preserve">– </w:t>
            </w:r>
            <w:r w:rsidR="00492A88">
              <w:rPr>
                <w:rStyle w:val="EmployerorRoleCharChar"/>
                <w:sz w:val="20"/>
                <w:szCs w:val="20"/>
              </w:rPr>
              <w:t>Madden Communications</w:t>
            </w:r>
            <w:r w:rsidR="00492A88">
              <w:rPr>
                <w:rStyle w:val="EmployerorRoleCharChar"/>
                <w:b w:val="0"/>
                <w:sz w:val="20"/>
                <w:szCs w:val="20"/>
              </w:rPr>
              <w:t>, Wooddale</w:t>
            </w:r>
            <w:r w:rsidR="00532813">
              <w:rPr>
                <w:rStyle w:val="EmployerorRoleCharChar"/>
                <w:b w:val="0"/>
                <w:sz w:val="20"/>
                <w:szCs w:val="20"/>
              </w:rPr>
              <w:t xml:space="preserve">, </w:t>
            </w:r>
            <w:r w:rsidR="00535963">
              <w:rPr>
                <w:rStyle w:val="EmployerorRoleCharChar"/>
                <w:b w:val="0"/>
                <w:sz w:val="20"/>
                <w:szCs w:val="20"/>
              </w:rPr>
              <w:t>IL, 2010</w:t>
            </w:r>
            <w:r w:rsidR="00532813">
              <w:rPr>
                <w:rStyle w:val="EmployerorRoleCharChar"/>
                <w:b w:val="0"/>
                <w:sz w:val="20"/>
                <w:szCs w:val="20"/>
              </w:rPr>
              <w:t xml:space="preserve"> – </w:t>
            </w:r>
            <w:r w:rsidR="00492A88">
              <w:rPr>
                <w:rStyle w:val="EmployerorRoleCharChar"/>
                <w:b w:val="0"/>
                <w:sz w:val="20"/>
                <w:szCs w:val="20"/>
              </w:rPr>
              <w:t>2012</w:t>
            </w:r>
          </w:p>
          <w:p w14:paraId="6DAC03A4" w14:textId="0CA3CAE8" w:rsidR="006A4F35" w:rsidRDefault="004D6003" w:rsidP="006A4F35">
            <w:pPr>
              <w:spacing w:after="60"/>
              <w:ind w:left="720"/>
              <w:rPr>
                <w:rStyle w:val="EmployerorRoleCharChar"/>
                <w:b w:val="0"/>
                <w:sz w:val="20"/>
                <w:szCs w:val="20"/>
              </w:rPr>
            </w:pPr>
            <w:r w:rsidRPr="004D6003">
              <w:rPr>
                <w:rFonts w:eastAsia="MS Mincho"/>
                <w:b/>
              </w:rPr>
              <w:t>Technical Team Lead</w:t>
            </w:r>
            <w:r w:rsidR="006A4F35">
              <w:rPr>
                <w:rStyle w:val="EmployerorRoleCharChar"/>
                <w:sz w:val="20"/>
                <w:szCs w:val="20"/>
              </w:rPr>
              <w:t xml:space="preserve"> – </w:t>
            </w:r>
            <w:r w:rsidR="00492A88">
              <w:rPr>
                <w:rStyle w:val="EmployerorRoleCharChar"/>
                <w:sz w:val="20"/>
                <w:szCs w:val="20"/>
              </w:rPr>
              <w:t>JPMorgan</w:t>
            </w:r>
            <w:r w:rsidR="006A4F35">
              <w:rPr>
                <w:rStyle w:val="EmployerorRoleCharChar"/>
                <w:b w:val="0"/>
                <w:sz w:val="20"/>
                <w:szCs w:val="20"/>
              </w:rPr>
              <w:t xml:space="preserve">, </w:t>
            </w:r>
            <w:r w:rsidR="00492A88">
              <w:rPr>
                <w:rStyle w:val="EmployerorRoleCharChar"/>
                <w:b w:val="0"/>
                <w:sz w:val="20"/>
                <w:szCs w:val="20"/>
              </w:rPr>
              <w:t>Chicago</w:t>
            </w:r>
            <w:r w:rsidR="006A4F35">
              <w:rPr>
                <w:rStyle w:val="EmployerorRoleCharChar"/>
                <w:b w:val="0"/>
                <w:sz w:val="20"/>
                <w:szCs w:val="20"/>
              </w:rPr>
              <w:t xml:space="preserve">, </w:t>
            </w:r>
            <w:r w:rsidR="00492A88">
              <w:rPr>
                <w:rStyle w:val="EmployerorRoleCharChar"/>
                <w:b w:val="0"/>
                <w:sz w:val="20"/>
                <w:szCs w:val="20"/>
              </w:rPr>
              <w:t>IL, 2006 – 2010</w:t>
            </w:r>
          </w:p>
          <w:p w14:paraId="7B14A8AE" w14:textId="77777777" w:rsidR="00492A88" w:rsidRDefault="00492A88" w:rsidP="00492A88">
            <w:pPr>
              <w:spacing w:after="60"/>
              <w:ind w:left="720"/>
              <w:rPr>
                <w:rStyle w:val="EmployerorRoleCharChar"/>
                <w:b w:val="0"/>
                <w:sz w:val="20"/>
                <w:szCs w:val="20"/>
              </w:rPr>
            </w:pPr>
            <w:r>
              <w:rPr>
                <w:rFonts w:eastAsia="MS Mincho"/>
                <w:b/>
              </w:rPr>
              <w:t>Senior Developer</w:t>
            </w:r>
            <w:r>
              <w:rPr>
                <w:rStyle w:val="EmployerorRoleCharChar"/>
                <w:sz w:val="20"/>
                <w:szCs w:val="20"/>
              </w:rPr>
              <w:t xml:space="preserve"> – CDW</w:t>
            </w:r>
            <w:r>
              <w:rPr>
                <w:rStyle w:val="EmployerorRoleCharChar"/>
                <w:b w:val="0"/>
                <w:sz w:val="20"/>
                <w:szCs w:val="20"/>
              </w:rPr>
              <w:t>, Chicago, IL, 2006 – 2006</w:t>
            </w:r>
          </w:p>
          <w:p w14:paraId="62981006" w14:textId="77777777" w:rsidR="00492A88" w:rsidRDefault="00492A88" w:rsidP="00492A88">
            <w:pPr>
              <w:spacing w:after="60"/>
              <w:ind w:left="720"/>
              <w:rPr>
                <w:rStyle w:val="EmployerorRoleCharChar"/>
                <w:b w:val="0"/>
                <w:sz w:val="20"/>
                <w:szCs w:val="20"/>
              </w:rPr>
            </w:pPr>
            <w:r>
              <w:rPr>
                <w:rFonts w:eastAsia="MS Mincho"/>
                <w:b/>
              </w:rPr>
              <w:t>Senior Programmer</w:t>
            </w:r>
            <w:r>
              <w:rPr>
                <w:rStyle w:val="EmployerorRoleCharChar"/>
                <w:sz w:val="20"/>
                <w:szCs w:val="20"/>
              </w:rPr>
              <w:t xml:space="preserve"> – Washington Mutual</w:t>
            </w:r>
            <w:r>
              <w:rPr>
                <w:rStyle w:val="EmployerorRoleCharChar"/>
                <w:b w:val="0"/>
                <w:sz w:val="20"/>
                <w:szCs w:val="20"/>
              </w:rPr>
              <w:t xml:space="preserve">, </w:t>
            </w:r>
            <w:r w:rsidR="009B4069">
              <w:rPr>
                <w:rStyle w:val="EmployerorRoleCharChar"/>
                <w:b w:val="0"/>
                <w:sz w:val="20"/>
                <w:szCs w:val="20"/>
              </w:rPr>
              <w:t>Vernon Hills</w:t>
            </w:r>
            <w:r>
              <w:rPr>
                <w:rStyle w:val="EmployerorRoleCharChar"/>
                <w:b w:val="0"/>
                <w:sz w:val="20"/>
                <w:szCs w:val="20"/>
              </w:rPr>
              <w:t xml:space="preserve">, </w:t>
            </w:r>
            <w:r w:rsidR="009B4069">
              <w:rPr>
                <w:rStyle w:val="EmployerorRoleCharChar"/>
                <w:b w:val="0"/>
                <w:sz w:val="20"/>
                <w:szCs w:val="20"/>
              </w:rPr>
              <w:t>IL, 2004</w:t>
            </w:r>
            <w:r>
              <w:rPr>
                <w:rStyle w:val="EmployerorRoleCharChar"/>
                <w:b w:val="0"/>
                <w:sz w:val="20"/>
                <w:szCs w:val="20"/>
              </w:rPr>
              <w:t xml:space="preserve"> – </w:t>
            </w:r>
            <w:r w:rsidR="009B4069">
              <w:rPr>
                <w:rStyle w:val="EmployerorRoleCharChar"/>
                <w:b w:val="0"/>
                <w:sz w:val="20"/>
                <w:szCs w:val="20"/>
              </w:rPr>
              <w:t>2006</w:t>
            </w:r>
          </w:p>
          <w:p w14:paraId="7EAB96E9" w14:textId="77777777" w:rsidR="00492A88" w:rsidRDefault="00492A88" w:rsidP="00492A88">
            <w:pPr>
              <w:spacing w:after="60"/>
              <w:ind w:left="720"/>
              <w:rPr>
                <w:rStyle w:val="EmployerorRoleCharChar"/>
                <w:b w:val="0"/>
                <w:sz w:val="20"/>
                <w:szCs w:val="20"/>
              </w:rPr>
            </w:pPr>
            <w:r>
              <w:rPr>
                <w:rFonts w:eastAsia="MS Mincho"/>
                <w:b/>
              </w:rPr>
              <w:t>Senior Programmer</w:t>
            </w:r>
            <w:r>
              <w:rPr>
                <w:rStyle w:val="EmployerorRoleCharChar"/>
                <w:sz w:val="20"/>
                <w:szCs w:val="20"/>
              </w:rPr>
              <w:t xml:space="preserve"> – </w:t>
            </w:r>
            <w:r w:rsidR="009B4069">
              <w:rPr>
                <w:rStyle w:val="EmployerorRoleCharChar"/>
                <w:sz w:val="20"/>
                <w:szCs w:val="20"/>
              </w:rPr>
              <w:t>McDonald’s Corp</w:t>
            </w:r>
            <w:r>
              <w:rPr>
                <w:rStyle w:val="EmployerorRoleCharChar"/>
                <w:b w:val="0"/>
                <w:sz w:val="20"/>
                <w:szCs w:val="20"/>
              </w:rPr>
              <w:t xml:space="preserve">, </w:t>
            </w:r>
            <w:r w:rsidR="009B4069">
              <w:rPr>
                <w:rStyle w:val="EmployerorRoleCharChar"/>
                <w:b w:val="0"/>
                <w:sz w:val="20"/>
                <w:szCs w:val="20"/>
              </w:rPr>
              <w:t>Oak Brook</w:t>
            </w:r>
            <w:r>
              <w:rPr>
                <w:rStyle w:val="EmployerorRoleCharChar"/>
                <w:b w:val="0"/>
                <w:sz w:val="20"/>
                <w:szCs w:val="20"/>
              </w:rPr>
              <w:t xml:space="preserve">, </w:t>
            </w:r>
            <w:r w:rsidR="009B4069">
              <w:rPr>
                <w:rStyle w:val="EmployerorRoleCharChar"/>
                <w:b w:val="0"/>
                <w:sz w:val="20"/>
                <w:szCs w:val="20"/>
              </w:rPr>
              <w:t>IL, 2002</w:t>
            </w:r>
            <w:r>
              <w:rPr>
                <w:rStyle w:val="EmployerorRoleCharChar"/>
                <w:b w:val="0"/>
                <w:sz w:val="20"/>
                <w:szCs w:val="20"/>
              </w:rPr>
              <w:t xml:space="preserve"> – </w:t>
            </w:r>
            <w:r w:rsidR="009B4069">
              <w:rPr>
                <w:rStyle w:val="EmployerorRoleCharChar"/>
                <w:b w:val="0"/>
                <w:sz w:val="20"/>
                <w:szCs w:val="20"/>
              </w:rPr>
              <w:t>2004</w:t>
            </w:r>
          </w:p>
          <w:p w14:paraId="17C95598" w14:textId="4AB29EC1" w:rsidR="00A44061" w:rsidRPr="00915691" w:rsidRDefault="009B4069" w:rsidP="009B4069">
            <w:pPr>
              <w:spacing w:after="96"/>
              <w:ind w:left="720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Consultant – Collins Consulting</w:t>
            </w:r>
            <w:r w:rsidR="0038081F">
              <w:rPr>
                <w:rStyle w:val="EmployerorRoleCharChar"/>
                <w:b w:val="0"/>
                <w:sz w:val="20"/>
                <w:szCs w:val="20"/>
              </w:rPr>
              <w:t>, Schaumburg, IL, 1996</w:t>
            </w:r>
            <w:r>
              <w:rPr>
                <w:rStyle w:val="EmployerorRoleCharChar"/>
                <w:b w:val="0"/>
                <w:sz w:val="20"/>
                <w:szCs w:val="20"/>
              </w:rPr>
              <w:t xml:space="preserve"> – 2002</w:t>
            </w:r>
          </w:p>
        </w:tc>
      </w:tr>
    </w:tbl>
    <w:p w14:paraId="74B59A6C" w14:textId="77777777" w:rsidR="003B1927" w:rsidRDefault="003B1927" w:rsidP="00AD1BB7">
      <w:pPr>
        <w:pStyle w:val="SECTIONHEADER"/>
        <w:jc w:val="left"/>
        <w:outlineLvl w:val="0"/>
      </w:pPr>
    </w:p>
    <w:p w14:paraId="77A99D71" w14:textId="200AF21F" w:rsidR="00747066" w:rsidRDefault="00A64B56" w:rsidP="00F52823">
      <w:pPr>
        <w:pStyle w:val="SECTIONHEADER"/>
        <w:outlineLvl w:val="0"/>
      </w:pPr>
      <w:r>
        <w:br w:type="page"/>
      </w:r>
      <w:r w:rsidR="00571BCD">
        <w:lastRenderedPageBreak/>
        <w:t>DETAILED PROFESSIONAL EXPERIENCE</w:t>
      </w:r>
    </w:p>
    <w:p w14:paraId="1B652CCF" w14:textId="27D41855" w:rsidR="00761C4C" w:rsidRDefault="6F637DED" w:rsidP="00761C4C">
      <w:pPr>
        <w:pStyle w:val="EmployerorRole"/>
        <w:rPr>
          <w:b w:val="0"/>
          <w:sz w:val="22"/>
          <w:szCs w:val="22"/>
        </w:rPr>
      </w:pPr>
      <w:r>
        <w:t>MERCHANTS FLEET,</w:t>
      </w:r>
      <w:r w:rsidRPr="6F637DED">
        <w:rPr>
          <w:sz w:val="22"/>
          <w:szCs w:val="22"/>
        </w:rPr>
        <w:t xml:space="preserve"> </w:t>
      </w:r>
      <w:r w:rsidRPr="6F637DED">
        <w:rPr>
          <w:b w:val="0"/>
          <w:sz w:val="22"/>
          <w:szCs w:val="22"/>
        </w:rPr>
        <w:t>Chicago, IL, Mar 2021 – Aug 2023</w:t>
      </w:r>
    </w:p>
    <w:p w14:paraId="1374C829" w14:textId="663B9B00" w:rsidR="00761C4C" w:rsidRPr="00571BCD" w:rsidRDefault="00761C4C" w:rsidP="00761C4C">
      <w:pPr>
        <w:ind w:left="360"/>
        <w:rPr>
          <w:b/>
          <w:bCs/>
        </w:rPr>
      </w:pPr>
      <w:r>
        <w:rPr>
          <w:b/>
          <w:bCs/>
        </w:rPr>
        <w:t>Application Arch</w:t>
      </w:r>
      <w:r w:rsidR="003B7A8B">
        <w:rPr>
          <w:b/>
          <w:bCs/>
        </w:rPr>
        <w:t>i</w:t>
      </w:r>
      <w:r>
        <w:rPr>
          <w:b/>
          <w:bCs/>
        </w:rPr>
        <w:t>tect</w:t>
      </w:r>
    </w:p>
    <w:p w14:paraId="44B45FB3" w14:textId="6161EC77" w:rsidR="00761C4C" w:rsidRPr="004F086F" w:rsidRDefault="00761C4C" w:rsidP="00761C4C">
      <w:pPr>
        <w:ind w:left="360"/>
      </w:pPr>
      <w:r>
        <w:t xml:space="preserve">Architect new microservices and </w:t>
      </w:r>
      <w:r w:rsidR="00A31DC7">
        <w:t>function</w:t>
      </w:r>
      <w:r w:rsidR="00DF1699">
        <w:t>al</w:t>
      </w:r>
      <w:r w:rsidR="00A31DC7">
        <w:t>ity for the TotalView product</w:t>
      </w:r>
      <w:r w:rsidR="000654F3">
        <w:t xml:space="preserve"> which is a B2B fleet management application</w:t>
      </w:r>
      <w:r w:rsidR="00A31DC7">
        <w:t xml:space="preserve">.  Responsible for architecture and leading a scrum team of </w:t>
      </w:r>
      <w:r w:rsidR="00D9630D">
        <w:t>1</w:t>
      </w:r>
      <w:r w:rsidR="00BE08ED">
        <w:t>5</w:t>
      </w:r>
      <w:r w:rsidR="00A31DC7">
        <w:t>.  Moved components to the cloud and made</w:t>
      </w:r>
      <w:r w:rsidR="000654F3">
        <w:t xml:space="preserve"> the</w:t>
      </w:r>
      <w:r w:rsidR="00A31DC7">
        <w:t xml:space="preserve"> architecture event driven.  Core components built in .NET Core and Angular 11 and leverages </w:t>
      </w:r>
      <w:r w:rsidR="005E5570">
        <w:t xml:space="preserve">several </w:t>
      </w:r>
      <w:r w:rsidR="00A31DC7">
        <w:t>Azure services.</w:t>
      </w:r>
    </w:p>
    <w:p w14:paraId="796E2373" w14:textId="4973903E" w:rsidR="001C506B" w:rsidRDefault="00C769DB" w:rsidP="001C506B">
      <w:pPr>
        <w:pStyle w:val="EmployerorRole"/>
        <w:rPr>
          <w:b w:val="0"/>
          <w:sz w:val="22"/>
          <w:szCs w:val="22"/>
        </w:rPr>
      </w:pPr>
      <w:r w:rsidRPr="00C769DB">
        <w:rPr>
          <w:rFonts w:eastAsia="Times New Roman"/>
        </w:rPr>
        <w:t>STOKASTIC (formerly Awesemo)</w:t>
      </w:r>
      <w:r w:rsidR="132AFE53" w:rsidRPr="00C769DB">
        <w:rPr>
          <w:rFonts w:eastAsia="Times New Roman"/>
        </w:rPr>
        <w:t>,</w:t>
      </w:r>
      <w:r w:rsidR="132AFE53" w:rsidRPr="132AFE53">
        <w:rPr>
          <w:sz w:val="22"/>
          <w:szCs w:val="22"/>
        </w:rPr>
        <w:t xml:space="preserve"> </w:t>
      </w:r>
      <w:r w:rsidR="132AFE53" w:rsidRPr="132AFE53">
        <w:rPr>
          <w:b w:val="0"/>
          <w:sz w:val="22"/>
          <w:szCs w:val="22"/>
        </w:rPr>
        <w:t>Chicago, IL, 2019 - 2020</w:t>
      </w:r>
    </w:p>
    <w:p w14:paraId="5161035E" w14:textId="5A69CFA8" w:rsidR="001C506B" w:rsidRPr="00571BCD" w:rsidRDefault="001C506B" w:rsidP="001C506B">
      <w:pPr>
        <w:ind w:left="360"/>
        <w:rPr>
          <w:b/>
          <w:bCs/>
        </w:rPr>
      </w:pPr>
      <w:r>
        <w:rPr>
          <w:b/>
          <w:bCs/>
        </w:rPr>
        <w:t>Director of Engineering</w:t>
      </w:r>
    </w:p>
    <w:p w14:paraId="5874C1A5" w14:textId="279B2AE5" w:rsidR="001C506B" w:rsidRPr="004F086F" w:rsidRDefault="132AFE53" w:rsidP="002F5033">
      <w:pPr>
        <w:ind w:left="288"/>
        <w:rPr>
          <w:rFonts w:eastAsia="Arial"/>
        </w:rPr>
      </w:pPr>
      <w:r w:rsidRPr="132AFE53">
        <w:t>New product development in Sports Betting (https://oddsshopper.com).  Responsible for building the technical team and architecture and design of the product.  Hands-on role with an agile team of 10 with rapid release of features. Cloud based (Azure) with .NET Core and React</w:t>
      </w:r>
      <w:r w:rsidRPr="132AFE53">
        <w:rPr>
          <w:rFonts w:eastAsia="Arial"/>
        </w:rPr>
        <w:t>.</w:t>
      </w:r>
      <w:r w:rsidR="00C769DB">
        <w:t xml:space="preserve">  </w:t>
      </w:r>
      <w:r w:rsidRPr="132AFE53">
        <w:rPr>
          <w:rFonts w:eastAsia="Arial"/>
        </w:rPr>
        <w:t>Product architected and built to scale easily from the database level to Frontend to support 100k+ active users and be responsive.</w:t>
      </w:r>
    </w:p>
    <w:p w14:paraId="2518A18E" w14:textId="3F82CD57" w:rsidR="001C506B" w:rsidRPr="004F086F" w:rsidRDefault="001C506B" w:rsidP="132AFE53">
      <w:pPr>
        <w:ind w:left="360"/>
      </w:pPr>
    </w:p>
    <w:p w14:paraId="281FEE38" w14:textId="0E06BE2F" w:rsidR="001C506B" w:rsidRPr="004F086F" w:rsidRDefault="132AFE53" w:rsidP="132AFE53">
      <w:pPr>
        <w:ind w:left="360"/>
      </w:pPr>
      <w:r w:rsidRPr="132AFE53">
        <w:t xml:space="preserve">Azure services </w:t>
      </w:r>
      <w:r w:rsidR="00761C4C">
        <w:t>used</w:t>
      </w:r>
      <w:r w:rsidRPr="132AFE53">
        <w:t xml:space="preserve">: App Service, Azure Functions, Container Instances, SQL Database, Redis Cache, Azure DevOps, Azure AD B2C, API Management, Data Factory. </w:t>
      </w:r>
    </w:p>
    <w:p w14:paraId="486EAA34" w14:textId="12DA172D" w:rsidR="001C506B" w:rsidRPr="004F086F" w:rsidRDefault="001C506B" w:rsidP="132AFE53"/>
    <w:p w14:paraId="7242CF64" w14:textId="589D8E04" w:rsidR="00AD52A9" w:rsidRDefault="132AFE53" w:rsidP="002F60E5">
      <w:pPr>
        <w:pStyle w:val="EmployerorRole"/>
      </w:pPr>
      <w:r w:rsidRPr="132AFE53">
        <w:rPr>
          <w:rFonts w:eastAsia="Times New Roman"/>
        </w:rPr>
        <w:t xml:space="preserve">HEALTH CARE SERVICE CORPORATION (BCBS), </w:t>
      </w:r>
      <w:r w:rsidRPr="00F52823">
        <w:rPr>
          <w:b w:val="0"/>
          <w:sz w:val="22"/>
          <w:szCs w:val="22"/>
        </w:rPr>
        <w:t>Chicago, IL, 2017 – 2019</w:t>
      </w:r>
    </w:p>
    <w:p w14:paraId="6416192B" w14:textId="077326EE" w:rsidR="00AD52A9" w:rsidRPr="00571BCD" w:rsidRDefault="132AFE53" w:rsidP="132AFE53">
      <w:pPr>
        <w:ind w:left="360"/>
        <w:rPr>
          <w:b/>
          <w:bCs/>
        </w:rPr>
      </w:pPr>
      <w:r w:rsidRPr="132AFE53">
        <w:rPr>
          <w:b/>
          <w:bCs/>
        </w:rPr>
        <w:t>Lead Architect</w:t>
      </w:r>
    </w:p>
    <w:p w14:paraId="4E2A182B" w14:textId="498F30FD" w:rsidR="008A126F" w:rsidRPr="008A126F" w:rsidRDefault="6F637DED" w:rsidP="008A126F">
      <w:pPr>
        <w:ind w:left="360"/>
      </w:pPr>
      <w:r>
        <w:t xml:space="preserve">Serve as architect responsible for technical direction for the retail enrollment team. Work closely with the product and business teams to define integration and application architecture (both .NET/Azure/Java) to support insurance enrollment data for </w:t>
      </w:r>
      <w:bookmarkStart w:id="0" w:name="_Int_n0mmcFYZ"/>
      <w:r>
        <w:t>2 million members</w:t>
      </w:r>
      <w:bookmarkEnd w:id="0"/>
      <w:r>
        <w:t>.  Act as technical delivery lead on projects for both the onshore and offshore teams of around 40 people.  Building and leading a research team focused on investigating, prototyping, and developing innovative solutions.</w:t>
      </w:r>
    </w:p>
    <w:p w14:paraId="32FD7238" w14:textId="77777777" w:rsidR="008A126F" w:rsidRPr="00F46951" w:rsidRDefault="008A126F" w:rsidP="00AD52A9">
      <w:pPr>
        <w:ind w:left="360"/>
      </w:pPr>
    </w:p>
    <w:p w14:paraId="617D1D63" w14:textId="590001DC" w:rsidR="00DC50C5" w:rsidRDefault="00DC50C5" w:rsidP="002F60E5">
      <w:pPr>
        <w:pStyle w:val="EmployerorRole"/>
        <w:rPr>
          <w:b w:val="0"/>
          <w:sz w:val="22"/>
          <w:szCs w:val="22"/>
        </w:rPr>
      </w:pPr>
      <w:r>
        <w:rPr>
          <w:sz w:val="22"/>
          <w:szCs w:val="22"/>
        </w:rPr>
        <w:t xml:space="preserve">STRATEX </w:t>
      </w:r>
      <w:r w:rsidR="008F7E87">
        <w:rPr>
          <w:sz w:val="22"/>
          <w:szCs w:val="22"/>
        </w:rPr>
        <w:t>(acquired by Toast)</w:t>
      </w:r>
      <w:r>
        <w:rPr>
          <w:sz w:val="22"/>
          <w:szCs w:val="22"/>
        </w:rPr>
        <w:t xml:space="preserve">, </w:t>
      </w:r>
      <w:r w:rsidRPr="00DC50C5">
        <w:rPr>
          <w:b w:val="0"/>
          <w:sz w:val="22"/>
          <w:szCs w:val="22"/>
        </w:rPr>
        <w:t xml:space="preserve">Chicago, IL, 2016 </w:t>
      </w:r>
      <w:r>
        <w:rPr>
          <w:b w:val="0"/>
          <w:sz w:val="22"/>
          <w:szCs w:val="22"/>
        </w:rPr>
        <w:t>–</w:t>
      </w:r>
      <w:r w:rsidRPr="00DC50C5">
        <w:rPr>
          <w:b w:val="0"/>
          <w:sz w:val="22"/>
          <w:szCs w:val="22"/>
        </w:rPr>
        <w:t xml:space="preserve"> </w:t>
      </w:r>
      <w:r w:rsidR="00AD52A9">
        <w:rPr>
          <w:b w:val="0"/>
          <w:sz w:val="22"/>
          <w:szCs w:val="22"/>
        </w:rPr>
        <w:t>2017</w:t>
      </w:r>
    </w:p>
    <w:p w14:paraId="361D1966" w14:textId="0E756067" w:rsidR="00F46951" w:rsidRPr="00571BCD" w:rsidRDefault="00F46951" w:rsidP="00F46951">
      <w:pPr>
        <w:ind w:left="360"/>
        <w:rPr>
          <w:b/>
          <w:bCs/>
        </w:rPr>
      </w:pPr>
      <w:r>
        <w:rPr>
          <w:b/>
          <w:bCs/>
        </w:rPr>
        <w:t>VP Engineering</w:t>
      </w:r>
    </w:p>
    <w:p w14:paraId="0675DCDE" w14:textId="5187F13C" w:rsidR="00F46951" w:rsidRPr="00F46951" w:rsidRDefault="00F46951" w:rsidP="00F46951">
      <w:pPr>
        <w:ind w:left="360"/>
      </w:pPr>
      <w:r>
        <w:t xml:space="preserve">Lead the engineering team and define product strategy to build and enhance a </w:t>
      </w:r>
      <w:r w:rsidRPr="00F46951">
        <w:t>SaaS HR product, eStratex, that offers an online ecosystem that allows organizations to manage all HR functions in one platform</w:t>
      </w:r>
      <w:r>
        <w:t>.</w:t>
      </w:r>
      <w:r w:rsidR="00F20940">
        <w:t xml:space="preserve"> Recruited to scale </w:t>
      </w:r>
      <w:r w:rsidR="009535FF">
        <w:t xml:space="preserve">and build out </w:t>
      </w:r>
      <w:r w:rsidR="00F20940">
        <w:t>the engineering team.</w:t>
      </w:r>
    </w:p>
    <w:p w14:paraId="31D6668A" w14:textId="77777777" w:rsidR="00DC50C5" w:rsidRPr="00DC50C5" w:rsidRDefault="00DC50C5" w:rsidP="00DC50C5"/>
    <w:p w14:paraId="4109F57B" w14:textId="0783AC7E" w:rsidR="00E7279D" w:rsidRDefault="00571BCD" w:rsidP="002F60E5">
      <w:pPr>
        <w:pStyle w:val="EmployerorRole"/>
        <w:rPr>
          <w:b w:val="0"/>
          <w:sz w:val="22"/>
          <w:szCs w:val="22"/>
        </w:rPr>
      </w:pPr>
      <w:r w:rsidRPr="00D50538">
        <w:rPr>
          <w:sz w:val="22"/>
          <w:szCs w:val="22"/>
        </w:rPr>
        <w:t>SLALOM CONSULTING</w:t>
      </w:r>
      <w:r w:rsidR="000F15D8" w:rsidRPr="00D50538">
        <w:rPr>
          <w:sz w:val="22"/>
          <w:szCs w:val="22"/>
        </w:rPr>
        <w:t xml:space="preserve">, </w:t>
      </w:r>
      <w:r w:rsidR="00BC4000">
        <w:rPr>
          <w:b w:val="0"/>
          <w:sz w:val="22"/>
          <w:szCs w:val="22"/>
        </w:rPr>
        <w:t>Chicago, IL</w:t>
      </w:r>
      <w:r w:rsidR="0062169F">
        <w:rPr>
          <w:b w:val="0"/>
          <w:sz w:val="22"/>
          <w:szCs w:val="22"/>
        </w:rPr>
        <w:t>, 2012</w:t>
      </w:r>
      <w:r w:rsidR="000F15D8" w:rsidRPr="00D50538">
        <w:rPr>
          <w:b w:val="0"/>
          <w:sz w:val="22"/>
          <w:szCs w:val="22"/>
        </w:rPr>
        <w:t xml:space="preserve"> </w:t>
      </w:r>
      <w:r w:rsidR="00D50538">
        <w:rPr>
          <w:b w:val="0"/>
          <w:sz w:val="22"/>
          <w:szCs w:val="22"/>
        </w:rPr>
        <w:t>–</w:t>
      </w:r>
      <w:r w:rsidR="000F15D8" w:rsidRPr="00D50538">
        <w:rPr>
          <w:b w:val="0"/>
          <w:sz w:val="22"/>
          <w:szCs w:val="22"/>
        </w:rPr>
        <w:t xml:space="preserve"> </w:t>
      </w:r>
      <w:r w:rsidR="00DC50C5">
        <w:rPr>
          <w:b w:val="0"/>
          <w:sz w:val="22"/>
          <w:szCs w:val="22"/>
        </w:rPr>
        <w:t>2016</w:t>
      </w:r>
      <w:r w:rsidR="00D50538">
        <w:rPr>
          <w:b w:val="0"/>
          <w:sz w:val="22"/>
          <w:szCs w:val="22"/>
        </w:rPr>
        <w:t xml:space="preserve"> </w:t>
      </w:r>
    </w:p>
    <w:p w14:paraId="33CF35DF" w14:textId="1E7645B4" w:rsidR="00D46B07" w:rsidRPr="00571BCD" w:rsidRDefault="00D46B07" w:rsidP="00D46B07">
      <w:pPr>
        <w:ind w:left="360"/>
        <w:rPr>
          <w:b/>
          <w:bCs/>
        </w:rPr>
      </w:pPr>
      <w:r>
        <w:rPr>
          <w:b/>
          <w:bCs/>
        </w:rPr>
        <w:t>Solution Architect/Team Lead</w:t>
      </w:r>
    </w:p>
    <w:p w14:paraId="2A911650" w14:textId="678DEF80" w:rsidR="00D46B07" w:rsidRDefault="009608E7" w:rsidP="003529A0">
      <w:pPr>
        <w:ind w:left="360"/>
      </w:pPr>
      <w:r w:rsidRPr="009608E7">
        <w:t>Brought on board to grow</w:t>
      </w:r>
      <w:r>
        <w:t xml:space="preserve"> and set technical direction for the Microsoft Practice.  Involved in hiring key consultants and developing the work pipeline.  Key participant in project proposals and business development.</w:t>
      </w:r>
      <w:r w:rsidR="00414628">
        <w:t xml:space="preserve">  Lead all aspects of architecture, software and product development, and delivery schedule.</w:t>
      </w:r>
    </w:p>
    <w:p w14:paraId="684A0D19" w14:textId="301B30B0" w:rsidR="00CD5812" w:rsidRDefault="00CD5812" w:rsidP="003529A0">
      <w:pPr>
        <w:ind w:left="360"/>
        <w:rPr>
          <w:b/>
        </w:rPr>
      </w:pPr>
    </w:p>
    <w:p w14:paraId="5244AFDA" w14:textId="76A4AD6C" w:rsidR="00CD5812" w:rsidRDefault="00CD5812" w:rsidP="003529A0">
      <w:pPr>
        <w:ind w:left="360"/>
        <w:rPr>
          <w:b/>
        </w:rPr>
      </w:pPr>
      <w:r>
        <w:rPr>
          <w:b/>
        </w:rPr>
        <w:t>Insurance, Intranet People Finder</w:t>
      </w:r>
    </w:p>
    <w:p w14:paraId="2F735585" w14:textId="14F61FFE" w:rsidR="00CD5812" w:rsidRPr="00CD5812" w:rsidRDefault="00CD5812" w:rsidP="003529A0">
      <w:pPr>
        <w:ind w:left="360"/>
      </w:pPr>
      <w:r w:rsidRPr="00CD5812">
        <w:t>Architected a custom collaboration portal with deep</w:t>
      </w:r>
      <w:r w:rsidR="001579BD">
        <w:t xml:space="preserve"> content</w:t>
      </w:r>
      <w:r w:rsidRPr="00CD5812">
        <w:t xml:space="preserve"> integration with Google Search Appliance.</w:t>
      </w:r>
    </w:p>
    <w:p w14:paraId="55F25D3C" w14:textId="77777777" w:rsidR="00D46B07" w:rsidRDefault="00D46B07" w:rsidP="007E3A5E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</w:p>
    <w:p w14:paraId="01D75748" w14:textId="77777777" w:rsidR="000836F1" w:rsidRDefault="000836F1" w:rsidP="000836F1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  <w:r>
        <w:rPr>
          <w:b/>
        </w:rPr>
        <w:t>Real Estate, Responsive Website</w:t>
      </w:r>
    </w:p>
    <w:p w14:paraId="3D3C11E4" w14:textId="77777777" w:rsidR="000836F1" w:rsidRDefault="000836F1" w:rsidP="000836F1">
      <w:pPr>
        <w:ind w:left="360"/>
      </w:pPr>
      <w:r w:rsidRPr="00214B77">
        <w:t>Developed a responsive website</w:t>
      </w:r>
      <w:r>
        <w:t xml:space="preserve"> to display real estate market analysis metrics to potential clients.  Azure website and Azure SQL.  Frontend developed in AngularJs and Bootstrap.</w:t>
      </w:r>
    </w:p>
    <w:p w14:paraId="11CBCFE1" w14:textId="77777777" w:rsidR="00C937BF" w:rsidRDefault="00C937BF" w:rsidP="00C937BF">
      <w:pPr>
        <w:ind w:left="360"/>
      </w:pPr>
    </w:p>
    <w:p w14:paraId="700B25B7" w14:textId="190032FE" w:rsidR="00C937BF" w:rsidRDefault="00C937BF" w:rsidP="00C937BF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  <w:r w:rsidRPr="00C937BF">
        <w:rPr>
          <w:b/>
        </w:rPr>
        <w:t>Pharmaceutical</w:t>
      </w:r>
      <w:r>
        <w:rPr>
          <w:b/>
        </w:rPr>
        <w:t>, Intranet Overhaul</w:t>
      </w:r>
    </w:p>
    <w:p w14:paraId="37B10BB9" w14:textId="4A3FEBCE" w:rsidR="00C937BF" w:rsidRDefault="00C937BF" w:rsidP="00C937BF">
      <w:pPr>
        <w:pStyle w:val="Bullet"/>
        <w:numPr>
          <w:ilvl w:val="0"/>
          <w:numId w:val="0"/>
        </w:numPr>
        <w:spacing w:after="0"/>
        <w:ind w:left="720" w:hanging="360"/>
      </w:pPr>
      <w:r>
        <w:t>Worked with a digital agency to update the Intranet for a major client.</w:t>
      </w:r>
    </w:p>
    <w:p w14:paraId="2D9E7A95" w14:textId="72908BF6" w:rsidR="000836F1" w:rsidRDefault="0010196A" w:rsidP="00FD1721">
      <w:pPr>
        <w:ind w:left="360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14:paraId="66271EA2" w14:textId="77777777" w:rsidR="000836F1" w:rsidRDefault="000836F1" w:rsidP="000836F1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  <w:r>
        <w:rPr>
          <w:b/>
        </w:rPr>
        <w:t>Financial Services, Trade Reporting Solution</w:t>
      </w:r>
    </w:p>
    <w:p w14:paraId="706832EB" w14:textId="63D2B342" w:rsidR="000836F1" w:rsidRDefault="132AFE53" w:rsidP="000836F1">
      <w:pPr>
        <w:ind w:left="360"/>
      </w:pPr>
      <w:r>
        <w:t xml:space="preserve">Developed web-based reporting solution using SPA architecture. Integrated view of data from BI tools and Salesforce.  </w:t>
      </w:r>
    </w:p>
    <w:p w14:paraId="05CF19A7" w14:textId="6876665E" w:rsidR="000836F1" w:rsidRDefault="000836F1" w:rsidP="000836F1">
      <w:pPr>
        <w:pStyle w:val="Bullet"/>
        <w:numPr>
          <w:ilvl w:val="0"/>
          <w:numId w:val="38"/>
        </w:numPr>
        <w:spacing w:after="0"/>
      </w:pPr>
      <w:r>
        <w:t>OData with Web API for services.</w:t>
      </w:r>
    </w:p>
    <w:p w14:paraId="015EBCC2" w14:textId="77777777" w:rsidR="00081016" w:rsidRDefault="00081016" w:rsidP="00081016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</w:p>
    <w:p w14:paraId="490E17BC" w14:textId="114607A5" w:rsidR="00081016" w:rsidRDefault="00081016" w:rsidP="00081016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  <w:r>
        <w:rPr>
          <w:b/>
        </w:rPr>
        <w:t>Manufacturing</w:t>
      </w:r>
      <w:r w:rsidRPr="006A1B1E">
        <w:rPr>
          <w:b/>
        </w:rPr>
        <w:t xml:space="preserve">, </w:t>
      </w:r>
      <w:r>
        <w:rPr>
          <w:b/>
        </w:rPr>
        <w:t>ASP.NET MVC 4 Applications</w:t>
      </w:r>
    </w:p>
    <w:p w14:paraId="3CB159DE" w14:textId="77777777" w:rsidR="00081016" w:rsidRDefault="00081016" w:rsidP="00081016">
      <w:pPr>
        <w:ind w:left="360"/>
      </w:pPr>
      <w:r>
        <w:lastRenderedPageBreak/>
        <w:t>Developed web portal for Single Sign-on Identity and Access Management.</w:t>
      </w:r>
    </w:p>
    <w:p w14:paraId="7AD179EE" w14:textId="77777777" w:rsidR="00081016" w:rsidRDefault="00081016" w:rsidP="00081016">
      <w:pPr>
        <w:pStyle w:val="Bullet"/>
        <w:numPr>
          <w:ilvl w:val="0"/>
          <w:numId w:val="38"/>
        </w:numPr>
        <w:spacing w:after="0"/>
      </w:pPr>
      <w:r>
        <w:t>Provisioning, De-Provisioning and Role Management with integration with ADFS.</w:t>
      </w:r>
    </w:p>
    <w:p w14:paraId="0EC63531" w14:textId="77777777" w:rsidR="00FD1A2D" w:rsidRPr="00FD1A2D" w:rsidRDefault="00FD1A2D" w:rsidP="00FD1A2D"/>
    <w:p w14:paraId="361B4C39" w14:textId="63464EC7" w:rsidR="00862F45" w:rsidRDefault="00862F45" w:rsidP="00862F45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  <w:r>
        <w:rPr>
          <w:b/>
        </w:rPr>
        <w:t>Leasing</w:t>
      </w:r>
      <w:r w:rsidRPr="006A1B1E">
        <w:rPr>
          <w:b/>
        </w:rPr>
        <w:t xml:space="preserve">, </w:t>
      </w:r>
      <w:r>
        <w:rPr>
          <w:b/>
        </w:rPr>
        <w:t>ASP.NET MVC 4 Applications</w:t>
      </w:r>
    </w:p>
    <w:p w14:paraId="5047E6B2" w14:textId="77777777" w:rsidR="00862F45" w:rsidRDefault="00862F45" w:rsidP="00EE6384">
      <w:pPr>
        <w:ind w:left="360"/>
      </w:pPr>
      <w:r>
        <w:t xml:space="preserve">Architected and developed several web applications for internal and B2B </w:t>
      </w:r>
      <w:r w:rsidR="00EE6384">
        <w:t>operations related to freight-car leasing.</w:t>
      </w:r>
    </w:p>
    <w:p w14:paraId="716A1925" w14:textId="77777777" w:rsidR="00EE6384" w:rsidRDefault="006D176C" w:rsidP="00EE6384">
      <w:pPr>
        <w:pStyle w:val="Bullet"/>
        <w:numPr>
          <w:ilvl w:val="0"/>
          <w:numId w:val="38"/>
        </w:numPr>
        <w:spacing w:after="0"/>
      </w:pPr>
      <w:r>
        <w:t>Used client-side libraries like Twitter Bootstrap and AngularJS.</w:t>
      </w:r>
    </w:p>
    <w:p w14:paraId="398E8861" w14:textId="7F6C0367" w:rsidR="006D176C" w:rsidRDefault="0678043A" w:rsidP="00EE6384">
      <w:pPr>
        <w:pStyle w:val="Bullet"/>
        <w:numPr>
          <w:ilvl w:val="0"/>
          <w:numId w:val="38"/>
        </w:numPr>
        <w:spacing w:after="0"/>
      </w:pPr>
      <w:r>
        <w:t>Code first with Entity Framework.</w:t>
      </w:r>
    </w:p>
    <w:p w14:paraId="2C12D6B1" w14:textId="77777777" w:rsidR="006A1B1E" w:rsidRDefault="006A1B1E" w:rsidP="006A1B1E">
      <w:pPr>
        <w:pStyle w:val="Bullet"/>
        <w:numPr>
          <w:ilvl w:val="0"/>
          <w:numId w:val="0"/>
        </w:numPr>
        <w:spacing w:after="0"/>
        <w:ind w:left="720" w:hanging="360"/>
      </w:pPr>
    </w:p>
    <w:p w14:paraId="69C31BE4" w14:textId="325D3538" w:rsidR="00B102EE" w:rsidRDefault="00FD1721" w:rsidP="00FD1721">
      <w:pPr>
        <w:pStyle w:val="Bullet"/>
        <w:numPr>
          <w:ilvl w:val="0"/>
          <w:numId w:val="0"/>
        </w:numPr>
        <w:spacing w:after="0"/>
        <w:ind w:left="630" w:hanging="360"/>
        <w:rPr>
          <w:b/>
        </w:rPr>
      </w:pPr>
      <w:r>
        <w:rPr>
          <w:b/>
        </w:rPr>
        <w:t xml:space="preserve"> </w:t>
      </w:r>
      <w:r w:rsidR="00B102EE">
        <w:rPr>
          <w:b/>
        </w:rPr>
        <w:t>Construction, Windows 8 Application</w:t>
      </w:r>
    </w:p>
    <w:p w14:paraId="7D11E0A0" w14:textId="77777777" w:rsidR="00B102EE" w:rsidRDefault="00B102EE" w:rsidP="00B102EE">
      <w:pPr>
        <w:pStyle w:val="Bullet"/>
        <w:numPr>
          <w:ilvl w:val="0"/>
          <w:numId w:val="0"/>
        </w:numPr>
        <w:spacing w:after="0"/>
        <w:ind w:left="720" w:hanging="360"/>
      </w:pPr>
      <w:r w:rsidRPr="00DB3C6D">
        <w:t>Architected and developed a punchlist application.</w:t>
      </w:r>
    </w:p>
    <w:p w14:paraId="31E3626C" w14:textId="77777777" w:rsidR="00B102EE" w:rsidRDefault="00B102EE" w:rsidP="00B102EE">
      <w:pPr>
        <w:pStyle w:val="Bullet"/>
        <w:numPr>
          <w:ilvl w:val="0"/>
          <w:numId w:val="38"/>
        </w:numPr>
        <w:spacing w:after="0"/>
      </w:pPr>
      <w:r>
        <w:t>Support both online and offline scenarios.  Sqlite used for local storage.</w:t>
      </w:r>
    </w:p>
    <w:p w14:paraId="7B438C4B" w14:textId="77777777" w:rsidR="00B102EE" w:rsidRDefault="00B102EE" w:rsidP="00B102EE">
      <w:pPr>
        <w:pStyle w:val="Bullet"/>
        <w:numPr>
          <w:ilvl w:val="0"/>
          <w:numId w:val="38"/>
        </w:numPr>
        <w:spacing w:after="0"/>
      </w:pPr>
      <w:r>
        <w:t>Azure used for SQL storage and blob storage for floor plans and images.</w:t>
      </w:r>
    </w:p>
    <w:p w14:paraId="696A08E3" w14:textId="77777777" w:rsidR="00B102EE" w:rsidRPr="00DB3C6D" w:rsidRDefault="005E0268" w:rsidP="00B102EE">
      <w:pPr>
        <w:pStyle w:val="Bullet"/>
        <w:numPr>
          <w:ilvl w:val="0"/>
          <w:numId w:val="38"/>
        </w:numPr>
        <w:spacing w:after="0"/>
      </w:pPr>
      <w:r>
        <w:t>Used HTML5 and J</w:t>
      </w:r>
      <w:r w:rsidR="00B102EE">
        <w:t>avascript.</w:t>
      </w:r>
    </w:p>
    <w:p w14:paraId="23E3DF2F" w14:textId="77777777" w:rsidR="00B102EE" w:rsidRDefault="00B102EE" w:rsidP="006A1B1E">
      <w:pPr>
        <w:pStyle w:val="Bullet"/>
        <w:numPr>
          <w:ilvl w:val="0"/>
          <w:numId w:val="0"/>
        </w:numPr>
        <w:spacing w:after="0"/>
        <w:ind w:left="720" w:hanging="360"/>
      </w:pPr>
    </w:p>
    <w:p w14:paraId="77F5C512" w14:textId="40CE3A70" w:rsidR="006A1B1E" w:rsidRDefault="006A1B1E" w:rsidP="00EA22A5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  <w:r w:rsidRPr="006A1B1E">
        <w:rPr>
          <w:b/>
        </w:rPr>
        <w:t xml:space="preserve">Manufacturing, </w:t>
      </w:r>
      <w:r>
        <w:rPr>
          <w:b/>
        </w:rPr>
        <w:t xml:space="preserve">ASP.NET MVC </w:t>
      </w:r>
      <w:r w:rsidR="00F242C7">
        <w:rPr>
          <w:b/>
        </w:rPr>
        <w:t xml:space="preserve">4 </w:t>
      </w:r>
      <w:r>
        <w:rPr>
          <w:b/>
        </w:rPr>
        <w:t>Tax Application</w:t>
      </w:r>
    </w:p>
    <w:p w14:paraId="2A9629D1" w14:textId="77777777" w:rsidR="00DB3C6D" w:rsidRDefault="00DB3C6D" w:rsidP="00EA22A5">
      <w:pPr>
        <w:pStyle w:val="Bullet"/>
        <w:numPr>
          <w:ilvl w:val="0"/>
          <w:numId w:val="0"/>
        </w:numPr>
        <w:spacing w:after="0"/>
        <w:ind w:left="720" w:hanging="360"/>
      </w:pPr>
      <w:r>
        <w:t xml:space="preserve">Architected and developed a web portal to gather and report tax data for subsidiaries.  </w:t>
      </w:r>
    </w:p>
    <w:p w14:paraId="5DCF0E84" w14:textId="77777777" w:rsidR="00F242C7" w:rsidRDefault="00F242C7" w:rsidP="00F242C7">
      <w:pPr>
        <w:pStyle w:val="Bullet"/>
        <w:numPr>
          <w:ilvl w:val="0"/>
          <w:numId w:val="39"/>
        </w:numPr>
        <w:spacing w:after="0"/>
      </w:pPr>
      <w:r>
        <w:t>Implemented and mentored client on using Agile techniques to manage project.</w:t>
      </w:r>
    </w:p>
    <w:p w14:paraId="6B6CC4C1" w14:textId="77777777" w:rsidR="00F242C7" w:rsidRPr="00DB3C6D" w:rsidRDefault="00BB1125" w:rsidP="00F242C7">
      <w:pPr>
        <w:pStyle w:val="Bullet"/>
        <w:numPr>
          <w:ilvl w:val="0"/>
          <w:numId w:val="39"/>
        </w:numPr>
        <w:spacing w:after="0"/>
      </w:pPr>
      <w:r>
        <w:t>Entity Framework 4</w:t>
      </w:r>
      <w:r w:rsidR="00351F42">
        <w:t xml:space="preserve"> used as ORM.</w:t>
      </w:r>
    </w:p>
    <w:p w14:paraId="46C5020B" w14:textId="77777777" w:rsidR="00EA22A5" w:rsidRDefault="00EA22A5" w:rsidP="006A1B1E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</w:p>
    <w:p w14:paraId="0EEC496C" w14:textId="1D2732C0" w:rsidR="00EA22A5" w:rsidRDefault="00EA22A5" w:rsidP="00EA22A5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  <w:r>
        <w:rPr>
          <w:b/>
        </w:rPr>
        <w:t>Product Development, Windows 8 Application</w:t>
      </w:r>
    </w:p>
    <w:p w14:paraId="19C97D84" w14:textId="77777777" w:rsidR="00DB3C6D" w:rsidRDefault="00DB3C6D" w:rsidP="00E861B8">
      <w:pPr>
        <w:ind w:left="360"/>
      </w:pPr>
      <w:r w:rsidRPr="00DB3C6D">
        <w:t>Developed</w:t>
      </w:r>
      <w:r w:rsidR="004F1A7F">
        <w:t xml:space="preserve"> the</w:t>
      </w:r>
      <w:r w:rsidRPr="00DB3C6D">
        <w:t xml:space="preserve"> </w:t>
      </w:r>
      <w:r w:rsidR="004F1A7F">
        <w:t>Windows 8 app for a document sharing</w:t>
      </w:r>
      <w:r w:rsidR="0004603B">
        <w:t>/presentation</w:t>
      </w:r>
      <w:r w:rsidR="004F1A7F">
        <w:t xml:space="preserve"> solution</w:t>
      </w:r>
      <w:r w:rsidR="0004603B">
        <w:t xml:space="preserve"> across multiple platforms (Windows 8, iOS </w:t>
      </w:r>
      <w:r w:rsidR="004F1A7F">
        <w:t>and HTML5)</w:t>
      </w:r>
      <w:r w:rsidR="00E861B8">
        <w:t xml:space="preserve"> and document formats (word, powerpoint, excel etc)</w:t>
      </w:r>
    </w:p>
    <w:p w14:paraId="61E0FD27" w14:textId="77777777" w:rsidR="00E861B8" w:rsidRDefault="00E861B8" w:rsidP="004F1A7F">
      <w:pPr>
        <w:pStyle w:val="Bullet"/>
        <w:numPr>
          <w:ilvl w:val="0"/>
          <w:numId w:val="38"/>
        </w:numPr>
        <w:spacing w:after="0"/>
      </w:pPr>
      <w:r>
        <w:t>Designed RESTful interface for s</w:t>
      </w:r>
      <w:r w:rsidR="00C07299">
        <w:t>ervices</w:t>
      </w:r>
      <w:r w:rsidR="0004603B">
        <w:t xml:space="preserve"> that parse</w:t>
      </w:r>
      <w:r w:rsidR="00C07299">
        <w:t xml:space="preserve"> documents selected by users.</w:t>
      </w:r>
    </w:p>
    <w:p w14:paraId="0F5CB6F5" w14:textId="77777777" w:rsidR="004F1A7F" w:rsidRDefault="004F1A7F" w:rsidP="004F1A7F">
      <w:pPr>
        <w:pStyle w:val="Bullet"/>
        <w:numPr>
          <w:ilvl w:val="0"/>
          <w:numId w:val="38"/>
        </w:numPr>
        <w:spacing w:after="0"/>
      </w:pPr>
      <w:r>
        <w:t>Used XAML and C#.</w:t>
      </w:r>
    </w:p>
    <w:p w14:paraId="72E39D28" w14:textId="77777777" w:rsidR="004F1A7F" w:rsidRDefault="00C07299" w:rsidP="004F1A7F">
      <w:pPr>
        <w:pStyle w:val="Bullet"/>
        <w:numPr>
          <w:ilvl w:val="0"/>
          <w:numId w:val="38"/>
        </w:numPr>
        <w:spacing w:after="0"/>
      </w:pPr>
      <w:r>
        <w:t>Allow storing and sharing of document annotations.</w:t>
      </w:r>
    </w:p>
    <w:p w14:paraId="5FC822ED" w14:textId="77777777" w:rsidR="00100ECF" w:rsidRDefault="00100ECF" w:rsidP="00EA22A5">
      <w:pPr>
        <w:pStyle w:val="Bullet"/>
        <w:numPr>
          <w:ilvl w:val="0"/>
          <w:numId w:val="0"/>
        </w:numPr>
        <w:spacing w:after="0"/>
        <w:ind w:left="720" w:hanging="360"/>
        <w:rPr>
          <w:b/>
        </w:rPr>
      </w:pPr>
    </w:p>
    <w:p w14:paraId="24ECAE6C" w14:textId="1F31884E" w:rsidR="00EA22A5" w:rsidRDefault="00C876E1" w:rsidP="00C876E1">
      <w:pPr>
        <w:pStyle w:val="Bullet"/>
        <w:numPr>
          <w:ilvl w:val="0"/>
          <w:numId w:val="0"/>
        </w:numPr>
        <w:spacing w:after="0"/>
        <w:ind w:left="630" w:hanging="360"/>
        <w:rPr>
          <w:b/>
        </w:rPr>
      </w:pPr>
      <w:r>
        <w:rPr>
          <w:b/>
        </w:rPr>
        <w:t xml:space="preserve">  </w:t>
      </w:r>
      <w:r w:rsidR="00EA22A5">
        <w:rPr>
          <w:b/>
        </w:rPr>
        <w:t xml:space="preserve">Healthcare, .NET </w:t>
      </w:r>
      <w:r w:rsidR="00B102EE">
        <w:rPr>
          <w:b/>
        </w:rPr>
        <w:t xml:space="preserve">middleware </w:t>
      </w:r>
      <w:r w:rsidR="00EA22A5">
        <w:rPr>
          <w:b/>
        </w:rPr>
        <w:t>integration</w:t>
      </w:r>
    </w:p>
    <w:p w14:paraId="26EC35B6" w14:textId="77777777" w:rsidR="00B102EE" w:rsidRDefault="00B102EE" w:rsidP="00862F45">
      <w:pPr>
        <w:pStyle w:val="Bullet"/>
        <w:numPr>
          <w:ilvl w:val="0"/>
          <w:numId w:val="0"/>
        </w:numPr>
        <w:spacing w:after="0"/>
        <w:ind w:left="720" w:hanging="360"/>
      </w:pPr>
      <w:r w:rsidRPr="00B102EE">
        <w:t>Developed service</w:t>
      </w:r>
      <w:r w:rsidR="00862F45">
        <w:t>s</w:t>
      </w:r>
      <w:r w:rsidRPr="00B102EE">
        <w:t xml:space="preserve"> to synchronize Office 365 </w:t>
      </w:r>
      <w:r w:rsidR="005E0268" w:rsidRPr="00B102EE">
        <w:t>calendar</w:t>
      </w:r>
      <w:r w:rsidRPr="00B102EE">
        <w:t xml:space="preserve"> with Cisco Telepresence.</w:t>
      </w:r>
    </w:p>
    <w:p w14:paraId="30A0442A" w14:textId="77777777" w:rsidR="002D6E65" w:rsidRDefault="002D6E65" w:rsidP="00535963">
      <w:pPr>
        <w:rPr>
          <w:rStyle w:val="EmployerorRoleCharChar"/>
          <w:szCs w:val="22"/>
        </w:rPr>
      </w:pPr>
    </w:p>
    <w:p w14:paraId="42389078" w14:textId="77777777" w:rsidR="00535963" w:rsidRPr="00535963" w:rsidRDefault="00535963" w:rsidP="00535963">
      <w:pPr>
        <w:rPr>
          <w:rFonts w:eastAsia="MS Mincho"/>
          <w:sz w:val="22"/>
          <w:szCs w:val="22"/>
        </w:rPr>
      </w:pPr>
      <w:r w:rsidRPr="00535963">
        <w:rPr>
          <w:rStyle w:val="EmployerorRoleCharChar"/>
          <w:szCs w:val="22"/>
        </w:rPr>
        <w:t>MADDEN COMMUNICATIONS</w:t>
      </w:r>
      <w:r w:rsidRPr="00535963">
        <w:t>,</w:t>
      </w:r>
      <w:r>
        <w:rPr>
          <w:rFonts w:eastAsia="MS Mincho"/>
          <w:sz w:val="22"/>
          <w:szCs w:val="22"/>
        </w:rPr>
        <w:t xml:space="preserve"> </w:t>
      </w:r>
      <w:r w:rsidRPr="00535963">
        <w:rPr>
          <w:rFonts w:eastAsia="MS Mincho"/>
          <w:sz w:val="22"/>
          <w:szCs w:val="22"/>
        </w:rPr>
        <w:t>Wooddale, IL</w:t>
      </w:r>
      <w:r>
        <w:rPr>
          <w:rFonts w:eastAsia="MS Mincho"/>
          <w:sz w:val="22"/>
          <w:szCs w:val="22"/>
        </w:rPr>
        <w:t>,</w:t>
      </w:r>
      <w:r w:rsidR="00D12A21">
        <w:rPr>
          <w:rFonts w:eastAsia="MS Mincho"/>
          <w:sz w:val="22"/>
          <w:szCs w:val="22"/>
        </w:rPr>
        <w:t xml:space="preserve"> </w:t>
      </w:r>
      <w:r w:rsidRPr="00535963">
        <w:rPr>
          <w:rFonts w:eastAsia="MS Mincho"/>
          <w:sz w:val="22"/>
          <w:szCs w:val="22"/>
        </w:rPr>
        <w:t>2010 - 2</w:t>
      </w:r>
      <w:r>
        <w:rPr>
          <w:rFonts w:eastAsia="MS Mincho"/>
          <w:sz w:val="22"/>
          <w:szCs w:val="22"/>
        </w:rPr>
        <w:t>012</w:t>
      </w:r>
    </w:p>
    <w:p w14:paraId="37F2F8A8" w14:textId="77777777" w:rsidR="00350997" w:rsidRPr="00571BCD" w:rsidRDefault="00350997" w:rsidP="00350997">
      <w:pPr>
        <w:ind w:left="360"/>
        <w:rPr>
          <w:b/>
          <w:bCs/>
        </w:rPr>
      </w:pPr>
      <w:r>
        <w:rPr>
          <w:b/>
          <w:bCs/>
        </w:rPr>
        <w:t>Technical Team Lead</w:t>
      </w:r>
    </w:p>
    <w:p w14:paraId="7F3A04A4" w14:textId="37D7CEE6" w:rsidR="00535963" w:rsidRPr="00367176" w:rsidRDefault="00535963" w:rsidP="00367176">
      <w:pPr>
        <w:ind w:left="360"/>
      </w:pPr>
      <w:r w:rsidRPr="00535963">
        <w:t>Lead t</w:t>
      </w:r>
      <w:r w:rsidR="00AD1744">
        <w:t>he development of a retail B2</w:t>
      </w:r>
      <w:r w:rsidRPr="00535963">
        <w:t>B online portal (online.madden.com) and integration with the backend ERP system.</w:t>
      </w:r>
    </w:p>
    <w:p w14:paraId="6FD10FF2" w14:textId="77777777" w:rsidR="00535963" w:rsidRPr="00535963" w:rsidRDefault="132AFE53" w:rsidP="00535963">
      <w:pPr>
        <w:pStyle w:val="Bullet"/>
        <w:spacing w:after="0"/>
      </w:pPr>
      <w:r>
        <w:t>Version 1 was implemented using Silverlight and CSLA.  Version 2 implemented using MVC 3 and Entity Framework.</w:t>
      </w:r>
    </w:p>
    <w:p w14:paraId="425DA73B" w14:textId="77777777" w:rsidR="00535963" w:rsidRPr="00535963" w:rsidRDefault="132AFE53" w:rsidP="00535963">
      <w:pPr>
        <w:pStyle w:val="Bullet"/>
        <w:spacing w:after="0"/>
      </w:pPr>
      <w:r>
        <w:t>Designed and developed Widows Workflows (WF) for order processing.</w:t>
      </w:r>
    </w:p>
    <w:p w14:paraId="1DE56711" w14:textId="77777777" w:rsidR="00535963" w:rsidRPr="00535963" w:rsidRDefault="132AFE53" w:rsidP="00535963">
      <w:pPr>
        <w:pStyle w:val="Bullet"/>
        <w:spacing w:after="0"/>
      </w:pPr>
      <w:r>
        <w:t>Developed Agile/SCRUM practices for Madden.</w:t>
      </w:r>
    </w:p>
    <w:p w14:paraId="04AFA87C" w14:textId="3B362147" w:rsidR="00535963" w:rsidRPr="008A6954" w:rsidRDefault="132AFE53" w:rsidP="00367176">
      <w:pPr>
        <w:pStyle w:val="Bullet"/>
        <w:spacing w:after="0"/>
      </w:pPr>
      <w:r>
        <w:t xml:space="preserve">Environment: Visual Studio 2010, C#, ASP.NET MVC, Silverlight, WCF, Team Foundation Server, HTML, jQuery, CSS, CSLA, Entity Framework, Windows Workflow Foundation (WF) </w:t>
      </w:r>
    </w:p>
    <w:p w14:paraId="61DF3E17" w14:textId="77777777" w:rsidR="00535963" w:rsidRDefault="00535963" w:rsidP="00535963"/>
    <w:p w14:paraId="4C5DD62A" w14:textId="77777777" w:rsidR="00535963" w:rsidRPr="00850B7A" w:rsidRDefault="00535963" w:rsidP="00535963">
      <w:pPr>
        <w:rPr>
          <w:rFonts w:eastAsia="MS Mincho"/>
          <w:b/>
          <w:sz w:val="22"/>
          <w:szCs w:val="22"/>
        </w:rPr>
      </w:pPr>
      <w:r>
        <w:rPr>
          <w:rStyle w:val="EmployerorRoleCharChar"/>
          <w:szCs w:val="22"/>
        </w:rPr>
        <w:t>JPMORGAN</w:t>
      </w:r>
      <w:r w:rsidRPr="00535963">
        <w:rPr>
          <w:rStyle w:val="EmployerorRoleCharChar"/>
          <w:szCs w:val="22"/>
        </w:rPr>
        <w:t xml:space="preserve"> </w:t>
      </w:r>
      <w:r>
        <w:rPr>
          <w:rStyle w:val="EmployerorRoleCharChar"/>
          <w:szCs w:val="22"/>
        </w:rPr>
        <w:t>CHASE,</w:t>
      </w:r>
      <w:r w:rsidRPr="00535963">
        <w:rPr>
          <w:rStyle w:val="EmployerorRoleCharChar"/>
          <w:szCs w:val="22"/>
        </w:rPr>
        <w:t xml:space="preserve"> </w:t>
      </w:r>
      <w:r w:rsidRPr="00535963">
        <w:rPr>
          <w:rFonts w:eastAsia="MS Mincho"/>
          <w:sz w:val="22"/>
          <w:szCs w:val="22"/>
        </w:rPr>
        <w:t>Chicago, IL, 2006 – 20</w:t>
      </w:r>
      <w:r>
        <w:rPr>
          <w:rFonts w:eastAsia="MS Mincho"/>
          <w:sz w:val="22"/>
          <w:szCs w:val="22"/>
        </w:rPr>
        <w:t>10</w:t>
      </w:r>
    </w:p>
    <w:p w14:paraId="46EDF2FB" w14:textId="77777777" w:rsidR="001A1DA1" w:rsidRPr="001A1DA1" w:rsidRDefault="001A1DA1" w:rsidP="001A1DA1">
      <w:pPr>
        <w:ind w:left="360"/>
        <w:rPr>
          <w:b/>
          <w:bCs/>
        </w:rPr>
      </w:pPr>
      <w:r>
        <w:rPr>
          <w:b/>
          <w:bCs/>
        </w:rPr>
        <w:t>Technical Team Lead</w:t>
      </w:r>
    </w:p>
    <w:p w14:paraId="663C0152" w14:textId="2431C61F" w:rsidR="001A1DA1" w:rsidRDefault="00535963" w:rsidP="00E47D46">
      <w:pPr>
        <w:ind w:left="360"/>
      </w:pPr>
      <w:r w:rsidRPr="00475C88">
        <w:t>Lead the development of the Virtual Remittance application, a browser based remote check deposit solution, directly reporting to the Treasury Services CTO.</w:t>
      </w:r>
      <w:r w:rsidR="00475C88">
        <w:t xml:space="preserve">  </w:t>
      </w:r>
      <w:r w:rsidR="001A1DA1">
        <w:t>Responsib</w:t>
      </w:r>
      <w:r w:rsidR="00E1258A">
        <w:t xml:space="preserve">le for technology selection, </w:t>
      </w:r>
      <w:r w:rsidR="00F52823">
        <w:t>architecture,</w:t>
      </w:r>
      <w:r w:rsidR="00E1258A">
        <w:t xml:space="preserve"> and design</w:t>
      </w:r>
      <w:r w:rsidR="001A1DA1">
        <w:t>.</w:t>
      </w:r>
    </w:p>
    <w:p w14:paraId="270B9E14" w14:textId="77777777" w:rsidR="001A1DA1" w:rsidRPr="00475C88" w:rsidRDefault="132AFE53" w:rsidP="00EF7B99">
      <w:pPr>
        <w:pStyle w:val="Bullet"/>
        <w:spacing w:after="0"/>
      </w:pPr>
      <w:r>
        <w:t xml:space="preserve">Supervised a development team of 10 people.  Responsibilities included prototyping, interfacing with product team and scanner vendors, architecture, design, and implementation of the project.  </w:t>
      </w:r>
    </w:p>
    <w:p w14:paraId="03BC1F57" w14:textId="325E585A" w:rsidR="00535963" w:rsidRPr="00475C88" w:rsidRDefault="132AFE53" w:rsidP="00475C88">
      <w:pPr>
        <w:pStyle w:val="Bullet"/>
        <w:spacing w:after="0"/>
      </w:pPr>
      <w:r>
        <w:t xml:space="preserve">Assembled the development team and led product development effort through several rounds of funding. </w:t>
      </w:r>
    </w:p>
    <w:p w14:paraId="630AF750" w14:textId="77777777" w:rsidR="00535963" w:rsidRPr="00475C88" w:rsidRDefault="132AFE53" w:rsidP="00475C88">
      <w:pPr>
        <w:pStyle w:val="Bullet"/>
        <w:spacing w:after="0"/>
      </w:pPr>
      <w:r>
        <w:t>Developed a browser-hosted client control that interacts with TWAIN driver on client machine.</w:t>
      </w:r>
    </w:p>
    <w:p w14:paraId="4B03B927" w14:textId="6B6C9429" w:rsidR="00535963" w:rsidRPr="00475C88" w:rsidRDefault="132AFE53" w:rsidP="004856C7">
      <w:pPr>
        <w:pStyle w:val="Bullet"/>
        <w:spacing w:after="0"/>
      </w:pPr>
      <w:r>
        <w:t>Integrated check MICR reading capability and OCR into the product using Mitek component.</w:t>
      </w:r>
    </w:p>
    <w:p w14:paraId="68E2FC49" w14:textId="77777777" w:rsidR="00A32C08" w:rsidRPr="00EF7B99" w:rsidRDefault="132AFE53" w:rsidP="00EF7B99">
      <w:pPr>
        <w:pStyle w:val="Bullet"/>
        <w:spacing w:after="0"/>
      </w:pPr>
      <w:r>
        <w:t>Environment: Visual Studio 2008, C#, ASP.NET, Silverlight, Windows Services, Remoting, Web Services, WCF, FxCop, NUnit, Team Foundation Server, HTML, Javascript, CSS</w:t>
      </w:r>
    </w:p>
    <w:p w14:paraId="66F564AB" w14:textId="77777777" w:rsidR="00A32C08" w:rsidRPr="00922BAC" w:rsidRDefault="00A32C08" w:rsidP="00A32C08">
      <w:pPr>
        <w:ind w:left="360"/>
        <w:rPr>
          <w:rFonts w:ascii="Tahoma" w:hAnsi="Tahoma" w:cs="Tahoma"/>
          <w:sz w:val="18"/>
          <w:szCs w:val="18"/>
        </w:rPr>
      </w:pPr>
    </w:p>
    <w:p w14:paraId="4E644839" w14:textId="77777777" w:rsidR="00EF7B99" w:rsidRPr="00EF7B99" w:rsidRDefault="00535963" w:rsidP="00367176">
      <w:pPr>
        <w:ind w:left="360"/>
      </w:pPr>
      <w:r w:rsidRPr="00EF7B99">
        <w:t>Designed and lead Centralized Keying Solution (CKS), a Smart Client application to allow remote data-keying in offshore locations.</w:t>
      </w:r>
    </w:p>
    <w:p w14:paraId="7833A21F" w14:textId="77777777" w:rsidR="00535963" w:rsidRPr="00EF7B99" w:rsidRDefault="132AFE53" w:rsidP="00EF7B99">
      <w:pPr>
        <w:pStyle w:val="Bullet"/>
        <w:spacing w:after="0"/>
      </w:pPr>
      <w:r>
        <w:t>Responsible for architecture and selling the technology to other internal groups.</w:t>
      </w:r>
    </w:p>
    <w:p w14:paraId="6FDF8348" w14:textId="77777777" w:rsidR="00535963" w:rsidRPr="00EF7B99" w:rsidRDefault="132AFE53" w:rsidP="00EF7B99">
      <w:pPr>
        <w:pStyle w:val="Bullet"/>
        <w:spacing w:after="0"/>
      </w:pPr>
      <w:r>
        <w:t>Communicated with several technology groups to replace existing vendor software with CKS.</w:t>
      </w:r>
    </w:p>
    <w:p w14:paraId="6CBC6374" w14:textId="77777777" w:rsidR="00535963" w:rsidRPr="00EF7B99" w:rsidRDefault="132AFE53" w:rsidP="00EF7B99">
      <w:pPr>
        <w:pStyle w:val="Bullet"/>
        <w:spacing w:after="0"/>
      </w:pPr>
      <w:r>
        <w:lastRenderedPageBreak/>
        <w:t>Resulted in decommissioning many on-site servers and $6 million in cost savings in the first year.</w:t>
      </w:r>
    </w:p>
    <w:p w14:paraId="1240548D" w14:textId="77777777" w:rsidR="00535963" w:rsidRPr="00EF7B99" w:rsidRDefault="132AFE53" w:rsidP="00EF7B99">
      <w:pPr>
        <w:pStyle w:val="Bullet"/>
        <w:spacing w:after="0"/>
      </w:pPr>
      <w:r>
        <w:t>Designed server-side components and several pieces of client application.</w:t>
      </w:r>
    </w:p>
    <w:p w14:paraId="48F85EFE" w14:textId="77777777" w:rsidR="00535963" w:rsidRDefault="132AFE53" w:rsidP="00EF7B99">
      <w:pPr>
        <w:pStyle w:val="Bullet"/>
        <w:spacing w:after="0"/>
      </w:pPr>
      <w:r>
        <w:t>Data integrates with existing lockbox systems through XML file exchange and Web Services.</w:t>
      </w:r>
    </w:p>
    <w:p w14:paraId="55F6173B" w14:textId="57339140" w:rsidR="00EF7B99" w:rsidRPr="00EF7B99" w:rsidRDefault="00EF7B99" w:rsidP="00E47D46">
      <w:pPr>
        <w:rPr>
          <w:b/>
          <w:bCs/>
        </w:rPr>
      </w:pPr>
    </w:p>
    <w:p w14:paraId="5CE62034" w14:textId="77777777" w:rsidR="00EF7B99" w:rsidRPr="00EF7B99" w:rsidRDefault="00527AED" w:rsidP="00367176">
      <w:pPr>
        <w:pStyle w:val="Bullet"/>
        <w:numPr>
          <w:ilvl w:val="0"/>
          <w:numId w:val="0"/>
        </w:numPr>
        <w:spacing w:after="0"/>
        <w:ind w:left="720" w:hanging="360"/>
      </w:pPr>
      <w:r>
        <w:t>Enhance</w:t>
      </w:r>
      <w:r w:rsidR="00EF7B99">
        <w:t xml:space="preserve"> the billing system for Lockbox operations.</w:t>
      </w:r>
    </w:p>
    <w:p w14:paraId="036E48B4" w14:textId="77777777" w:rsidR="00535963" w:rsidRPr="00EF7B99" w:rsidRDefault="132AFE53" w:rsidP="00EF7B99">
      <w:pPr>
        <w:pStyle w:val="Bullet"/>
        <w:spacing w:after="0"/>
      </w:pPr>
      <w:r>
        <w:t xml:space="preserve">Implemented enhancements to billing system for Lockbox Capture, Client and Archiving activities.  </w:t>
      </w:r>
    </w:p>
    <w:p w14:paraId="38E7E4C0" w14:textId="52133F1C" w:rsidR="00535963" w:rsidRPr="00EF7B99" w:rsidRDefault="132AFE53" w:rsidP="00EF7B99">
      <w:pPr>
        <w:pStyle w:val="Bullet"/>
        <w:spacing w:after="0"/>
      </w:pPr>
      <w:r>
        <w:t>Achieved full automation of billing validations, reducing the monthly billing cycle from 5 days to one day.</w:t>
      </w:r>
    </w:p>
    <w:p w14:paraId="6F4C5C64" w14:textId="17BB29A9" w:rsidR="00535963" w:rsidRDefault="132AFE53" w:rsidP="132AFE53">
      <w:pPr>
        <w:pStyle w:val="Bullet"/>
        <w:spacing w:after="0"/>
      </w:pPr>
      <w:r>
        <w:t xml:space="preserve">Architected system integration with systems like General Ledger and SAP.  </w:t>
      </w:r>
    </w:p>
    <w:p w14:paraId="25F44600" w14:textId="77777777" w:rsidR="00EE6384" w:rsidRPr="00855A6A" w:rsidRDefault="00EE6384" w:rsidP="00EE6384">
      <w:pPr>
        <w:pStyle w:val="Bullet"/>
        <w:numPr>
          <w:ilvl w:val="0"/>
          <w:numId w:val="0"/>
        </w:numPr>
        <w:spacing w:after="0"/>
        <w:ind w:left="720"/>
      </w:pPr>
    </w:p>
    <w:p w14:paraId="272E3EED" w14:textId="77777777" w:rsidR="00535963" w:rsidRDefault="00535963" w:rsidP="00527AED">
      <w:pPr>
        <w:outlineLvl w:val="0"/>
        <w:rPr>
          <w:rStyle w:val="EmployerorRoleCharChar"/>
          <w:b w:val="0"/>
          <w:szCs w:val="22"/>
        </w:rPr>
      </w:pPr>
      <w:r w:rsidRPr="00527AED">
        <w:rPr>
          <w:rStyle w:val="EmployerorRoleCharChar"/>
          <w:szCs w:val="22"/>
        </w:rPr>
        <w:t xml:space="preserve">CDW </w:t>
      </w:r>
      <w:r w:rsidR="00527AED" w:rsidRPr="00527AED">
        <w:rPr>
          <w:rStyle w:val="EmployerorRoleCharChar"/>
          <w:szCs w:val="22"/>
        </w:rPr>
        <w:t>CORPORATION</w:t>
      </w:r>
      <w:r w:rsidR="00527AED">
        <w:rPr>
          <w:rStyle w:val="EmployerorRoleCharChar"/>
          <w:szCs w:val="22"/>
        </w:rPr>
        <w:t>,</w:t>
      </w:r>
      <w:r w:rsidRPr="00527AED">
        <w:rPr>
          <w:rStyle w:val="EmployerorRoleCharChar"/>
          <w:b w:val="0"/>
          <w:szCs w:val="22"/>
        </w:rPr>
        <w:t xml:space="preserve"> Chicago, IL</w:t>
      </w:r>
      <w:r w:rsidR="00527AED">
        <w:rPr>
          <w:rStyle w:val="EmployerorRoleCharChar"/>
          <w:b w:val="0"/>
          <w:szCs w:val="22"/>
        </w:rPr>
        <w:t xml:space="preserve">, </w:t>
      </w:r>
      <w:r w:rsidRPr="00527AED">
        <w:rPr>
          <w:rStyle w:val="EmployerorRoleCharChar"/>
          <w:b w:val="0"/>
          <w:szCs w:val="22"/>
        </w:rPr>
        <w:t xml:space="preserve">2006 </w:t>
      </w:r>
      <w:r w:rsidR="00527AED">
        <w:rPr>
          <w:rStyle w:val="EmployerorRoleCharChar"/>
          <w:b w:val="0"/>
          <w:szCs w:val="22"/>
        </w:rPr>
        <w:t>-</w:t>
      </w:r>
      <w:r w:rsidRPr="00527AED">
        <w:rPr>
          <w:rStyle w:val="EmployerorRoleCharChar"/>
          <w:b w:val="0"/>
          <w:szCs w:val="22"/>
        </w:rPr>
        <w:t xml:space="preserve"> 2006 </w:t>
      </w:r>
    </w:p>
    <w:p w14:paraId="4DE276B1" w14:textId="77777777" w:rsidR="00494D1F" w:rsidRPr="00EF7B99" w:rsidRDefault="00494D1F" w:rsidP="00494D1F">
      <w:pPr>
        <w:ind w:left="360"/>
        <w:rPr>
          <w:b/>
          <w:bCs/>
        </w:rPr>
      </w:pPr>
      <w:r>
        <w:rPr>
          <w:b/>
          <w:bCs/>
        </w:rPr>
        <w:t>Senior Ecommerce Developer</w:t>
      </w:r>
    </w:p>
    <w:p w14:paraId="03F052AD" w14:textId="77777777" w:rsidR="00494D1F" w:rsidRPr="00494D1F" w:rsidRDefault="00494D1F" w:rsidP="000B7A43">
      <w:pPr>
        <w:ind w:left="360"/>
      </w:pPr>
      <w:r w:rsidRPr="00494D1F">
        <w:t xml:space="preserve">Developed and supported their high traffic E-Commerce web sites (cdw.com, cdw.ca, cdwg.com).  The </w:t>
      </w:r>
      <w:r>
        <w:t>e</w:t>
      </w:r>
      <w:r w:rsidRPr="00494D1F">
        <w:t>commerce platform generates annual revenues of around $2 billion.</w:t>
      </w:r>
    </w:p>
    <w:p w14:paraId="35A05951" w14:textId="56D95989" w:rsidR="00535963" w:rsidRPr="00494D1F" w:rsidRDefault="132AFE53" w:rsidP="00494D1F">
      <w:pPr>
        <w:pStyle w:val="Bullet"/>
        <w:spacing w:after="0"/>
      </w:pPr>
      <w:r>
        <w:t>Architected additional features to the existing application framework for content management.</w:t>
      </w:r>
    </w:p>
    <w:p w14:paraId="638F412E" w14:textId="77777777" w:rsidR="00535963" w:rsidRPr="00494D1F" w:rsidRDefault="132AFE53" w:rsidP="00494D1F">
      <w:pPr>
        <w:pStyle w:val="Bullet"/>
        <w:spacing w:after="0"/>
      </w:pPr>
      <w:r>
        <w:t>Implemented Product Reviews functionality for cdw.com</w:t>
      </w:r>
    </w:p>
    <w:p w14:paraId="09C469DD" w14:textId="2A0BE5A8" w:rsidR="00535963" w:rsidRPr="00494D1F" w:rsidRDefault="132AFE53" w:rsidP="00494D1F">
      <w:pPr>
        <w:pStyle w:val="Bullet"/>
        <w:spacing w:after="0"/>
      </w:pPr>
      <w:r>
        <w:t>Developed web services for ERP system and set framework for a SOA architecture.</w:t>
      </w:r>
    </w:p>
    <w:p w14:paraId="4F1E0931" w14:textId="77777777" w:rsidR="00527AED" w:rsidRPr="00D91D7D" w:rsidRDefault="132AFE53" w:rsidP="00527AED">
      <w:pPr>
        <w:pStyle w:val="Bullet"/>
        <w:spacing w:after="0"/>
        <w:rPr>
          <w:rFonts w:ascii="Tahoma" w:hAnsi="Tahoma"/>
          <w:sz w:val="18"/>
          <w:szCs w:val="18"/>
        </w:rPr>
      </w:pPr>
      <w:r>
        <w:t>Environment: C#, ASP.NET, SQL Server, Web Services, Subversion, Windows Server 2003, NUnit</w:t>
      </w:r>
    </w:p>
    <w:p w14:paraId="4E5388B2" w14:textId="77777777" w:rsidR="00535963" w:rsidRPr="00494D1F" w:rsidRDefault="00535963" w:rsidP="00535963">
      <w:pPr>
        <w:rPr>
          <w:rStyle w:val="EmployerorRoleCharChar"/>
          <w:szCs w:val="22"/>
        </w:rPr>
      </w:pPr>
    </w:p>
    <w:p w14:paraId="75B00414" w14:textId="77777777" w:rsidR="00535963" w:rsidRPr="00494D1F" w:rsidRDefault="00494D1F" w:rsidP="00494D1F">
      <w:pPr>
        <w:outlineLvl w:val="0"/>
        <w:rPr>
          <w:rStyle w:val="EmployerorRoleCharChar"/>
          <w:b w:val="0"/>
          <w:szCs w:val="22"/>
        </w:rPr>
      </w:pPr>
      <w:r>
        <w:rPr>
          <w:rStyle w:val="EmployerorRoleCharChar"/>
          <w:szCs w:val="22"/>
        </w:rPr>
        <w:t>WASHINGTON MUTUAL,</w:t>
      </w:r>
      <w:r w:rsidR="00535963" w:rsidRPr="00494D1F">
        <w:rPr>
          <w:rStyle w:val="EmployerorRoleCharChar"/>
          <w:b w:val="0"/>
          <w:szCs w:val="22"/>
        </w:rPr>
        <w:t xml:space="preserve"> Vernon Hills, IL</w:t>
      </w:r>
      <w:r w:rsidR="00D91D7D">
        <w:rPr>
          <w:rStyle w:val="EmployerorRoleCharChar"/>
          <w:b w:val="0"/>
          <w:szCs w:val="22"/>
        </w:rPr>
        <w:t xml:space="preserve">, </w:t>
      </w:r>
      <w:r>
        <w:rPr>
          <w:rStyle w:val="EmployerorRoleCharChar"/>
          <w:b w:val="0"/>
          <w:szCs w:val="22"/>
        </w:rPr>
        <w:t xml:space="preserve">2004 – </w:t>
      </w:r>
      <w:r w:rsidR="00535963" w:rsidRPr="00494D1F">
        <w:rPr>
          <w:rStyle w:val="EmployerorRoleCharChar"/>
          <w:b w:val="0"/>
          <w:szCs w:val="22"/>
        </w:rPr>
        <w:t>2006</w:t>
      </w:r>
    </w:p>
    <w:p w14:paraId="26822DD2" w14:textId="77777777" w:rsidR="00494D1F" w:rsidRPr="00494D1F" w:rsidRDefault="00494D1F" w:rsidP="00494D1F">
      <w:pPr>
        <w:ind w:left="360"/>
        <w:rPr>
          <w:b/>
          <w:bCs/>
        </w:rPr>
      </w:pPr>
      <w:r w:rsidRPr="00494D1F">
        <w:rPr>
          <w:b/>
          <w:bCs/>
        </w:rPr>
        <w:t xml:space="preserve">Senior Programmer/Analyst    </w:t>
      </w:r>
    </w:p>
    <w:p w14:paraId="6B24A655" w14:textId="0548CE51" w:rsidR="00D91D7D" w:rsidRPr="00D91D7D" w:rsidRDefault="00535963" w:rsidP="000B7A43">
      <w:pPr>
        <w:ind w:left="360"/>
      </w:pPr>
      <w:r w:rsidRPr="00D91D7D">
        <w:t xml:space="preserve">Designed and led development </w:t>
      </w:r>
      <w:r w:rsidR="00D91D7D">
        <w:t xml:space="preserve">for a </w:t>
      </w:r>
      <w:r w:rsidR="00257A07">
        <w:t>new</w:t>
      </w:r>
      <w:r w:rsidR="00257A07" w:rsidRPr="00D91D7D">
        <w:t xml:space="preserve"> cl</w:t>
      </w:r>
      <w:r w:rsidR="00257A07">
        <w:t xml:space="preserve">ient-server Enterprise Home Loan Mortgage </w:t>
      </w:r>
      <w:r w:rsidR="00257A07" w:rsidRPr="00D91D7D">
        <w:t>application</w:t>
      </w:r>
      <w:r w:rsidR="00257A07">
        <w:t xml:space="preserve"> ensuring compliance with regulatory requirements providing an overall measurable cost savings of over $10 million by eliminating data and system redundancy</w:t>
      </w:r>
      <w:r w:rsidR="00E425D8">
        <w:t xml:space="preserve"> in multiple legacy Loan Origination systems</w:t>
      </w:r>
      <w:r w:rsidR="00257A07">
        <w:t>.</w:t>
      </w:r>
      <w:r w:rsidRPr="00D91D7D">
        <w:t xml:space="preserve">  The application is written in Visual Basic .NET and architected for high scalability and fast user response.  Interfaces to the system are processed using PL/SQL packages running on Oracle 9i database.  </w:t>
      </w:r>
    </w:p>
    <w:p w14:paraId="48FACDEE" w14:textId="06A8858B" w:rsidR="00535963" w:rsidRPr="00D91D7D" w:rsidRDefault="132AFE53" w:rsidP="004147C7">
      <w:pPr>
        <w:pStyle w:val="Bullet"/>
        <w:spacing w:after="0"/>
      </w:pPr>
      <w:r>
        <w:t xml:space="preserve">Championed significant software process improvements </w:t>
      </w:r>
      <w:r w:rsidR="00F52823">
        <w:t>including</w:t>
      </w:r>
      <w:r>
        <w:t xml:space="preserve"> continuous integration (for both source code and database schema), automating unit testing, coding standards and best practices.</w:t>
      </w:r>
    </w:p>
    <w:p w14:paraId="1B1827AE" w14:textId="77777777" w:rsidR="00535963" w:rsidRPr="00D91D7D" w:rsidRDefault="132AFE53" w:rsidP="00D91D7D">
      <w:pPr>
        <w:pStyle w:val="Bullet"/>
        <w:spacing w:after="0"/>
      </w:pPr>
      <w:r>
        <w:t>Tuned SQL queries to improve interface process performance using hints after reviewing execution plans.</w:t>
      </w:r>
    </w:p>
    <w:p w14:paraId="08B6EED8" w14:textId="77777777" w:rsidR="00535963" w:rsidRPr="00850B7A" w:rsidRDefault="132AFE53" w:rsidP="00535963">
      <w:pPr>
        <w:pStyle w:val="Bullet"/>
        <w:spacing w:after="0"/>
      </w:pPr>
      <w:r>
        <w:t>Environment: Oracle 9i, IBM AIX 4.3.3 (Unix), Visual Basic .NET, Crystal Reports 8.5, Visual SourceSafe, Perforce</w:t>
      </w:r>
    </w:p>
    <w:p w14:paraId="210C8561" w14:textId="77777777" w:rsidR="003F4B3E" w:rsidRDefault="003F4B3E" w:rsidP="00535963">
      <w:pPr>
        <w:rPr>
          <w:rStyle w:val="EmployerorRoleCharChar"/>
          <w:szCs w:val="22"/>
        </w:rPr>
      </w:pPr>
    </w:p>
    <w:p w14:paraId="6CF58385" w14:textId="77777777" w:rsidR="00535963" w:rsidRDefault="00D91D7D" w:rsidP="00535963">
      <w:pPr>
        <w:rPr>
          <w:rFonts w:ascii="Tahoma" w:hAnsi="Tahoma"/>
          <w:sz w:val="18"/>
        </w:rPr>
      </w:pPr>
      <w:r>
        <w:rPr>
          <w:rStyle w:val="EmployerorRoleCharChar"/>
          <w:szCs w:val="22"/>
        </w:rPr>
        <w:t>McDONALD</w:t>
      </w:r>
      <w:r w:rsidR="00535963" w:rsidRPr="00D91D7D">
        <w:rPr>
          <w:rStyle w:val="EmployerorRoleCharChar"/>
          <w:szCs w:val="22"/>
        </w:rPr>
        <w:t>'s C</w:t>
      </w:r>
      <w:r>
        <w:rPr>
          <w:rStyle w:val="EmployerorRoleCharChar"/>
          <w:szCs w:val="22"/>
        </w:rPr>
        <w:t>ORPORATION,</w:t>
      </w:r>
      <w:r w:rsidR="00535963">
        <w:rPr>
          <w:rFonts w:ascii="Tahoma" w:hAnsi="Tahoma"/>
          <w:sz w:val="18"/>
        </w:rPr>
        <w:t xml:space="preserve"> </w:t>
      </w:r>
      <w:r w:rsidR="00535963" w:rsidRPr="00D91D7D">
        <w:rPr>
          <w:rStyle w:val="EmployerorRoleCharChar"/>
          <w:b w:val="0"/>
          <w:szCs w:val="22"/>
        </w:rPr>
        <w:t>Oak Brook, IL</w:t>
      </w:r>
      <w:r w:rsidRPr="00D91D7D">
        <w:rPr>
          <w:rStyle w:val="EmployerorRoleCharChar"/>
          <w:b w:val="0"/>
          <w:szCs w:val="22"/>
        </w:rPr>
        <w:t>,</w:t>
      </w:r>
      <w:r w:rsidR="00535963" w:rsidRPr="00D91D7D">
        <w:rPr>
          <w:rStyle w:val="EmployerorRoleCharChar"/>
          <w:b w:val="0"/>
          <w:szCs w:val="22"/>
        </w:rPr>
        <w:t xml:space="preserve"> 2002 – 2004</w:t>
      </w:r>
      <w:r w:rsidR="00535963">
        <w:rPr>
          <w:rFonts w:ascii="Tahoma" w:hAnsi="Tahoma"/>
          <w:sz w:val="18"/>
        </w:rPr>
        <w:t xml:space="preserve"> </w:t>
      </w:r>
    </w:p>
    <w:p w14:paraId="21C38838" w14:textId="1B6734BA" w:rsidR="00535963" w:rsidRPr="00D91D7D" w:rsidRDefault="00D91D7D" w:rsidP="00D91D7D">
      <w:pPr>
        <w:ind w:left="360"/>
        <w:rPr>
          <w:b/>
          <w:bCs/>
        </w:rPr>
      </w:pPr>
      <w:r w:rsidRPr="00D91D7D">
        <w:rPr>
          <w:b/>
          <w:bCs/>
        </w:rPr>
        <w:t xml:space="preserve">Software Programmer/Analyst     </w:t>
      </w:r>
    </w:p>
    <w:p w14:paraId="654D8C68" w14:textId="12A6617D" w:rsidR="00C80996" w:rsidRPr="00D91D7D" w:rsidRDefault="00535963" w:rsidP="00C80996">
      <w:pPr>
        <w:ind w:left="360"/>
      </w:pPr>
      <w:r w:rsidRPr="00D91D7D">
        <w:t>Designed and supported the Stock Options system used by HR department using ASP and PL/SQL running on Oracle 9i database.  The application is used by employees and managers to solicit, recommend, view, and manage stock options grants.  20</w:t>
      </w:r>
      <w:r w:rsidR="000B7A43">
        <w:t>0</w:t>
      </w:r>
      <w:r w:rsidRPr="00D91D7D">
        <w:t xml:space="preserve">,000 employees accessed the web application in 2003 and </w:t>
      </w:r>
      <w:r w:rsidR="00D91D7D">
        <w:t>designed</w:t>
      </w:r>
      <w:r w:rsidRPr="00D91D7D">
        <w:t xml:space="preserve"> to</w:t>
      </w:r>
      <w:r w:rsidR="00D91D7D">
        <w:t xml:space="preserve"> scale to</w:t>
      </w:r>
      <w:r w:rsidRPr="00D91D7D">
        <w:t xml:space="preserve"> support more users.</w:t>
      </w:r>
    </w:p>
    <w:p w14:paraId="341AB477" w14:textId="77777777" w:rsidR="00535963" w:rsidRDefault="00535963" w:rsidP="00465215">
      <w:pPr>
        <w:pStyle w:val="Bullet"/>
        <w:numPr>
          <w:ilvl w:val="0"/>
          <w:numId w:val="0"/>
        </w:numPr>
        <w:spacing w:after="0"/>
      </w:pPr>
    </w:p>
    <w:p w14:paraId="61E4BD05" w14:textId="6141AF2F" w:rsidR="00535963" w:rsidRDefault="00535963" w:rsidP="006C3758">
      <w:pPr>
        <w:ind w:left="360"/>
      </w:pPr>
      <w:r w:rsidRPr="00D91D7D">
        <w:t xml:space="preserve">Designed and developed </w:t>
      </w:r>
      <w:r w:rsidR="00B85EBA">
        <w:t xml:space="preserve">innovative </w:t>
      </w:r>
      <w:r w:rsidRPr="00D91D7D">
        <w:t>applications for the T</w:t>
      </w:r>
      <w:r w:rsidR="006C3758">
        <w:t>raining and Learning department.</w:t>
      </w:r>
      <w:r w:rsidRPr="00D91D7D">
        <w:t xml:space="preserve">  </w:t>
      </w:r>
    </w:p>
    <w:p w14:paraId="1F344BB9" w14:textId="77777777" w:rsidR="00F84359" w:rsidRPr="00D91D7D" w:rsidRDefault="00F84359" w:rsidP="00F84359">
      <w:pPr>
        <w:pStyle w:val="Bullet"/>
        <w:numPr>
          <w:ilvl w:val="0"/>
          <w:numId w:val="0"/>
        </w:numPr>
        <w:spacing w:after="0"/>
        <w:ind w:left="720"/>
      </w:pPr>
    </w:p>
    <w:p w14:paraId="0DB2F78E" w14:textId="54669A37" w:rsidR="00F84359" w:rsidRDefault="00F84359" w:rsidP="003F4B3E">
      <w:pPr>
        <w:rPr>
          <w:rFonts w:eastAsia="MS Mincho"/>
          <w:sz w:val="22"/>
          <w:szCs w:val="22"/>
        </w:rPr>
      </w:pPr>
      <w:r>
        <w:rPr>
          <w:rStyle w:val="EmployerorRoleCharChar"/>
          <w:szCs w:val="22"/>
        </w:rPr>
        <w:t>COLLINS CONSULTING</w:t>
      </w:r>
      <w:r w:rsidRPr="00D50538">
        <w:rPr>
          <w:rStyle w:val="EmployerorRoleCharChar"/>
          <w:b w:val="0"/>
          <w:szCs w:val="22"/>
        </w:rPr>
        <w:t>,</w:t>
      </w:r>
      <w:r w:rsidRPr="00D50538">
        <w:rPr>
          <w:rStyle w:val="EmployerorRoleCharChar"/>
          <w:szCs w:val="22"/>
        </w:rPr>
        <w:t xml:space="preserve"> </w:t>
      </w:r>
      <w:r w:rsidRPr="00F84359">
        <w:rPr>
          <w:rStyle w:val="EmployerorRoleCharChar"/>
          <w:b w:val="0"/>
          <w:szCs w:val="22"/>
        </w:rPr>
        <w:t>Schaumburg</w:t>
      </w:r>
      <w:r w:rsidRPr="00F84359">
        <w:rPr>
          <w:rFonts w:eastAsia="MS Mincho"/>
          <w:b/>
          <w:sz w:val="22"/>
          <w:szCs w:val="22"/>
        </w:rPr>
        <w:t>,</w:t>
      </w:r>
      <w:r w:rsidR="0038081F">
        <w:rPr>
          <w:rFonts w:eastAsia="MS Mincho"/>
          <w:sz w:val="22"/>
          <w:szCs w:val="22"/>
        </w:rPr>
        <w:t xml:space="preserve"> IL, 1996</w:t>
      </w:r>
      <w:r w:rsidRPr="00D50538">
        <w:rPr>
          <w:rFonts w:eastAsia="MS Mincho"/>
          <w:sz w:val="22"/>
          <w:szCs w:val="22"/>
        </w:rPr>
        <w:t xml:space="preserve"> </w:t>
      </w:r>
      <w:r>
        <w:rPr>
          <w:rFonts w:eastAsia="MS Mincho"/>
          <w:sz w:val="22"/>
          <w:szCs w:val="22"/>
        </w:rPr>
        <w:t xml:space="preserve">– 2002 </w:t>
      </w:r>
    </w:p>
    <w:p w14:paraId="161AED83" w14:textId="1AA4CEDF" w:rsidR="00C80996" w:rsidRPr="00D91D7D" w:rsidRDefault="00C80996" w:rsidP="00C80996">
      <w:pPr>
        <w:ind w:left="360"/>
        <w:rPr>
          <w:b/>
          <w:bCs/>
        </w:rPr>
      </w:pPr>
      <w:r>
        <w:rPr>
          <w:b/>
          <w:bCs/>
        </w:rPr>
        <w:t>Consultant</w:t>
      </w:r>
    </w:p>
    <w:p w14:paraId="502AFC99" w14:textId="60F77972" w:rsidR="00C01B92" w:rsidRPr="00C01B92" w:rsidRDefault="003A5392" w:rsidP="00C80996">
      <w:pPr>
        <w:ind w:left="360"/>
      </w:pPr>
      <w:r w:rsidRPr="00C80996">
        <w:t>Lead consulting</w:t>
      </w:r>
      <w:r w:rsidR="00206C45" w:rsidRPr="00C80996">
        <w:t xml:space="preserve"> engagements at several clients on several </w:t>
      </w:r>
      <w:r w:rsidR="00F52823" w:rsidRPr="00C80996">
        <w:t>large-scale</w:t>
      </w:r>
      <w:r w:rsidR="00206C45" w:rsidRPr="00C80996">
        <w:t xml:space="preserve"> client-server and web applications.</w:t>
      </w:r>
    </w:p>
    <w:p w14:paraId="697A9ECD" w14:textId="77777777" w:rsidR="00F52823" w:rsidRDefault="00F52823" w:rsidP="003B746D">
      <w:pPr>
        <w:pStyle w:val="SECTIONHEADER"/>
        <w:outlineLvl w:val="0"/>
      </w:pPr>
    </w:p>
    <w:p w14:paraId="783B8A5C" w14:textId="248A520E" w:rsidR="003B746D" w:rsidRDefault="003B746D" w:rsidP="003B746D">
      <w:pPr>
        <w:pStyle w:val="SECTIONHEADER"/>
        <w:outlineLvl w:val="0"/>
      </w:pPr>
      <w:r w:rsidRPr="003B746D">
        <w:t>EDUCATION</w:t>
      </w:r>
    </w:p>
    <w:p w14:paraId="35C897EB" w14:textId="77777777" w:rsidR="00B90A59" w:rsidRPr="00B90A59" w:rsidRDefault="00B90A59" w:rsidP="00B90A59"/>
    <w:p w14:paraId="41AD314E" w14:textId="410DA293" w:rsidR="132AFE53" w:rsidRDefault="132AFE53" w:rsidP="132AFE53">
      <w:pPr>
        <w:pStyle w:val="Bullet"/>
        <w:numPr>
          <w:ilvl w:val="0"/>
          <w:numId w:val="1"/>
        </w:numPr>
        <w:spacing w:line="259" w:lineRule="auto"/>
        <w:ind w:left="630"/>
        <w:rPr>
          <w:rFonts w:eastAsia="Arial"/>
        </w:rPr>
      </w:pPr>
      <w:r>
        <w:t>M.S. Engineering Management - Iowa State University, Ames, IA</w:t>
      </w:r>
    </w:p>
    <w:p w14:paraId="116C559A" w14:textId="4A39592E" w:rsidR="132AFE53" w:rsidRDefault="132AFE53" w:rsidP="132AFE53">
      <w:pPr>
        <w:pStyle w:val="Bullet"/>
        <w:numPr>
          <w:ilvl w:val="0"/>
          <w:numId w:val="1"/>
        </w:numPr>
        <w:spacing w:line="259" w:lineRule="auto"/>
        <w:ind w:left="630"/>
        <w:rPr>
          <w:rFonts w:eastAsia="Arial"/>
        </w:rPr>
      </w:pPr>
      <w:r>
        <w:t xml:space="preserve">B.S. Civil Engineering - </w:t>
      </w:r>
      <w:r>
        <w:fldChar w:fldCharType="begin"/>
      </w:r>
      <w:r>
        <w:instrText>PRIVATE "TYPE=PICT;ALT="</w:instrText>
      </w:r>
      <w:r>
        <w:fldChar w:fldCharType="end"/>
      </w:r>
      <w:r>
        <w:t>National Institute of Technology, Karnataka, India</w:t>
      </w:r>
    </w:p>
    <w:p w14:paraId="0437A19B" w14:textId="77777777" w:rsidR="003B746D" w:rsidRPr="00B058A8" w:rsidRDefault="003B746D" w:rsidP="003B746D">
      <w:pPr>
        <w:pStyle w:val="Bullet"/>
        <w:numPr>
          <w:ilvl w:val="0"/>
          <w:numId w:val="0"/>
        </w:numPr>
        <w:spacing w:after="0"/>
        <w:ind w:left="720" w:hanging="360"/>
        <w:rPr>
          <w:rFonts w:eastAsia="MS Mincho"/>
        </w:rPr>
      </w:pPr>
    </w:p>
    <w:p w14:paraId="653F5C8C" w14:textId="77777777" w:rsidR="003B746D" w:rsidRDefault="009801E8" w:rsidP="003B746D">
      <w:pPr>
        <w:pStyle w:val="SECTIONHEADER"/>
        <w:rPr>
          <w:rFonts w:eastAsia="MS Mincho"/>
        </w:rPr>
      </w:pPr>
      <w:r>
        <w:rPr>
          <w:rFonts w:eastAsia="MS Mincho"/>
        </w:rPr>
        <w:t xml:space="preserve">CERTIFICATIONS, </w:t>
      </w:r>
      <w:r w:rsidR="003B746D" w:rsidRPr="00E7279D">
        <w:rPr>
          <w:rFonts w:eastAsia="MS Mincho"/>
        </w:rPr>
        <w:t>A</w:t>
      </w:r>
      <w:r w:rsidR="003B746D">
        <w:rPr>
          <w:rFonts w:eastAsia="MS Mincho"/>
        </w:rPr>
        <w:t>FFILIATIONS</w:t>
      </w:r>
      <w:r>
        <w:rPr>
          <w:rFonts w:eastAsia="MS Mincho"/>
        </w:rPr>
        <w:t xml:space="preserve"> AND RECOGNITIONS</w:t>
      </w:r>
    </w:p>
    <w:p w14:paraId="4ACE4B43" w14:textId="77777777" w:rsidR="00D202C4" w:rsidRDefault="00D202C4" w:rsidP="00E7279D">
      <w:pPr>
        <w:rPr>
          <w:rFonts w:eastAsia="MS Mincho"/>
        </w:rPr>
      </w:pPr>
    </w:p>
    <w:p w14:paraId="58DED300" w14:textId="5D9DE988" w:rsidR="00407E2F" w:rsidRDefault="132AFE53" w:rsidP="132AFE53">
      <w:pPr>
        <w:pStyle w:val="Bullet"/>
        <w:spacing w:line="259" w:lineRule="auto"/>
      </w:pPr>
      <w:r>
        <w:t>Microsoft Certified Professional Developer (MCPD), Transcript ID 877800</w:t>
      </w:r>
    </w:p>
    <w:p w14:paraId="775183AF" w14:textId="77777777" w:rsidR="00407E2F" w:rsidRDefault="132AFE53" w:rsidP="00407E2F">
      <w:pPr>
        <w:pStyle w:val="Bullet"/>
      </w:pPr>
      <w:r>
        <w:t>Sun Certified Web Component Developer (SCWCD)</w:t>
      </w:r>
    </w:p>
    <w:p w14:paraId="0D35C4DE" w14:textId="77777777" w:rsidR="001A665F" w:rsidRDefault="132AFE53" w:rsidP="00E7279D">
      <w:pPr>
        <w:pStyle w:val="Bullet"/>
      </w:pPr>
      <w:r>
        <w:t>Sun Certified Java Programmer (SCJP)</w:t>
      </w:r>
    </w:p>
    <w:p w14:paraId="5AA75C85" w14:textId="69AB2199" w:rsidR="00766F27" w:rsidRDefault="00766F27"/>
    <w:p w14:paraId="72AC355B" w14:textId="77777777" w:rsidR="00342F04" w:rsidRDefault="00342F04" w:rsidP="008A45B6">
      <w:pPr>
        <w:pStyle w:val="Bullet"/>
        <w:numPr>
          <w:ilvl w:val="0"/>
          <w:numId w:val="0"/>
        </w:numPr>
        <w:ind w:left="630" w:hanging="360"/>
      </w:pPr>
    </w:p>
    <w:p w14:paraId="0A273E5F" w14:textId="2C6A9DEB" w:rsidR="00342F04" w:rsidRDefault="00342F04" w:rsidP="00342F04">
      <w:pPr>
        <w:pStyle w:val="SECTIONHEADER"/>
        <w:outlineLvl w:val="0"/>
      </w:pPr>
      <w:r>
        <w:t xml:space="preserve">TECHNICAL </w:t>
      </w:r>
      <w:r w:rsidR="003A5392">
        <w:t>ENVIRONMENTS</w:t>
      </w:r>
    </w:p>
    <w:p w14:paraId="11391139" w14:textId="77777777" w:rsidR="00766F27" w:rsidRPr="00766F27" w:rsidRDefault="00766F27" w:rsidP="00766F27"/>
    <w:p w14:paraId="771412AC" w14:textId="2C2D4B0C" w:rsidR="003A5392" w:rsidRPr="003A5392" w:rsidRDefault="003A5392" w:rsidP="003A5392">
      <w:r>
        <w:t xml:space="preserve">Extensive experience in design and development </w:t>
      </w:r>
      <w:r w:rsidR="00572674">
        <w:t xml:space="preserve">of </w:t>
      </w:r>
      <w:r>
        <w:t xml:space="preserve">B2B and B2C applications, Web applications, </w:t>
      </w:r>
      <w:r w:rsidR="00572674">
        <w:t xml:space="preserve">Integrations, </w:t>
      </w:r>
      <w:r>
        <w:t>Client/Server systems, and other n-tiered distributed applications on Windows</w:t>
      </w:r>
      <w:r w:rsidR="00572674">
        <w:t xml:space="preserve"> and Unix</w:t>
      </w:r>
      <w:r>
        <w:t xml:space="preserve"> platforms. Have managed development teams and IT operations using diverse array of programming languages, server-side and client-side scripting, application and web servers, RDBMS, web content management systems, modeling tools, version control systems, development tools, and operating systems.</w:t>
      </w:r>
    </w:p>
    <w:p w14:paraId="0C33B3C8" w14:textId="05C73F11" w:rsidR="00905608" w:rsidRDefault="00905608" w:rsidP="00342F04">
      <w:pPr>
        <w:pStyle w:val="Bullet"/>
        <w:numPr>
          <w:ilvl w:val="0"/>
          <w:numId w:val="0"/>
        </w:numPr>
        <w:ind w:left="720"/>
      </w:pPr>
    </w:p>
    <w:p w14:paraId="3C5936C8" w14:textId="63C1B6D9" w:rsidR="00905608" w:rsidRPr="00342F04" w:rsidRDefault="132AFE53" w:rsidP="00A563E8">
      <w:pPr>
        <w:pStyle w:val="Bullet"/>
      </w:pPr>
      <w:r>
        <w:t xml:space="preserve">Web Programming - JavaScript / HTML5 / CSS3 </w:t>
      </w:r>
    </w:p>
    <w:p w14:paraId="5E70020C" w14:textId="5CB48AF3" w:rsidR="00905608" w:rsidRPr="00342F04" w:rsidRDefault="132AFE53" w:rsidP="00E54EB6">
      <w:pPr>
        <w:pStyle w:val="Bullet"/>
      </w:pPr>
      <w:r>
        <w:t>JS Frameworks - ReactJS, jQuery, AngularJS</w:t>
      </w:r>
      <w:r w:rsidR="00DC3B9C">
        <w:t>, Angular</w:t>
      </w:r>
    </w:p>
    <w:p w14:paraId="7495723E" w14:textId="7989EF94" w:rsidR="00905608" w:rsidRPr="00342F04" w:rsidRDefault="132AFE53" w:rsidP="00D04F04">
      <w:pPr>
        <w:pStyle w:val="Bullet"/>
      </w:pPr>
      <w:r>
        <w:t>CSS Frameworks - Bootstrap, LESS, SASS</w:t>
      </w:r>
    </w:p>
    <w:p w14:paraId="2E760D0B" w14:textId="55B32E82" w:rsidR="00905608" w:rsidRPr="00342F04" w:rsidRDefault="132AFE53" w:rsidP="00E00CDB">
      <w:pPr>
        <w:pStyle w:val="Bullet"/>
      </w:pPr>
      <w:r>
        <w:t>Modeling - UML Class, Sequence, Activity, Entity-Relationship (ER), Use Cases</w:t>
      </w:r>
    </w:p>
    <w:p w14:paraId="01DF1DCA" w14:textId="77777777" w:rsidR="00905608" w:rsidRPr="00342F04" w:rsidRDefault="132AFE53" w:rsidP="00342F04">
      <w:pPr>
        <w:pStyle w:val="Bullet"/>
      </w:pPr>
      <w:r>
        <w:t>Design Patterns</w:t>
      </w:r>
    </w:p>
    <w:p w14:paraId="7DB58595" w14:textId="407DC55E" w:rsidR="00905608" w:rsidRPr="00342F04" w:rsidRDefault="132AFE53" w:rsidP="00956F20">
      <w:pPr>
        <w:pStyle w:val="Bullet"/>
      </w:pPr>
      <w:r>
        <w:t>O/R Mapping - Entity Framework, LINQ</w:t>
      </w:r>
      <w:r w:rsidR="00F80E0E">
        <w:t>, Dapper</w:t>
      </w:r>
    </w:p>
    <w:p w14:paraId="24715E68" w14:textId="0986A0AD" w:rsidR="00905608" w:rsidRPr="00342F04" w:rsidRDefault="132AFE53" w:rsidP="00476F9E">
      <w:pPr>
        <w:pStyle w:val="Bullet"/>
      </w:pPr>
      <w:r>
        <w:t>Web Services - Web API, SOAP, REST, WSDL, WCF</w:t>
      </w:r>
    </w:p>
    <w:p w14:paraId="693EF4D5" w14:textId="34F36CBD" w:rsidR="00905608" w:rsidRPr="00342F04" w:rsidRDefault="132AFE53" w:rsidP="00342F04">
      <w:pPr>
        <w:pStyle w:val="Bullet"/>
      </w:pPr>
      <w:r>
        <w:t>Microsoft Technologies - C#, VB.NET, ASP.NET MVC, ADO.NET, Razor, IIS</w:t>
      </w:r>
    </w:p>
    <w:p w14:paraId="2D2CF722" w14:textId="2492712B" w:rsidR="00905608" w:rsidRDefault="132AFE53" w:rsidP="00342F04">
      <w:pPr>
        <w:pStyle w:val="Bullet"/>
      </w:pPr>
      <w:r>
        <w:t>Databases - SQL Server, MySQL, Oracle, MongoDB</w:t>
      </w:r>
      <w:r w:rsidR="00022A6B">
        <w:t>, Cosmos DB</w:t>
      </w:r>
    </w:p>
    <w:p w14:paraId="77C2B73A" w14:textId="325B14BB" w:rsidR="003774D0" w:rsidRPr="00342F04" w:rsidRDefault="132AFE53" w:rsidP="00342F04">
      <w:pPr>
        <w:pStyle w:val="Bullet"/>
      </w:pPr>
      <w:r>
        <w:t>Cloud - Azure</w:t>
      </w:r>
    </w:p>
    <w:sectPr w:rsidR="003774D0" w:rsidRPr="00342F04" w:rsidSect="00A64B56">
      <w:headerReference w:type="default" r:id="rId13"/>
      <w:footerReference w:type="default" r:id="rId14"/>
      <w:pgSz w:w="12240" w:h="15840"/>
      <w:pgMar w:top="720" w:right="720" w:bottom="720" w:left="720" w:header="720" w:footer="50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701C2" w14:textId="77777777" w:rsidR="001A68DE" w:rsidRDefault="001A68DE">
      <w:r>
        <w:separator/>
      </w:r>
    </w:p>
  </w:endnote>
  <w:endnote w:type="continuationSeparator" w:id="0">
    <w:p w14:paraId="08A10929" w14:textId="77777777" w:rsidR="001A68DE" w:rsidRDefault="001A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E9AC7" w14:textId="77777777" w:rsidR="00BB1125" w:rsidRPr="001D58D2" w:rsidRDefault="000D30F6" w:rsidP="006D146F">
    <w:pPr>
      <w:pStyle w:val="Footer"/>
      <w:jc w:val="center"/>
      <w:rPr>
        <w:rFonts w:ascii="Helvetica Neue" w:hAnsi="Helvetica Neue"/>
      </w:rPr>
    </w:pPr>
    <w:r>
      <w:pict w14:anchorId="4EA80B9C">
        <v:rect id="_x0000_i1026" style="width:7in;height:1.5pt" o:hralign="center" o:hrstd="t" o:hrnoshade="t" o:hr="t" fillcolor="#365f91 [2404]" stroked="f"/>
      </w:pict>
    </w:r>
  </w:p>
  <w:p w14:paraId="5D54A77F" w14:textId="77777777" w:rsidR="00BB1125" w:rsidRPr="005D6F32" w:rsidRDefault="00BB1125" w:rsidP="006D146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AF018" w14:textId="77777777" w:rsidR="001A68DE" w:rsidRDefault="001A68DE">
      <w:r>
        <w:separator/>
      </w:r>
    </w:p>
  </w:footnote>
  <w:footnote w:type="continuationSeparator" w:id="0">
    <w:p w14:paraId="6E2BAFFA" w14:textId="77777777" w:rsidR="001A68DE" w:rsidRDefault="001A6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365F91" w:themeFill="accent1" w:themeFillShade="BF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427"/>
      <w:gridCol w:w="8373"/>
    </w:tblGrid>
    <w:tr w:rsidR="000E26F3" w14:paraId="56EADFD8" w14:textId="77777777" w:rsidTr="00F71916">
      <w:trPr>
        <w:jc w:val="right"/>
      </w:trPr>
      <w:tc>
        <w:tcPr>
          <w:tcW w:w="0" w:type="auto"/>
          <w:shd w:val="clear" w:color="auto" w:fill="365F91" w:themeFill="accent1" w:themeFillShade="BF"/>
          <w:vAlign w:val="center"/>
        </w:tcPr>
        <w:p w14:paraId="368054BF" w14:textId="77777777" w:rsidR="006F3636" w:rsidRDefault="006F3636">
          <w:pPr>
            <w:pStyle w:val="Header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>ARCOT NARESH</w:t>
          </w:r>
        </w:p>
      </w:tc>
      <w:tc>
        <w:tcPr>
          <w:tcW w:w="0" w:type="auto"/>
          <w:shd w:val="clear" w:color="auto" w:fill="365F91" w:themeFill="accent1" w:themeFillShade="BF"/>
          <w:vAlign w:val="center"/>
        </w:tcPr>
        <w:p w14:paraId="7440041E" w14:textId="641830E6" w:rsidR="006F3636" w:rsidRDefault="006F3636" w:rsidP="00D202C8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itle"/>
              <w:tag w:val=""/>
              <w:id w:val="2087490534"/>
              <w:placeholder>
                <w:docPart w:val="FDAF71B656F14110BE55412CB63CADA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919D9">
                <w:rPr>
                  <w:caps/>
                  <w:color w:val="FFFFFF" w:themeColor="background1"/>
                </w:rPr>
                <w:t>312-361-0303                                              arcotn@gmail.com</w:t>
              </w:r>
            </w:sdtContent>
          </w:sdt>
        </w:p>
      </w:tc>
    </w:tr>
  </w:tbl>
  <w:p w14:paraId="0B9A3F82" w14:textId="77777777" w:rsidR="00BB1125" w:rsidRDefault="00BB1125" w:rsidP="006D146F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0mmcFYZ" int2:invalidationBookmarkName="" int2:hashCode="v1MMd4bmKPNX+K" int2:id="nmgF92RJ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399C"/>
    <w:multiLevelType w:val="multilevel"/>
    <w:tmpl w:val="5B1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45524"/>
    <w:multiLevelType w:val="hybridMultilevel"/>
    <w:tmpl w:val="040EE5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C30A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FD549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217650E"/>
    <w:multiLevelType w:val="hybridMultilevel"/>
    <w:tmpl w:val="60EEE0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307DEB"/>
    <w:multiLevelType w:val="hybridMultilevel"/>
    <w:tmpl w:val="CF72C0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952A0C"/>
    <w:multiLevelType w:val="hybridMultilevel"/>
    <w:tmpl w:val="77C66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6231D"/>
    <w:multiLevelType w:val="hybridMultilevel"/>
    <w:tmpl w:val="6C1AC2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E2FD9"/>
    <w:multiLevelType w:val="hybridMultilevel"/>
    <w:tmpl w:val="A9FA8A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EA636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3F1BC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C7A30F2"/>
    <w:multiLevelType w:val="hybridMultilevel"/>
    <w:tmpl w:val="DE32D3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372689"/>
    <w:multiLevelType w:val="hybridMultilevel"/>
    <w:tmpl w:val="E99CA60E"/>
    <w:lvl w:ilvl="0" w:tplc="D8BE8AD4">
      <w:start w:val="1"/>
      <w:numFmt w:val="bullet"/>
      <w:pStyle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E3B1A"/>
    <w:multiLevelType w:val="hybridMultilevel"/>
    <w:tmpl w:val="1A3E386E"/>
    <w:lvl w:ilvl="0" w:tplc="413A9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20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0E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AD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143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251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24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45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EE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466386"/>
    <w:multiLevelType w:val="hybridMultilevel"/>
    <w:tmpl w:val="90164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9068FC"/>
    <w:multiLevelType w:val="hybridMultilevel"/>
    <w:tmpl w:val="9BA8E378"/>
    <w:lvl w:ilvl="0" w:tplc="05ACE8B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C4B92"/>
    <w:multiLevelType w:val="hybridMultilevel"/>
    <w:tmpl w:val="C2AE3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64256"/>
    <w:multiLevelType w:val="multilevel"/>
    <w:tmpl w:val="5E9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7190">
    <w:abstractNumId w:val="13"/>
  </w:num>
  <w:num w:numId="2" w16cid:durableId="1080443673">
    <w:abstractNumId w:val="12"/>
  </w:num>
  <w:num w:numId="3" w16cid:durableId="2101367720">
    <w:abstractNumId w:val="15"/>
  </w:num>
  <w:num w:numId="4" w16cid:durableId="1329091968">
    <w:abstractNumId w:val="0"/>
  </w:num>
  <w:num w:numId="5" w16cid:durableId="1536963044">
    <w:abstractNumId w:val="7"/>
  </w:num>
  <w:num w:numId="6" w16cid:durableId="671109678">
    <w:abstractNumId w:val="6"/>
  </w:num>
  <w:num w:numId="7" w16cid:durableId="881139871">
    <w:abstractNumId w:val="11"/>
  </w:num>
  <w:num w:numId="8" w16cid:durableId="1928032853">
    <w:abstractNumId w:val="4"/>
  </w:num>
  <w:num w:numId="9" w16cid:durableId="1656109066">
    <w:abstractNumId w:val="6"/>
  </w:num>
  <w:num w:numId="10" w16cid:durableId="735931808">
    <w:abstractNumId w:val="12"/>
  </w:num>
  <w:num w:numId="11" w16cid:durableId="128402042">
    <w:abstractNumId w:val="12"/>
  </w:num>
  <w:num w:numId="12" w16cid:durableId="1099830801">
    <w:abstractNumId w:val="2"/>
  </w:num>
  <w:num w:numId="13" w16cid:durableId="1512139151">
    <w:abstractNumId w:val="10"/>
  </w:num>
  <w:num w:numId="14" w16cid:durableId="2134134964">
    <w:abstractNumId w:val="3"/>
  </w:num>
  <w:num w:numId="15" w16cid:durableId="278336245">
    <w:abstractNumId w:val="9"/>
  </w:num>
  <w:num w:numId="16" w16cid:durableId="851842355">
    <w:abstractNumId w:val="1"/>
  </w:num>
  <w:num w:numId="17" w16cid:durableId="277881753">
    <w:abstractNumId w:val="8"/>
  </w:num>
  <w:num w:numId="18" w16cid:durableId="468059707">
    <w:abstractNumId w:val="12"/>
  </w:num>
  <w:num w:numId="19" w16cid:durableId="1084305397">
    <w:abstractNumId w:val="12"/>
  </w:num>
  <w:num w:numId="20" w16cid:durableId="415830923">
    <w:abstractNumId w:val="12"/>
  </w:num>
  <w:num w:numId="21" w16cid:durableId="409733921">
    <w:abstractNumId w:val="12"/>
  </w:num>
  <w:num w:numId="22" w16cid:durableId="1457333066">
    <w:abstractNumId w:val="12"/>
  </w:num>
  <w:num w:numId="23" w16cid:durableId="2979658">
    <w:abstractNumId w:val="12"/>
  </w:num>
  <w:num w:numId="24" w16cid:durableId="803544394">
    <w:abstractNumId w:val="12"/>
  </w:num>
  <w:num w:numId="25" w16cid:durableId="877428334">
    <w:abstractNumId w:val="12"/>
  </w:num>
  <w:num w:numId="26" w16cid:durableId="2039968298">
    <w:abstractNumId w:val="12"/>
  </w:num>
  <w:num w:numId="27" w16cid:durableId="1131365667">
    <w:abstractNumId w:val="12"/>
  </w:num>
  <w:num w:numId="28" w16cid:durableId="1381708034">
    <w:abstractNumId w:val="12"/>
  </w:num>
  <w:num w:numId="29" w16cid:durableId="1715883852">
    <w:abstractNumId w:val="12"/>
  </w:num>
  <w:num w:numId="30" w16cid:durableId="628240996">
    <w:abstractNumId w:val="12"/>
  </w:num>
  <w:num w:numId="31" w16cid:durableId="1937902540">
    <w:abstractNumId w:val="12"/>
  </w:num>
  <w:num w:numId="32" w16cid:durableId="272709664">
    <w:abstractNumId w:val="12"/>
  </w:num>
  <w:num w:numId="33" w16cid:durableId="1463577228">
    <w:abstractNumId w:val="12"/>
  </w:num>
  <w:num w:numId="34" w16cid:durableId="1630545680">
    <w:abstractNumId w:val="12"/>
  </w:num>
  <w:num w:numId="35" w16cid:durableId="2056462440">
    <w:abstractNumId w:val="12"/>
  </w:num>
  <w:num w:numId="36" w16cid:durableId="1328242146">
    <w:abstractNumId w:val="12"/>
  </w:num>
  <w:num w:numId="37" w16cid:durableId="1137146191">
    <w:abstractNumId w:val="12"/>
  </w:num>
  <w:num w:numId="38" w16cid:durableId="1716150022">
    <w:abstractNumId w:val="16"/>
  </w:num>
  <w:num w:numId="39" w16cid:durableId="663171817">
    <w:abstractNumId w:val="14"/>
  </w:num>
  <w:num w:numId="40" w16cid:durableId="1261450809">
    <w:abstractNumId w:val="12"/>
  </w:num>
  <w:num w:numId="41" w16cid:durableId="1609922353">
    <w:abstractNumId w:val="5"/>
  </w:num>
  <w:num w:numId="42" w16cid:durableId="1887788325">
    <w:abstractNumId w:val="12"/>
  </w:num>
  <w:num w:numId="43" w16cid:durableId="1207525028">
    <w:abstractNumId w:val="12"/>
  </w:num>
  <w:num w:numId="44" w16cid:durableId="450980116">
    <w:abstractNumId w:val="17"/>
  </w:num>
  <w:num w:numId="45" w16cid:durableId="1072582881">
    <w:abstractNumId w:val="12"/>
  </w:num>
  <w:num w:numId="46" w16cid:durableId="1755470011">
    <w:abstractNumId w:val="12"/>
  </w:num>
  <w:num w:numId="47" w16cid:durableId="1224097252">
    <w:abstractNumId w:val="12"/>
  </w:num>
  <w:num w:numId="48" w16cid:durableId="1501384180">
    <w:abstractNumId w:val="12"/>
  </w:num>
  <w:num w:numId="49" w16cid:durableId="2071342192">
    <w:abstractNumId w:val="12"/>
  </w:num>
  <w:num w:numId="50" w16cid:durableId="8353386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348"/>
    <w:rsid w:val="000018F7"/>
    <w:rsid w:val="0001273E"/>
    <w:rsid w:val="00022A6B"/>
    <w:rsid w:val="000251D3"/>
    <w:rsid w:val="00027758"/>
    <w:rsid w:val="00035085"/>
    <w:rsid w:val="00035E83"/>
    <w:rsid w:val="00044E84"/>
    <w:rsid w:val="0004603B"/>
    <w:rsid w:val="00047FB9"/>
    <w:rsid w:val="00052798"/>
    <w:rsid w:val="0005493B"/>
    <w:rsid w:val="000654F3"/>
    <w:rsid w:val="00072493"/>
    <w:rsid w:val="00072E03"/>
    <w:rsid w:val="00076907"/>
    <w:rsid w:val="00081016"/>
    <w:rsid w:val="000836F1"/>
    <w:rsid w:val="00093E40"/>
    <w:rsid w:val="000A0669"/>
    <w:rsid w:val="000B7A43"/>
    <w:rsid w:val="000C46BA"/>
    <w:rsid w:val="000D2A61"/>
    <w:rsid w:val="000D30F6"/>
    <w:rsid w:val="000D41FF"/>
    <w:rsid w:val="000E113B"/>
    <w:rsid w:val="000E1AF7"/>
    <w:rsid w:val="000E26F3"/>
    <w:rsid w:val="000E3636"/>
    <w:rsid w:val="000E52E7"/>
    <w:rsid w:val="000F15D8"/>
    <w:rsid w:val="001002E3"/>
    <w:rsid w:val="00100BB5"/>
    <w:rsid w:val="00100ECF"/>
    <w:rsid w:val="0010196A"/>
    <w:rsid w:val="00105F38"/>
    <w:rsid w:val="001228AB"/>
    <w:rsid w:val="00130266"/>
    <w:rsid w:val="001311E7"/>
    <w:rsid w:val="0013165B"/>
    <w:rsid w:val="00135138"/>
    <w:rsid w:val="00155191"/>
    <w:rsid w:val="00156389"/>
    <w:rsid w:val="001579BD"/>
    <w:rsid w:val="001678C6"/>
    <w:rsid w:val="0017315B"/>
    <w:rsid w:val="001732F2"/>
    <w:rsid w:val="00180039"/>
    <w:rsid w:val="0018791E"/>
    <w:rsid w:val="00193073"/>
    <w:rsid w:val="00196E08"/>
    <w:rsid w:val="00197C5E"/>
    <w:rsid w:val="001A1DA1"/>
    <w:rsid w:val="001A1E3A"/>
    <w:rsid w:val="001A48EB"/>
    <w:rsid w:val="001A4FBF"/>
    <w:rsid w:val="001A665F"/>
    <w:rsid w:val="001A68DE"/>
    <w:rsid w:val="001B2596"/>
    <w:rsid w:val="001B5A91"/>
    <w:rsid w:val="001C09E5"/>
    <w:rsid w:val="001C506B"/>
    <w:rsid w:val="001D3A34"/>
    <w:rsid w:val="001D3AC7"/>
    <w:rsid w:val="001D6D19"/>
    <w:rsid w:val="001E092D"/>
    <w:rsid w:val="001E18B1"/>
    <w:rsid w:val="001F7CFD"/>
    <w:rsid w:val="002065DD"/>
    <w:rsid w:val="00206C45"/>
    <w:rsid w:val="002105D1"/>
    <w:rsid w:val="002109C1"/>
    <w:rsid w:val="0021307F"/>
    <w:rsid w:val="00214B77"/>
    <w:rsid w:val="002165FC"/>
    <w:rsid w:val="00222199"/>
    <w:rsid w:val="00233B1D"/>
    <w:rsid w:val="00242FEB"/>
    <w:rsid w:val="00245A88"/>
    <w:rsid w:val="002464C5"/>
    <w:rsid w:val="002475BA"/>
    <w:rsid w:val="00253348"/>
    <w:rsid w:val="00257A07"/>
    <w:rsid w:val="00270B1C"/>
    <w:rsid w:val="00272871"/>
    <w:rsid w:val="00272B9C"/>
    <w:rsid w:val="00274117"/>
    <w:rsid w:val="002751C7"/>
    <w:rsid w:val="002834F1"/>
    <w:rsid w:val="00285DB1"/>
    <w:rsid w:val="00286B90"/>
    <w:rsid w:val="002911C0"/>
    <w:rsid w:val="00291777"/>
    <w:rsid w:val="0029295B"/>
    <w:rsid w:val="002936EC"/>
    <w:rsid w:val="002A12A7"/>
    <w:rsid w:val="002A2A9D"/>
    <w:rsid w:val="002B1799"/>
    <w:rsid w:val="002B2795"/>
    <w:rsid w:val="002B550D"/>
    <w:rsid w:val="002B70DB"/>
    <w:rsid w:val="002C1FC3"/>
    <w:rsid w:val="002C4D82"/>
    <w:rsid w:val="002D1FA5"/>
    <w:rsid w:val="002D2C93"/>
    <w:rsid w:val="002D6E65"/>
    <w:rsid w:val="002E6D97"/>
    <w:rsid w:val="002E7C08"/>
    <w:rsid w:val="002F5033"/>
    <w:rsid w:val="002F60E5"/>
    <w:rsid w:val="00301605"/>
    <w:rsid w:val="00305FC0"/>
    <w:rsid w:val="003224CC"/>
    <w:rsid w:val="00325CCC"/>
    <w:rsid w:val="00332E12"/>
    <w:rsid w:val="00342F04"/>
    <w:rsid w:val="00350997"/>
    <w:rsid w:val="00351E25"/>
    <w:rsid w:val="00351F42"/>
    <w:rsid w:val="003529A0"/>
    <w:rsid w:val="00360CA9"/>
    <w:rsid w:val="00367176"/>
    <w:rsid w:val="00375EB7"/>
    <w:rsid w:val="003774D0"/>
    <w:rsid w:val="0038081F"/>
    <w:rsid w:val="00385803"/>
    <w:rsid w:val="0038751D"/>
    <w:rsid w:val="003909DD"/>
    <w:rsid w:val="003926F7"/>
    <w:rsid w:val="00394F69"/>
    <w:rsid w:val="00397ECA"/>
    <w:rsid w:val="003A4B50"/>
    <w:rsid w:val="003A5392"/>
    <w:rsid w:val="003B1927"/>
    <w:rsid w:val="003B746D"/>
    <w:rsid w:val="003B78FB"/>
    <w:rsid w:val="003B7A8B"/>
    <w:rsid w:val="003D2336"/>
    <w:rsid w:val="003D354A"/>
    <w:rsid w:val="003F4B3E"/>
    <w:rsid w:val="00407E2F"/>
    <w:rsid w:val="004104E6"/>
    <w:rsid w:val="00414628"/>
    <w:rsid w:val="004147C7"/>
    <w:rsid w:val="00421C92"/>
    <w:rsid w:val="004249CA"/>
    <w:rsid w:val="00435379"/>
    <w:rsid w:val="004558FD"/>
    <w:rsid w:val="00465215"/>
    <w:rsid w:val="00475C88"/>
    <w:rsid w:val="0047637C"/>
    <w:rsid w:val="004856C7"/>
    <w:rsid w:val="00492A88"/>
    <w:rsid w:val="004934D7"/>
    <w:rsid w:val="00494D1F"/>
    <w:rsid w:val="004B3037"/>
    <w:rsid w:val="004C6263"/>
    <w:rsid w:val="004D6003"/>
    <w:rsid w:val="004E13FC"/>
    <w:rsid w:val="004E2571"/>
    <w:rsid w:val="004E616C"/>
    <w:rsid w:val="004E6CB4"/>
    <w:rsid w:val="004E7FB6"/>
    <w:rsid w:val="004F1A7F"/>
    <w:rsid w:val="004F1C1D"/>
    <w:rsid w:val="004F3E72"/>
    <w:rsid w:val="004F6D0A"/>
    <w:rsid w:val="00502EF6"/>
    <w:rsid w:val="00517395"/>
    <w:rsid w:val="00524BC3"/>
    <w:rsid w:val="00527AED"/>
    <w:rsid w:val="00532813"/>
    <w:rsid w:val="00535963"/>
    <w:rsid w:val="005366E4"/>
    <w:rsid w:val="00537AC9"/>
    <w:rsid w:val="00540AB3"/>
    <w:rsid w:val="00543931"/>
    <w:rsid w:val="00555580"/>
    <w:rsid w:val="00555B13"/>
    <w:rsid w:val="0056129A"/>
    <w:rsid w:val="00570787"/>
    <w:rsid w:val="00571BCD"/>
    <w:rsid w:val="00572674"/>
    <w:rsid w:val="0057471D"/>
    <w:rsid w:val="00575EDF"/>
    <w:rsid w:val="00576018"/>
    <w:rsid w:val="005762A1"/>
    <w:rsid w:val="005840ED"/>
    <w:rsid w:val="00596602"/>
    <w:rsid w:val="005A1DE2"/>
    <w:rsid w:val="005A46A4"/>
    <w:rsid w:val="005B0E1B"/>
    <w:rsid w:val="005B1D1C"/>
    <w:rsid w:val="005C7538"/>
    <w:rsid w:val="005D0EBE"/>
    <w:rsid w:val="005D3BB8"/>
    <w:rsid w:val="005D42A4"/>
    <w:rsid w:val="005D6F32"/>
    <w:rsid w:val="005E0268"/>
    <w:rsid w:val="005E5570"/>
    <w:rsid w:val="00601A96"/>
    <w:rsid w:val="00606BB7"/>
    <w:rsid w:val="00612740"/>
    <w:rsid w:val="0062169F"/>
    <w:rsid w:val="006265AF"/>
    <w:rsid w:val="006303F1"/>
    <w:rsid w:val="00630B6C"/>
    <w:rsid w:val="006378C5"/>
    <w:rsid w:val="00652B07"/>
    <w:rsid w:val="0065749E"/>
    <w:rsid w:val="006610C1"/>
    <w:rsid w:val="006647C6"/>
    <w:rsid w:val="0068233B"/>
    <w:rsid w:val="0068618B"/>
    <w:rsid w:val="00686FC4"/>
    <w:rsid w:val="0068767C"/>
    <w:rsid w:val="00692B5A"/>
    <w:rsid w:val="00695803"/>
    <w:rsid w:val="00697A15"/>
    <w:rsid w:val="006A0469"/>
    <w:rsid w:val="006A1B1E"/>
    <w:rsid w:val="006A4F35"/>
    <w:rsid w:val="006A5619"/>
    <w:rsid w:val="006B324A"/>
    <w:rsid w:val="006C3758"/>
    <w:rsid w:val="006C7B14"/>
    <w:rsid w:val="006D146F"/>
    <w:rsid w:val="006D176C"/>
    <w:rsid w:val="006D517D"/>
    <w:rsid w:val="006E1E1C"/>
    <w:rsid w:val="006E21A1"/>
    <w:rsid w:val="006F0968"/>
    <w:rsid w:val="006F2DE1"/>
    <w:rsid w:val="006F3636"/>
    <w:rsid w:val="006F4286"/>
    <w:rsid w:val="0070038E"/>
    <w:rsid w:val="0070371B"/>
    <w:rsid w:val="00713A3C"/>
    <w:rsid w:val="00715382"/>
    <w:rsid w:val="0071686B"/>
    <w:rsid w:val="00737CB0"/>
    <w:rsid w:val="00737CB5"/>
    <w:rsid w:val="00747066"/>
    <w:rsid w:val="00755785"/>
    <w:rsid w:val="00761489"/>
    <w:rsid w:val="00761C4C"/>
    <w:rsid w:val="00766F27"/>
    <w:rsid w:val="00782FD8"/>
    <w:rsid w:val="00787A4E"/>
    <w:rsid w:val="007A1673"/>
    <w:rsid w:val="007A28A1"/>
    <w:rsid w:val="007A3BB9"/>
    <w:rsid w:val="007A4B39"/>
    <w:rsid w:val="007A5FB6"/>
    <w:rsid w:val="007A7A2D"/>
    <w:rsid w:val="007A7EDC"/>
    <w:rsid w:val="007D1F0B"/>
    <w:rsid w:val="007D6500"/>
    <w:rsid w:val="007E3A5E"/>
    <w:rsid w:val="007F1AEF"/>
    <w:rsid w:val="00800BD2"/>
    <w:rsid w:val="00806CD5"/>
    <w:rsid w:val="008100F6"/>
    <w:rsid w:val="0081694F"/>
    <w:rsid w:val="008247EE"/>
    <w:rsid w:val="008266D6"/>
    <w:rsid w:val="00830956"/>
    <w:rsid w:val="00846F20"/>
    <w:rsid w:val="00850B7A"/>
    <w:rsid w:val="00851C9B"/>
    <w:rsid w:val="00855A6A"/>
    <w:rsid w:val="00856E10"/>
    <w:rsid w:val="00862F45"/>
    <w:rsid w:val="00864CB6"/>
    <w:rsid w:val="00870868"/>
    <w:rsid w:val="0087433B"/>
    <w:rsid w:val="00880625"/>
    <w:rsid w:val="00884773"/>
    <w:rsid w:val="0088635F"/>
    <w:rsid w:val="008902D0"/>
    <w:rsid w:val="008A126F"/>
    <w:rsid w:val="008A428A"/>
    <w:rsid w:val="008A45B6"/>
    <w:rsid w:val="008B7DEE"/>
    <w:rsid w:val="008C11AB"/>
    <w:rsid w:val="008C7E03"/>
    <w:rsid w:val="008D00CE"/>
    <w:rsid w:val="008D00F2"/>
    <w:rsid w:val="008D5A25"/>
    <w:rsid w:val="008D74A3"/>
    <w:rsid w:val="008D7B67"/>
    <w:rsid w:val="008D7C27"/>
    <w:rsid w:val="008E0026"/>
    <w:rsid w:val="008E02BE"/>
    <w:rsid w:val="008E2715"/>
    <w:rsid w:val="008E773B"/>
    <w:rsid w:val="008F16A2"/>
    <w:rsid w:val="008F66D6"/>
    <w:rsid w:val="008F73AD"/>
    <w:rsid w:val="008F7E87"/>
    <w:rsid w:val="00905608"/>
    <w:rsid w:val="00905745"/>
    <w:rsid w:val="009068FD"/>
    <w:rsid w:val="0090697C"/>
    <w:rsid w:val="00915691"/>
    <w:rsid w:val="009276EC"/>
    <w:rsid w:val="00940110"/>
    <w:rsid w:val="00947116"/>
    <w:rsid w:val="009535FF"/>
    <w:rsid w:val="00957729"/>
    <w:rsid w:val="009608E7"/>
    <w:rsid w:val="009770C7"/>
    <w:rsid w:val="009801E8"/>
    <w:rsid w:val="00981647"/>
    <w:rsid w:val="009841D3"/>
    <w:rsid w:val="009841DD"/>
    <w:rsid w:val="00991998"/>
    <w:rsid w:val="009A4A0D"/>
    <w:rsid w:val="009B316F"/>
    <w:rsid w:val="009B4069"/>
    <w:rsid w:val="009C11F7"/>
    <w:rsid w:val="009D12BB"/>
    <w:rsid w:val="009D60AB"/>
    <w:rsid w:val="009E5AC9"/>
    <w:rsid w:val="009E7BA0"/>
    <w:rsid w:val="00A02DE8"/>
    <w:rsid w:val="00A07233"/>
    <w:rsid w:val="00A14F16"/>
    <w:rsid w:val="00A31938"/>
    <w:rsid w:val="00A31DC7"/>
    <w:rsid w:val="00A3225E"/>
    <w:rsid w:val="00A32615"/>
    <w:rsid w:val="00A32C08"/>
    <w:rsid w:val="00A33CE4"/>
    <w:rsid w:val="00A42534"/>
    <w:rsid w:val="00A44061"/>
    <w:rsid w:val="00A45CAF"/>
    <w:rsid w:val="00A50A8A"/>
    <w:rsid w:val="00A617A9"/>
    <w:rsid w:val="00A6459F"/>
    <w:rsid w:val="00A64713"/>
    <w:rsid w:val="00A64B56"/>
    <w:rsid w:val="00A67FC1"/>
    <w:rsid w:val="00A76705"/>
    <w:rsid w:val="00A821A4"/>
    <w:rsid w:val="00A919D9"/>
    <w:rsid w:val="00A923E9"/>
    <w:rsid w:val="00AB2DF0"/>
    <w:rsid w:val="00AC3433"/>
    <w:rsid w:val="00AC681F"/>
    <w:rsid w:val="00AD1744"/>
    <w:rsid w:val="00AD1BB7"/>
    <w:rsid w:val="00AD52A9"/>
    <w:rsid w:val="00AE18DF"/>
    <w:rsid w:val="00AE74F1"/>
    <w:rsid w:val="00B058A8"/>
    <w:rsid w:val="00B102EE"/>
    <w:rsid w:val="00B1087F"/>
    <w:rsid w:val="00B23786"/>
    <w:rsid w:val="00B240E9"/>
    <w:rsid w:val="00B24BB9"/>
    <w:rsid w:val="00B34C53"/>
    <w:rsid w:val="00B36639"/>
    <w:rsid w:val="00B5293A"/>
    <w:rsid w:val="00B64638"/>
    <w:rsid w:val="00B67F9D"/>
    <w:rsid w:val="00B70FAC"/>
    <w:rsid w:val="00B7228B"/>
    <w:rsid w:val="00B73C5F"/>
    <w:rsid w:val="00B77D73"/>
    <w:rsid w:val="00B83CB7"/>
    <w:rsid w:val="00B85EBA"/>
    <w:rsid w:val="00B90A59"/>
    <w:rsid w:val="00B90F26"/>
    <w:rsid w:val="00B94ABC"/>
    <w:rsid w:val="00BA4ABD"/>
    <w:rsid w:val="00BB1125"/>
    <w:rsid w:val="00BB3B39"/>
    <w:rsid w:val="00BB3EAB"/>
    <w:rsid w:val="00BB7E84"/>
    <w:rsid w:val="00BC4000"/>
    <w:rsid w:val="00BD4522"/>
    <w:rsid w:val="00BD562B"/>
    <w:rsid w:val="00BD6647"/>
    <w:rsid w:val="00BE03AB"/>
    <w:rsid w:val="00BE08ED"/>
    <w:rsid w:val="00BE3543"/>
    <w:rsid w:val="00BE44D2"/>
    <w:rsid w:val="00BE7CB2"/>
    <w:rsid w:val="00C01B92"/>
    <w:rsid w:val="00C065AC"/>
    <w:rsid w:val="00C07299"/>
    <w:rsid w:val="00C105C7"/>
    <w:rsid w:val="00C12DA6"/>
    <w:rsid w:val="00C26B68"/>
    <w:rsid w:val="00C338F7"/>
    <w:rsid w:val="00C4069D"/>
    <w:rsid w:val="00C4463B"/>
    <w:rsid w:val="00C45517"/>
    <w:rsid w:val="00C470AB"/>
    <w:rsid w:val="00C51989"/>
    <w:rsid w:val="00C525B1"/>
    <w:rsid w:val="00C574B8"/>
    <w:rsid w:val="00C63FA0"/>
    <w:rsid w:val="00C67844"/>
    <w:rsid w:val="00C67E36"/>
    <w:rsid w:val="00C769DB"/>
    <w:rsid w:val="00C76F8A"/>
    <w:rsid w:val="00C7735F"/>
    <w:rsid w:val="00C77A39"/>
    <w:rsid w:val="00C80996"/>
    <w:rsid w:val="00C81317"/>
    <w:rsid w:val="00C823DC"/>
    <w:rsid w:val="00C876E1"/>
    <w:rsid w:val="00C91639"/>
    <w:rsid w:val="00C937BF"/>
    <w:rsid w:val="00C9764E"/>
    <w:rsid w:val="00CB0673"/>
    <w:rsid w:val="00CC18CD"/>
    <w:rsid w:val="00CC7D2A"/>
    <w:rsid w:val="00CC7DA9"/>
    <w:rsid w:val="00CD1568"/>
    <w:rsid w:val="00CD2414"/>
    <w:rsid w:val="00CD5812"/>
    <w:rsid w:val="00CF7D33"/>
    <w:rsid w:val="00D00C7F"/>
    <w:rsid w:val="00D02B87"/>
    <w:rsid w:val="00D03690"/>
    <w:rsid w:val="00D12A21"/>
    <w:rsid w:val="00D15480"/>
    <w:rsid w:val="00D164B8"/>
    <w:rsid w:val="00D17193"/>
    <w:rsid w:val="00D202C4"/>
    <w:rsid w:val="00D202C8"/>
    <w:rsid w:val="00D22C0C"/>
    <w:rsid w:val="00D32E6B"/>
    <w:rsid w:val="00D34667"/>
    <w:rsid w:val="00D46B07"/>
    <w:rsid w:val="00D47BFB"/>
    <w:rsid w:val="00D50538"/>
    <w:rsid w:val="00D51594"/>
    <w:rsid w:val="00D51EDE"/>
    <w:rsid w:val="00D55440"/>
    <w:rsid w:val="00D604D6"/>
    <w:rsid w:val="00D61AF1"/>
    <w:rsid w:val="00D77639"/>
    <w:rsid w:val="00D8207B"/>
    <w:rsid w:val="00D83C83"/>
    <w:rsid w:val="00D85A67"/>
    <w:rsid w:val="00D87702"/>
    <w:rsid w:val="00D91D7D"/>
    <w:rsid w:val="00D9630D"/>
    <w:rsid w:val="00DA60B0"/>
    <w:rsid w:val="00DA78B6"/>
    <w:rsid w:val="00DB32D9"/>
    <w:rsid w:val="00DB3C6D"/>
    <w:rsid w:val="00DC1045"/>
    <w:rsid w:val="00DC3B9C"/>
    <w:rsid w:val="00DC50C5"/>
    <w:rsid w:val="00DC60EE"/>
    <w:rsid w:val="00DD0175"/>
    <w:rsid w:val="00DE7709"/>
    <w:rsid w:val="00DF06C2"/>
    <w:rsid w:val="00DF1699"/>
    <w:rsid w:val="00DF41EE"/>
    <w:rsid w:val="00DF7BDB"/>
    <w:rsid w:val="00E03652"/>
    <w:rsid w:val="00E116A3"/>
    <w:rsid w:val="00E1258A"/>
    <w:rsid w:val="00E16CA7"/>
    <w:rsid w:val="00E215A5"/>
    <w:rsid w:val="00E3148A"/>
    <w:rsid w:val="00E36E53"/>
    <w:rsid w:val="00E40759"/>
    <w:rsid w:val="00E41B81"/>
    <w:rsid w:val="00E425D8"/>
    <w:rsid w:val="00E47D46"/>
    <w:rsid w:val="00E520D4"/>
    <w:rsid w:val="00E6716B"/>
    <w:rsid w:val="00E70BA1"/>
    <w:rsid w:val="00E72152"/>
    <w:rsid w:val="00E7279D"/>
    <w:rsid w:val="00E73A7F"/>
    <w:rsid w:val="00E76872"/>
    <w:rsid w:val="00E77E28"/>
    <w:rsid w:val="00E83180"/>
    <w:rsid w:val="00E83C2D"/>
    <w:rsid w:val="00E844A1"/>
    <w:rsid w:val="00E8590B"/>
    <w:rsid w:val="00E861B8"/>
    <w:rsid w:val="00E93625"/>
    <w:rsid w:val="00E96589"/>
    <w:rsid w:val="00EA07D3"/>
    <w:rsid w:val="00EA22A5"/>
    <w:rsid w:val="00EA3F55"/>
    <w:rsid w:val="00EB29D5"/>
    <w:rsid w:val="00EC6751"/>
    <w:rsid w:val="00EE6384"/>
    <w:rsid w:val="00EE67A5"/>
    <w:rsid w:val="00EF7B99"/>
    <w:rsid w:val="00F03431"/>
    <w:rsid w:val="00F10861"/>
    <w:rsid w:val="00F1675B"/>
    <w:rsid w:val="00F20940"/>
    <w:rsid w:val="00F242C7"/>
    <w:rsid w:val="00F25595"/>
    <w:rsid w:val="00F257F2"/>
    <w:rsid w:val="00F33B5F"/>
    <w:rsid w:val="00F35DC9"/>
    <w:rsid w:val="00F374D6"/>
    <w:rsid w:val="00F422DB"/>
    <w:rsid w:val="00F46951"/>
    <w:rsid w:val="00F50D52"/>
    <w:rsid w:val="00F52430"/>
    <w:rsid w:val="00F52823"/>
    <w:rsid w:val="00F570D6"/>
    <w:rsid w:val="00F61F57"/>
    <w:rsid w:val="00F62974"/>
    <w:rsid w:val="00F63D74"/>
    <w:rsid w:val="00F71916"/>
    <w:rsid w:val="00F76FE0"/>
    <w:rsid w:val="00F80E0E"/>
    <w:rsid w:val="00F84359"/>
    <w:rsid w:val="00F943AB"/>
    <w:rsid w:val="00F965C5"/>
    <w:rsid w:val="00FB64F4"/>
    <w:rsid w:val="00FC0BC0"/>
    <w:rsid w:val="00FC1375"/>
    <w:rsid w:val="00FC1442"/>
    <w:rsid w:val="00FD1721"/>
    <w:rsid w:val="00FD1753"/>
    <w:rsid w:val="00FD1A2D"/>
    <w:rsid w:val="00FD55E7"/>
    <w:rsid w:val="00FE4F6F"/>
    <w:rsid w:val="00FE7CA0"/>
    <w:rsid w:val="00FF04CE"/>
    <w:rsid w:val="0678043A"/>
    <w:rsid w:val="132AFE53"/>
    <w:rsid w:val="6F63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oNotEmbedSmartTags/>
  <w:decimalSymbol w:val="."/>
  <w:listSeparator w:val=","/>
  <w14:docId w14:val="5FDDFDC9"/>
  <w15:docId w15:val="{16A06C30-DF0D-46E1-ADFE-300A5435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3D354A"/>
    <w:rPr>
      <w:rFonts w:ascii="Arial" w:hAnsi="Arial" w:cs="Arial"/>
    </w:rPr>
  </w:style>
  <w:style w:type="paragraph" w:styleId="Heading2">
    <w:name w:val="heading 2"/>
    <w:basedOn w:val="Normal"/>
    <w:next w:val="Normal"/>
    <w:link w:val="Heading2Char"/>
    <w:qFormat/>
    <w:rsid w:val="00407E2F"/>
    <w:pPr>
      <w:keepNext/>
      <w:outlineLvl w:val="1"/>
    </w:pPr>
    <w:rPr>
      <w:rFonts w:ascii="Tahoma" w:hAnsi="Tahoma" w:cs="Times New Roman"/>
      <w:b/>
      <w:sz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576018"/>
    <w:pPr>
      <w:tabs>
        <w:tab w:val="center" w:pos="4320"/>
        <w:tab w:val="right" w:pos="8640"/>
      </w:tabs>
    </w:pPr>
  </w:style>
  <w:style w:type="character" w:styleId="Hyperlink">
    <w:name w:val="Hyperlink"/>
    <w:rsid w:val="00BA4ABD"/>
    <w:rPr>
      <w:rFonts w:ascii="Arial" w:hAnsi="Arial"/>
      <w:color w:val="0000FF"/>
      <w:sz w:val="20"/>
      <w:u w:val="single"/>
    </w:rPr>
  </w:style>
  <w:style w:type="paragraph" w:styleId="BalloonText">
    <w:name w:val="Balloon Text"/>
    <w:basedOn w:val="Normal"/>
    <w:semiHidden/>
    <w:rsid w:val="00576018"/>
    <w:rPr>
      <w:rFonts w:ascii="Lucida Grande" w:hAnsi="Lucida Grande"/>
      <w:sz w:val="18"/>
      <w:szCs w:val="18"/>
    </w:rPr>
  </w:style>
  <w:style w:type="character" w:customStyle="1" w:styleId="ConsultantNameChar">
    <w:name w:val="Consultant Name Char"/>
    <w:link w:val="ConsultantName"/>
    <w:rsid w:val="00576018"/>
    <w:rPr>
      <w:rFonts w:ascii="Arial" w:hAnsi="Arial"/>
      <w:b/>
      <w:bCs/>
      <w:sz w:val="36"/>
      <w:lang w:val="en-US" w:eastAsia="en-US" w:bidi="ar-SA"/>
    </w:rPr>
  </w:style>
  <w:style w:type="paragraph" w:customStyle="1" w:styleId="ConsultantName">
    <w:name w:val="Consultant Name"/>
    <w:basedOn w:val="Normal"/>
    <w:next w:val="Normal"/>
    <w:link w:val="ConsultantNameChar"/>
    <w:rsid w:val="00576018"/>
    <w:pPr>
      <w:jc w:val="center"/>
    </w:pPr>
    <w:rPr>
      <w:b/>
      <w:bCs/>
      <w:sz w:val="36"/>
    </w:rPr>
  </w:style>
  <w:style w:type="character" w:customStyle="1" w:styleId="TableHeader">
    <w:name w:val="Table Header"/>
    <w:rsid w:val="00DF41EE"/>
    <w:rPr>
      <w:rFonts w:ascii="Arial" w:hAnsi="Arial"/>
      <w:b/>
      <w:bCs/>
      <w:color w:val="3B3938"/>
      <w:sz w:val="28"/>
    </w:rPr>
  </w:style>
  <w:style w:type="paragraph" w:customStyle="1" w:styleId="Bullet">
    <w:name w:val="Bullet"/>
    <w:basedOn w:val="Normal"/>
    <w:link w:val="BulletCharChar"/>
    <w:rsid w:val="00576018"/>
    <w:pPr>
      <w:numPr>
        <w:numId w:val="2"/>
      </w:numPr>
      <w:spacing w:after="60"/>
    </w:pPr>
  </w:style>
  <w:style w:type="character" w:customStyle="1" w:styleId="BulletCharChar">
    <w:name w:val="Bullet Char Char"/>
    <w:link w:val="Bullet"/>
    <w:rsid w:val="0017315B"/>
    <w:rPr>
      <w:rFonts w:ascii="Arial" w:hAnsi="Arial" w:cs="Arial"/>
    </w:rPr>
  </w:style>
  <w:style w:type="paragraph" w:customStyle="1" w:styleId="SECTIONHEADER">
    <w:name w:val="SECTION HEADER"/>
    <w:basedOn w:val="Normal"/>
    <w:next w:val="Normal"/>
    <w:rsid w:val="00576018"/>
    <w:pPr>
      <w:ind w:right="720"/>
      <w:jc w:val="center"/>
    </w:pPr>
    <w:rPr>
      <w:b/>
      <w:bCs/>
      <w:color w:val="3B3938"/>
      <w:sz w:val="32"/>
    </w:rPr>
  </w:style>
  <w:style w:type="paragraph" w:customStyle="1" w:styleId="EmployerorRole">
    <w:name w:val="Employer or Role"/>
    <w:basedOn w:val="Normal"/>
    <w:next w:val="Normal"/>
    <w:link w:val="EmployerorRoleCharChar"/>
    <w:rsid w:val="00576018"/>
    <w:pPr>
      <w:spacing w:before="200" w:after="60"/>
      <w:contextualSpacing/>
    </w:pPr>
    <w:rPr>
      <w:rFonts w:eastAsia="MS Mincho"/>
      <w:b/>
    </w:rPr>
  </w:style>
  <w:style w:type="character" w:customStyle="1" w:styleId="EmployerorRoleCharChar">
    <w:name w:val="Employer or Role Char Char"/>
    <w:link w:val="EmployerorRole"/>
    <w:rsid w:val="00576018"/>
    <w:rPr>
      <w:rFonts w:ascii="Arial" w:eastAsia="MS Mincho" w:hAnsi="Arial"/>
      <w:b/>
      <w:sz w:val="22"/>
      <w:szCs w:val="24"/>
      <w:lang w:val="en-US" w:eastAsia="en-US" w:bidi="ar-SA"/>
    </w:rPr>
  </w:style>
  <w:style w:type="paragraph" w:customStyle="1" w:styleId="BulletTable">
    <w:name w:val="Bullet Table"/>
    <w:basedOn w:val="Bullet"/>
    <w:rsid w:val="00576018"/>
  </w:style>
  <w:style w:type="paragraph" w:styleId="Header">
    <w:name w:val="header"/>
    <w:basedOn w:val="Normal"/>
    <w:link w:val="HeaderChar"/>
    <w:uiPriority w:val="99"/>
    <w:unhideWhenUsed/>
    <w:rsid w:val="005D6F3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D6F32"/>
    <w:rPr>
      <w:rFonts w:ascii="Arial" w:hAnsi="Arial"/>
      <w:sz w:val="22"/>
      <w:szCs w:val="24"/>
    </w:rPr>
  </w:style>
  <w:style w:type="paragraph" w:styleId="DocumentMap">
    <w:name w:val="Document Map"/>
    <w:basedOn w:val="Normal"/>
    <w:semiHidden/>
    <w:rsid w:val="00D87702"/>
    <w:pPr>
      <w:shd w:val="clear" w:color="auto" w:fill="000080"/>
    </w:pPr>
    <w:rPr>
      <w:rFonts w:ascii="Tahoma" w:hAnsi="Tahoma" w:cs="Tahoma"/>
    </w:rPr>
  </w:style>
  <w:style w:type="paragraph" w:styleId="PlainText">
    <w:name w:val="Plain Text"/>
    <w:basedOn w:val="Normal"/>
    <w:link w:val="PlainTextChar"/>
    <w:rsid w:val="00BD562B"/>
    <w:rPr>
      <w:rFonts w:ascii="Courier New" w:hAnsi="Courier New" w:cs="Courier New"/>
    </w:rPr>
  </w:style>
  <w:style w:type="paragraph" w:customStyle="1" w:styleId="RepresentativeClients">
    <w:name w:val="Representative Clients"/>
    <w:basedOn w:val="Normal"/>
    <w:rsid w:val="00A617A9"/>
    <w:pPr>
      <w:spacing w:afterLines="40" w:after="96"/>
      <w:ind w:left="360"/>
    </w:pPr>
    <w:rPr>
      <w:b/>
    </w:rPr>
  </w:style>
  <w:style w:type="paragraph" w:customStyle="1" w:styleId="RepresentativeClient">
    <w:name w:val="Representative Client"/>
    <w:basedOn w:val="Normal"/>
    <w:rsid w:val="00A617A9"/>
    <w:pPr>
      <w:spacing w:afterLines="40" w:after="96"/>
      <w:ind w:left="360"/>
    </w:pPr>
  </w:style>
  <w:style w:type="paragraph" w:customStyle="1" w:styleId="RepresenativeClients">
    <w:name w:val="Represenative Clients"/>
    <w:basedOn w:val="RepresentativeClient"/>
    <w:rsid w:val="00A617A9"/>
    <w:rPr>
      <w:b/>
    </w:rPr>
  </w:style>
  <w:style w:type="character" w:customStyle="1" w:styleId="PlainTextChar">
    <w:name w:val="Plain Text Char"/>
    <w:link w:val="PlainText"/>
    <w:rsid w:val="0013165B"/>
    <w:rPr>
      <w:rFonts w:ascii="Courier New" w:hAnsi="Courier New" w:cs="Courier New"/>
    </w:rPr>
  </w:style>
  <w:style w:type="character" w:customStyle="1" w:styleId="Heading2Char">
    <w:name w:val="Heading 2 Char"/>
    <w:link w:val="Heading2"/>
    <w:rsid w:val="00407E2F"/>
    <w:rPr>
      <w:rFonts w:ascii="Tahoma" w:hAnsi="Tahoma"/>
      <w:b/>
      <w:sz w:val="18"/>
      <w:u w:val="single"/>
    </w:rPr>
  </w:style>
  <w:style w:type="paragraph" w:styleId="ListParagraph">
    <w:name w:val="List Paragraph"/>
    <w:basedOn w:val="Normal"/>
    <w:uiPriority w:val="34"/>
    <w:qFormat/>
    <w:rsid w:val="00EE63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126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44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619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64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619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58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265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392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10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58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451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43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26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5662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735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atherinel\Local%20Settings\Temporary%20Internet%20Files\OLK60\Consultant%20Profile_noTools%20Templat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DAF71B656F14110BE55412CB63CA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BB9A8-4239-44EB-8D03-4FF6FF0E99A0}"/>
      </w:docPartPr>
      <w:docPartBody>
        <w:p w:rsidR="00AE7134" w:rsidRDefault="003E5FE5" w:rsidP="003E5FE5">
          <w:pPr>
            <w:pStyle w:val="FDAF71B656F14110BE55412CB63CADA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FE5"/>
    <w:rsid w:val="00007807"/>
    <w:rsid w:val="00196CC2"/>
    <w:rsid w:val="001A07DD"/>
    <w:rsid w:val="001A4321"/>
    <w:rsid w:val="001C70FE"/>
    <w:rsid w:val="00233404"/>
    <w:rsid w:val="003C76BA"/>
    <w:rsid w:val="003E5FE5"/>
    <w:rsid w:val="005C5013"/>
    <w:rsid w:val="00693200"/>
    <w:rsid w:val="006D67A2"/>
    <w:rsid w:val="0073091C"/>
    <w:rsid w:val="00A60CD9"/>
    <w:rsid w:val="00AE7134"/>
    <w:rsid w:val="00B05BB3"/>
    <w:rsid w:val="00B453D7"/>
    <w:rsid w:val="00B45EC5"/>
    <w:rsid w:val="00CB5AA1"/>
    <w:rsid w:val="00E8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AF71B656F14110BE55412CB63CADAF">
    <w:name w:val="FDAF71B656F14110BE55412CB63CADAF"/>
    <w:rsid w:val="003E5F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sultant Profile" ma:contentTypeID="0x0101004254E9EB9FDD2842A9DEB0D7BFFEDFBB0A00F1E0A98FE9CBF54D9A94148F76DAF61E" ma:contentTypeVersion="9" ma:contentTypeDescription="" ma:contentTypeScope="" ma:versionID="2551b6634dafb73c6e482c07a40a12d4">
  <xsd:schema xmlns:xsd="http://www.w3.org/2001/XMLSchema" xmlns:xs="http://www.w3.org/2001/XMLSchema" xmlns:p="http://schemas.microsoft.com/office/2006/metadata/properties" xmlns:ns3="bdacd131-6ad8-4767-af3e-4cbec5721711" xmlns:ns4="e2975eec-5c7b-4e94-b4a5-577877d390c7" targetNamespace="http://schemas.microsoft.com/office/2006/metadata/properties" ma:root="true" ma:fieldsID="ca80d90fb511a43cdda6bbfa02884317" ns3:_="" ns4:_="">
    <xsd:import namespace="bdacd131-6ad8-4767-af3e-4cbec5721711"/>
    <xsd:import namespace="e2975eec-5c7b-4e94-b4a5-577877d390c7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  <xsd:element ref="ns3:Content_x0020_Author" minOccurs="0"/>
                <xsd:element ref="ns3:ClientTaxHTField0" minOccurs="0"/>
                <xsd:element ref="ns3:TaxCatchAll" minOccurs="0"/>
                <xsd:element ref="ns3:TaxCatchAllLabel" minOccurs="0"/>
                <xsd:element ref="ns3:Business_x0020_Imperative_x0020__x0026__x0020_SolutionTaxHTField0" minOccurs="0"/>
                <xsd:element ref="ns3:Technical_x0020_Work_x0020_Tag_x0020__x0026__x0020_DetailsTaxHTField0" minOccurs="0"/>
                <xsd:element ref="ns3:SkillsTaxHTField0" minOccurs="0"/>
                <xsd:element ref="ns3:IndustryTaxHTField0" minOccurs="0"/>
                <xsd:element ref="ns3:Slalom_x0020_OfficeTaxHTField0" minOccurs="0"/>
                <xsd:element ref="ns3:Consultant" minOccurs="0"/>
                <xsd:element ref="ns3:Doc_x0020_Status" minOccurs="0"/>
                <xsd:element ref="ns3:Emp_x0020_Status" minOccurs="0"/>
                <xsd:element ref="ns4:UploadedToTM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cd131-6ad8-4767-af3e-4cbec572171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Content_x0020_Author" ma:index="11" nillable="true" ma:displayName="Content Author" ma:list="UserInfo" ma:SharePointGroup="0" ma:internalName="Cont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ientTaxHTField0" ma:index="12" nillable="true" ma:taxonomy="true" ma:internalName="ClientTaxHTField0" ma:taxonomyFieldName="Client" ma:displayName="Client" ma:default="" ma:fieldId="{302cad43-196f-4f69-8ffa-db6e12328f48}" ma:taxonomyMulti="true" ma:sspId="9edd3731-4c04-46ad-a15f-e0074325813c" ma:termSetId="5731c337-547f-4631-b97f-a558b9d28a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da0be51-a766-4fc9-9c2c-c11cddf6603c}" ma:internalName="TaxCatchAll" ma:showField="CatchAllData" ma:web="bdacd131-6ad8-4767-af3e-4cbec57217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fda0be51-a766-4fc9-9c2c-c11cddf6603c}" ma:internalName="TaxCatchAllLabel" ma:readOnly="true" ma:showField="CatchAllDataLabel" ma:web="bdacd131-6ad8-4767-af3e-4cbec57217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usiness_x0020_Imperative_x0020__x0026__x0020_SolutionTaxHTField0" ma:index="16" nillable="true" ma:taxonomy="true" ma:internalName="Business_x0020_Imperative_x0020__x0026__x0020_SolutionTaxHTField0" ma:taxonomyFieldName="Business_x0020_Imperative_x0020__x0026__x0020_Solution" ma:displayName="Business Imperative and Processes" ma:default="" ma:fieldId="{4eda4306-0fcc-4a77-9b0b-7bc401e7c6f4}" ma:taxonomyMulti="true" ma:sspId="9edd3731-4c04-46ad-a15f-e0074325813c" ma:termSetId="d1767b67-2497-42ce-aefe-45cf9f5b55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chnical_x0020_Work_x0020_Tag_x0020__x0026__x0020_DetailsTaxHTField0" ma:index="18" nillable="true" ma:taxonomy="true" ma:internalName="Technical_x0020_Work_x0020_Tag_x0020__x0026__x0020_DetailsTaxHTField0" ma:taxonomyFieldName="Technical_x0020_Work_x0020_Tag_x0020__x0026__x0020_Details" ma:displayName="Work Tag ＆ Details" ma:default="" ma:fieldId="{7190d0df-0308-4e64-8b59-487a0d2cc33b}" ma:taxonomyMulti="true" ma:sspId="9edd3731-4c04-46ad-a15f-e0074325813c" ma:termSetId="97c11c7c-ed76-4a4c-832d-988ffb2d33b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killsTaxHTField0" ma:index="20" nillable="true" ma:taxonomy="true" ma:internalName="SkillsTaxHTField0" ma:taxonomyFieldName="Skills" ma:displayName="Skills" ma:default="" ma:fieldId="{984f4ddf-de7b-44a4-be12-2acb4a30669e}" ma:taxonomyMulti="true" ma:sspId="9edd3731-4c04-46ad-a15f-e0074325813c" ma:termSetId="8a35f819-18ca-4239-8038-4262e5bc966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dustryTaxHTField0" ma:index="22" nillable="true" ma:taxonomy="true" ma:internalName="IndustryTaxHTField0" ma:taxonomyFieldName="Industry" ma:displayName="Industry" ma:indexed="true" ma:default="" ma:fieldId="{38921f7d-217e-4d8a-9731-0c5508d12dcb}" ma:sspId="9edd3731-4c04-46ad-a15f-e0074325813c" ma:termSetId="8d4633d9-36e7-4b15-81a6-bbaa6fe5ae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lalom_x0020_OfficeTaxHTField0" ma:index="24" nillable="true" ma:taxonomy="true" ma:internalName="Slalom_x0020_OfficeTaxHTField0" ma:taxonomyFieldName="Slalom_x0020_Office" ma:displayName="Slalom Office" ma:default="" ma:fieldId="{fbba4c11-29ef-4dbe-8010-aa5e8e35e263}" ma:taxonomyMulti="true" ma:sspId="9edd3731-4c04-46ad-a15f-e0074325813c" ma:termSetId="cf08ef32-ed44-48a6-93c5-16268257b5b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sultant" ma:index="26" nillable="true" ma:displayName="Consultant" ma:list="UserInfo" ma:SharePointGroup="0" ma:internalName="Consultant0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_x0020_Status" ma:index="27" nillable="true" ma:displayName="Doc Status" ma:default="Draft" ma:format="Dropdown" ma:internalName="Doc_x0020_Status">
      <xsd:simpleType>
        <xsd:restriction base="dms:Choice">
          <xsd:enumeration value="Rough"/>
          <xsd:enumeration value="Draft"/>
          <xsd:enumeration value="In Review"/>
          <xsd:enumeration value="Final"/>
        </xsd:restriction>
      </xsd:simpleType>
    </xsd:element>
    <xsd:element name="Emp_x0020_Status" ma:index="28" nillable="true" ma:displayName="Emp Status" ma:default="Active" ma:format="Dropdown" ma:internalName="Emp_x0020_Status">
      <xsd:simpleType>
        <xsd:restriction base="dms:Choice">
          <xsd:enumeration value="Candidate"/>
          <xsd:enumeration value="Active"/>
          <xsd:enumeration value="Inactiv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75eec-5c7b-4e94-b4a5-577877d390c7" elementFormDefault="qualified">
    <xsd:import namespace="http://schemas.microsoft.com/office/2006/documentManagement/types"/>
    <xsd:import namespace="http://schemas.microsoft.com/office/infopath/2007/PartnerControls"/>
    <xsd:element name="UploadedToTMS" ma:index="29" nillable="true" ma:displayName="UploadedToTMS" ma:default="1" ma:internalName="UploadedToTMS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sultant xmlns="bdacd131-6ad8-4767-af3e-4cbec5721711">
      <UserInfo>
        <DisplayName>Arcot Naresh</DisplayName>
        <AccountId>2000</AccountId>
        <AccountType/>
      </UserInfo>
    </Consultant>
    <SkillsTaxHTField0 xmlns="bdacd131-6ad8-4767-af3e-4cbec5721711">
      <Terms xmlns="http://schemas.microsoft.com/office/infopath/2007/PartnerControls"/>
    </SkillsTaxHTField0>
    <Business_x0020_Imperative_x0020__x0026__x0020_SolutionTaxHTField0 xmlns="bdacd131-6ad8-4767-af3e-4cbec5721711">
      <Terms xmlns="http://schemas.microsoft.com/office/infopath/2007/PartnerControls"/>
    </Business_x0020_Imperative_x0020__x0026__x0020_SolutionTaxHTField0>
    <Emp_x0020_Status xmlns="bdacd131-6ad8-4767-af3e-4cbec5721711">Active</Emp_x0020_Status>
    <ClientTaxHTField0 xmlns="bdacd131-6ad8-4767-af3e-4cbec5721711">
      <Terms xmlns="http://schemas.microsoft.com/office/infopath/2007/PartnerControls"/>
    </ClientTaxHTField0>
    <IndustryTaxHTField0 xmlns="bdacd131-6ad8-4767-af3e-4cbec5721711">
      <Terms xmlns="http://schemas.microsoft.com/office/infopath/2007/PartnerControls"/>
    </IndustryTaxHTField0>
    <Content_x0020_Author xmlns="bdacd131-6ad8-4767-af3e-4cbec5721711">
      <UserInfo>
        <DisplayName/>
        <AccountId>2000</AccountId>
        <AccountType/>
      </UserInfo>
    </Content_x0020_Author>
    <TaxCatchAll xmlns="bdacd131-6ad8-4767-af3e-4cbec5721711">
      <Value>16</Value>
    </TaxCatchAll>
    <Doc_x0020_Status xmlns="bdacd131-6ad8-4767-af3e-4cbec5721711">Final</Doc_x0020_Status>
    <UploadedToTMS xmlns="e2975eec-5c7b-4e94-b4a5-577877d390c7">true</UploadedToTMS>
    <Technical_x0020_Work_x0020_Tag_x0020__x0026__x0020_DetailsTaxHTField0 xmlns="bdacd131-6ad8-4767-af3e-4cbec5721711">
      <Terms xmlns="http://schemas.microsoft.com/office/infopath/2007/PartnerControls"/>
    </Technical_x0020_Work_x0020_Tag_x0020__x0026__x0020_DetailsTaxHTField0>
    <Slalom_x0020_OfficeTaxHTField0 xmlns="bdacd131-6ad8-4767-af3e-4cbec5721711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Chicago</TermName>
          <TermId xmlns="http://schemas.microsoft.com/office/infopath/2007/PartnerControls">e10b6707-de82-445f-a243-8b12489ccab5</TermId>
        </TermInfo>
      </Terms>
    </Slalom_x0020_OfficeTaxHTField0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/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94145-810D-481A-8437-6843658FB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cd131-6ad8-4767-af3e-4cbec5721711"/>
    <ds:schemaRef ds:uri="e2975eec-5c7b-4e94-b4a5-577877d39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360B9D-5D40-4E14-AABE-18270C85EA40}">
  <ds:schemaRefs>
    <ds:schemaRef ds:uri="http://schemas.microsoft.com/office/2006/metadata/properties"/>
    <ds:schemaRef ds:uri="http://schemas.microsoft.com/office/infopath/2007/PartnerControls"/>
    <ds:schemaRef ds:uri="bdacd131-6ad8-4767-af3e-4cbec5721711"/>
    <ds:schemaRef ds:uri="e2975eec-5c7b-4e94-b4a5-577877d390c7"/>
  </ds:schemaRefs>
</ds:datastoreItem>
</file>

<file path=customXml/itemProps3.xml><?xml version="1.0" encoding="utf-8"?>
<ds:datastoreItem xmlns:ds="http://schemas.openxmlformats.org/officeDocument/2006/customXml" ds:itemID="{0224AD6A-BE63-4F22-A9D2-3867C30D1BE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ED61F15-D3A6-449D-9542-51418FEDF5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51D191F-A8F4-4C67-AD66-9EB1BABA0825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C9CA070B-9D36-46F4-B1C2-33C09C0BF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Consultant Profile_noTools Template</Template>
  <TotalTime>0</TotalTime>
  <Pages>5</Pages>
  <Words>1697</Words>
  <Characters>10832</Characters>
  <Application>Microsoft Office Word</Application>
  <DocSecurity>0</DocSecurity>
  <Lines>90</Lines>
  <Paragraphs>25</Paragraphs>
  <ScaleCrop>false</ScaleCrop>
  <Manager>Your CD or Solution Director/Lead</Manager>
  <Company>Slalom Consulting</Company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312-361-0303                                              arcotn@gmail.com</dc:title>
  <dc:subject>Job Title</dc:subject>
  <dc:creator>Catherinel</dc:creator>
  <cp:lastModifiedBy>Mark Anderson</cp:lastModifiedBy>
  <cp:revision>3</cp:revision>
  <cp:lastPrinted>2017-03-10T16:02:00Z</cp:lastPrinted>
  <dcterms:created xsi:type="dcterms:W3CDTF">2024-02-13T20:30:00Z</dcterms:created>
  <dcterms:modified xsi:type="dcterms:W3CDTF">2024-02-13T20:30:00Z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0x0101009BEDD87C5F9D104EA8DBC4DE8997186D</vt:lpwstr>
  </property>
  <property fmtid="{D5CDD505-2E9C-101B-9397-08002B2CF9AE}" pid="4" name="SPSDescription">
    <vt:lpwstr/>
  </property>
  <property fmtid="{D5CDD505-2E9C-101B-9397-08002B2CF9AE}" pid="5" name="Office">
    <vt:lpwstr>Chicago</vt:lpwstr>
  </property>
  <property fmtid="{D5CDD505-2E9C-101B-9397-08002B2CF9AE}" pid="6" name="Active">
    <vt:lpwstr>Active</vt:lpwstr>
  </property>
  <property fmtid="{D5CDD505-2E9C-101B-9397-08002B2CF9AE}" pid="7" name="ContentType">
    <vt:lpwstr>Document</vt:lpwstr>
  </property>
  <property fmtid="{D5CDD505-2E9C-101B-9397-08002B2CF9AE}" pid="8" name="Status">
    <vt:lpwstr>Final</vt:lpwstr>
  </property>
  <property fmtid="{D5CDD505-2E9C-101B-9397-08002B2CF9AE}" pid="9" name="Consultant">
    <vt:lpwstr/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Order">
    <vt:lpwstr/>
  </property>
  <property fmtid="{D5CDD505-2E9C-101B-9397-08002B2CF9AE}" pid="13" name="MetaInfo">
    <vt:lpwstr/>
  </property>
  <property fmtid="{D5CDD505-2E9C-101B-9397-08002B2CF9AE}" pid="14" name="TaxKeywordTaxHTField">
    <vt:lpwstr/>
  </property>
  <property fmtid="{D5CDD505-2E9C-101B-9397-08002B2CF9AE}" pid="15" name="TaxKeyword">
    <vt:lpwstr/>
  </property>
  <property fmtid="{D5CDD505-2E9C-101B-9397-08002B2CF9AE}" pid="16" name="Slalom Office">
    <vt:lpwstr>16;#Chicago|e10b6707-de82-445f-a243-8b12489ccab5</vt:lpwstr>
  </property>
  <property fmtid="{D5CDD505-2E9C-101B-9397-08002B2CF9AE}" pid="17" name="display_urn:schemas-microsoft-com:office:office#Content_x0020_Author">
    <vt:lpwstr>Arcot Naresh</vt:lpwstr>
  </property>
  <property fmtid="{D5CDD505-2E9C-101B-9397-08002B2CF9AE}" pid="18" name="Client">
    <vt:lpwstr/>
  </property>
  <property fmtid="{D5CDD505-2E9C-101B-9397-08002B2CF9AE}" pid="19" name="Business Imperative &amp; Solution">
    <vt:lpwstr/>
  </property>
  <property fmtid="{D5CDD505-2E9C-101B-9397-08002B2CF9AE}" pid="20" name="Technical Work Tag &amp; Details">
    <vt:lpwstr/>
  </property>
  <property fmtid="{D5CDD505-2E9C-101B-9397-08002B2CF9AE}" pid="21" name="Skills">
    <vt:lpwstr/>
  </property>
  <property fmtid="{D5CDD505-2E9C-101B-9397-08002B2CF9AE}" pid="22" name="display_urn:schemas-microsoft-com:office:office#Consultant0">
    <vt:lpwstr>Arcot Naresh</vt:lpwstr>
  </property>
</Properties>
</file>