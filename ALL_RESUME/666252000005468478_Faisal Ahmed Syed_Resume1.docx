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03CB81A1" w14:textId="77777777" w:rsidTr="006C08A0">
        <w:tc>
          <w:tcPr>
            <w:tcW w:w="5013" w:type="dxa"/>
            <w:vAlign w:val="bottom"/>
          </w:tcPr>
          <w:p w14:paraId="713C1310" w14:textId="77777777" w:rsidR="003A3D51" w:rsidRDefault="00B57EDB" w:rsidP="00C84833">
            <w:pPr>
              <w:pStyle w:val="Title"/>
              <w:rPr>
                <w:sz w:val="20"/>
                <w:szCs w:val="20"/>
              </w:rPr>
            </w:pPr>
            <w:bookmarkStart w:id="0" w:name="_Hlk142338318"/>
            <w:bookmarkStart w:id="1" w:name="_Hlk142338120"/>
            <w:r w:rsidRPr="00B57EDB">
              <w:rPr>
                <w:sz w:val="20"/>
                <w:szCs w:val="20"/>
              </w:rPr>
              <w:t>Faisal Ahmed Syed</w:t>
            </w:r>
            <w:r w:rsidR="003A3D51">
              <w:rPr>
                <w:sz w:val="20"/>
                <w:szCs w:val="20"/>
              </w:rPr>
              <w:t xml:space="preserve"> </w:t>
            </w:r>
          </w:p>
          <w:bookmarkEnd w:id="0"/>
          <w:p w14:paraId="1AB3357A" w14:textId="69287039" w:rsidR="00C84833" w:rsidRPr="00B57EDB" w:rsidRDefault="00C84833" w:rsidP="00C84833">
            <w:pPr>
              <w:pStyle w:val="Title"/>
              <w:rPr>
                <w:sz w:val="20"/>
                <w:szCs w:val="20"/>
              </w:rPr>
            </w:pPr>
          </w:p>
        </w:tc>
        <w:tc>
          <w:tcPr>
            <w:tcW w:w="4356"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932D92" w:rsidRPr="009D0878" w14:paraId="7FF9DBAD" w14:textId="77777777" w:rsidTr="00116DBF">
              <w:tc>
                <w:tcPr>
                  <w:tcW w:w="3929" w:type="dxa"/>
                  <w:tcMar>
                    <w:top w:w="0" w:type="dxa"/>
                    <w:left w:w="720" w:type="dxa"/>
                    <w:right w:w="29" w:type="dxa"/>
                  </w:tcMar>
                </w:tcPr>
                <w:p w14:paraId="68174E2D" w14:textId="3DBB4649" w:rsidR="004E2970" w:rsidRPr="009D0878" w:rsidRDefault="003A3D51" w:rsidP="004E2970">
                  <w:pPr>
                    <w:pStyle w:val="ContactInfo"/>
                  </w:pPr>
                  <w:sdt>
                    <w:sdtPr>
                      <w:alias w:val="Enter address:"/>
                      <w:tag w:val="Enter address:"/>
                      <w:id w:val="966779368"/>
                      <w:placeholder>
                        <w:docPart w:val="827FB14B8E0945B2A4E0F5A578439DB3"/>
                      </w:placeholder>
                      <w:dataBinding w:prefixMappings="xmlns:ns0='http://schemas.microsoft.com/office/2006/coverPageProps' " w:xpath="/ns0:CoverPageProperties[1]/ns0:CompanyAddress[1]" w:storeItemID="{55AF091B-3C7A-41E3-B477-F2FDAA23CFDA}"/>
                      <w15:appearance w15:val="hidden"/>
                      <w:text w:multiLine="1"/>
                    </w:sdtPr>
                    <w:sdtContent>
                      <w:r w:rsidRPr="003A3D51">
                        <w:t xml:space="preserve">Oakland, MI   </w:t>
                      </w:r>
                    </w:sdtContent>
                  </w:sdt>
                </w:p>
              </w:tc>
              <w:tc>
                <w:tcPr>
                  <w:tcW w:w="423" w:type="dxa"/>
                  <w:tcMar>
                    <w:top w:w="0" w:type="dxa"/>
                    <w:left w:w="0" w:type="dxa"/>
                    <w:right w:w="0" w:type="dxa"/>
                  </w:tcMar>
                </w:tcPr>
                <w:p w14:paraId="611F11C7" w14:textId="44B37AF7" w:rsidR="00932D92" w:rsidRPr="009D0878" w:rsidRDefault="00932D92" w:rsidP="00932D92">
                  <w:pPr>
                    <w:pStyle w:val="Icons"/>
                  </w:pPr>
                </w:p>
              </w:tc>
            </w:tr>
            <w:tr w:rsidR="00932D92" w:rsidRPr="009D0878" w14:paraId="06D9B029" w14:textId="77777777" w:rsidTr="00116DBF">
              <w:sdt>
                <w:sdtPr>
                  <w:alias w:val="Enter phone:"/>
                  <w:tag w:val="Enter phone:"/>
                  <w:id w:val="-1849400302"/>
                  <w:placeholder>
                    <w:docPart w:val="1E3390501BF543C5B67B105E2D97D597"/>
                  </w:placeholder>
                  <w:dataBinding w:prefixMappings="xmlns:ns0='http://schemas.microsoft.com/office/2006/coverPageProps' " w:xpath="/ns0:CoverPageProperties[1]/ns0:CompanyPhone[1]" w:storeItemID="{55AF091B-3C7A-41E3-B477-F2FDAA23CFDA}"/>
                  <w15:appearance w15:val="hidden"/>
                  <w:text w:multiLine="1"/>
                </w:sdtPr>
                <w:sdtContent>
                  <w:tc>
                    <w:tcPr>
                      <w:tcW w:w="3929" w:type="dxa"/>
                      <w:tcMar>
                        <w:left w:w="720" w:type="dxa"/>
                        <w:right w:w="29" w:type="dxa"/>
                      </w:tcMar>
                    </w:tcPr>
                    <w:p w14:paraId="2F6D7AA1" w14:textId="0A96E119" w:rsidR="00932D92" w:rsidRPr="009D0878" w:rsidRDefault="00116DBF" w:rsidP="00932D92">
                      <w:pPr>
                        <w:pStyle w:val="ContactInfo"/>
                      </w:pPr>
                      <w:r>
                        <w:t>734-644-1060</w:t>
                      </w:r>
                    </w:p>
                  </w:tc>
                </w:sdtContent>
              </w:sdt>
              <w:tc>
                <w:tcPr>
                  <w:tcW w:w="423" w:type="dxa"/>
                  <w:tcMar>
                    <w:left w:w="0" w:type="dxa"/>
                    <w:right w:w="0" w:type="dxa"/>
                  </w:tcMar>
                </w:tcPr>
                <w:p w14:paraId="160632DB" w14:textId="77777777" w:rsidR="00932D92" w:rsidRPr="009D0878" w:rsidRDefault="00932D92" w:rsidP="00932D92">
                  <w:pPr>
                    <w:pStyle w:val="Icons"/>
                  </w:pPr>
                  <w:r w:rsidRPr="009D0878">
                    <w:rPr>
                      <w:noProof/>
                    </w:rPr>
                    <mc:AlternateContent>
                      <mc:Choice Requires="wps">
                        <w:drawing>
                          <wp:inline distT="0" distB="0" distL="0" distR="0" wp14:anchorId="27C931A7" wp14:editId="6C828A4A">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du="http://schemas.microsoft.com/office/word/2023/wordml/word16du">
                        <w:pict>
                          <v:shape w14:anchorId="4CD6DE4E"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6B1061D1" w14:textId="77777777" w:rsidTr="00116DBF">
              <w:sdt>
                <w:sdtPr>
                  <w:alias w:val="Enter email:"/>
                  <w:tag w:val="Enter email:"/>
                  <w:id w:val="-675184368"/>
                  <w:placeholder>
                    <w:docPart w:val="206D5EABAD684EA08CF11B484E98CF00"/>
                  </w:placeholder>
                  <w:dataBinding w:prefixMappings="xmlns:ns0='http://schemas.microsoft.com/office/2006/coverPageProps' " w:xpath="/ns0:CoverPageProperties[1]/ns0:CompanyEmail[1]" w:storeItemID="{55AF091B-3C7A-41E3-B477-F2FDAA23CFDA}"/>
                  <w15:appearance w15:val="hidden"/>
                  <w:text w:multiLine="1"/>
                </w:sdtPr>
                <w:sdtContent>
                  <w:tc>
                    <w:tcPr>
                      <w:tcW w:w="3929" w:type="dxa"/>
                      <w:tcMar>
                        <w:left w:w="720" w:type="dxa"/>
                        <w:right w:w="29" w:type="dxa"/>
                      </w:tcMar>
                    </w:tcPr>
                    <w:p w14:paraId="6847DC00" w14:textId="1937BD61" w:rsidR="00932D92" w:rsidRPr="009D0878" w:rsidRDefault="00116DBF" w:rsidP="00932D92">
                      <w:pPr>
                        <w:pStyle w:val="ContactInfo"/>
                      </w:pPr>
                      <w:r>
                        <w:t>Faisalahmed.tech@gmail.com</w:t>
                      </w:r>
                    </w:p>
                  </w:tc>
                </w:sdtContent>
              </w:sdt>
              <w:tc>
                <w:tcPr>
                  <w:tcW w:w="423" w:type="dxa"/>
                  <w:tcMar>
                    <w:left w:w="0" w:type="dxa"/>
                    <w:right w:w="0" w:type="dxa"/>
                  </w:tcMar>
                </w:tcPr>
                <w:p w14:paraId="27CFD44D" w14:textId="77777777" w:rsidR="00932D92" w:rsidRPr="009D0878" w:rsidRDefault="007307A3" w:rsidP="00932D92">
                  <w:pPr>
                    <w:pStyle w:val="Icons"/>
                  </w:pPr>
                  <w:r>
                    <w:rPr>
                      <w:noProof/>
                    </w:rPr>
                    <mc:AlternateContent>
                      <mc:Choice Requires="wps">
                        <w:drawing>
                          <wp:inline distT="0" distB="0" distL="0" distR="0" wp14:anchorId="670022AE" wp14:editId="0B3F5956">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du="http://schemas.microsoft.com/office/word/2023/wordml/word16du">
                        <w:pict>
                          <v:shape w14:anchorId="437825DD"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bl>
          <w:p w14:paraId="0CD934CE" w14:textId="77777777" w:rsidR="00D92B95" w:rsidRDefault="00D92B95" w:rsidP="009D3336">
            <w:pPr>
              <w:pStyle w:val="Header"/>
            </w:pPr>
          </w:p>
        </w:tc>
      </w:tr>
    </w:tbl>
    <w:p w14:paraId="279DE356" w14:textId="132CEB71" w:rsidR="00633284" w:rsidRDefault="00116DBF" w:rsidP="00633284">
      <w:bookmarkStart w:id="2" w:name="_Hlk142338217"/>
      <w:bookmarkEnd w:id="1"/>
      <w:r w:rsidRPr="00116DBF">
        <w:t xml:space="preserve">A creative and detailed individual with ability to develop effective and efficient solutions with zero tolerance for errors. Looking to join a progressive company </w:t>
      </w:r>
      <w:r>
        <w:t xml:space="preserve">with about </w:t>
      </w:r>
      <w:r w:rsidR="00DF33D9">
        <w:t>9</w:t>
      </w:r>
      <w:r>
        <w:t xml:space="preserve"> Years of </w:t>
      </w:r>
      <w:r w:rsidR="00773329">
        <w:t xml:space="preserve">IT </w:t>
      </w:r>
      <w:r>
        <w:t>experience as a Business Intelligence</w:t>
      </w:r>
      <w:r w:rsidR="009B777A">
        <w:t>/ETL</w:t>
      </w:r>
      <w:r>
        <w:t xml:space="preserve"> Developer </w:t>
      </w:r>
      <w:r w:rsidRPr="00116DBF">
        <w:t>where my technical skills will be fully harnessed.</w:t>
      </w:r>
      <w:bookmarkStart w:id="3" w:name="_Hlk142338293"/>
    </w:p>
    <w:bookmarkEnd w:id="2"/>
    <w:p w14:paraId="1F29EC9A" w14:textId="26669DCC" w:rsidR="00633284" w:rsidRPr="00633284" w:rsidRDefault="00773329" w:rsidP="00633284">
      <w:pPr>
        <w:pStyle w:val="Heading1"/>
        <w:pBdr>
          <w:top w:val="single" w:sz="4" w:space="20" w:color="A6A6A6" w:themeColor="background1" w:themeShade="A6"/>
        </w:pBdr>
        <w:spacing w:before="0"/>
        <w:rPr>
          <w:bCs/>
          <w:kern w:val="28"/>
          <w:szCs w:val="36"/>
        </w:rPr>
      </w:pPr>
      <w:r w:rsidRPr="00633284">
        <w:rPr>
          <w:rStyle w:val="TitleChar"/>
          <w:b/>
          <w:bCs/>
          <w:sz w:val="36"/>
          <w:szCs w:val="36"/>
        </w:rPr>
        <w:t>Summary</w:t>
      </w:r>
    </w:p>
    <w:bookmarkEnd w:id="3"/>
    <w:p w14:paraId="2E81EB4B" w14:textId="41F9CD07" w:rsidR="00773329" w:rsidRDefault="00773329" w:rsidP="00773329">
      <w:pPr>
        <w:pStyle w:val="ListParagraph"/>
        <w:numPr>
          <w:ilvl w:val="0"/>
          <w:numId w:val="13"/>
        </w:numPr>
      </w:pPr>
      <w:r>
        <w:t xml:space="preserve">A </w:t>
      </w:r>
      <w:r w:rsidR="009A6C67">
        <w:t xml:space="preserve">Senior </w:t>
      </w:r>
      <w:r w:rsidR="00402D65">
        <w:t>ETL</w:t>
      </w:r>
      <w:r>
        <w:t xml:space="preserve"> Developer with </w:t>
      </w:r>
      <w:r w:rsidR="00B57EDB">
        <w:t>9</w:t>
      </w:r>
      <w:r>
        <w:t xml:space="preserve"> years of total IT experience in </w:t>
      </w:r>
      <w:r w:rsidR="00C561ED">
        <w:t xml:space="preserve">various aspects of </w:t>
      </w:r>
      <w:r>
        <w:t>Enterprise Data warehous</w:t>
      </w:r>
      <w:r w:rsidR="00C561ED">
        <w:t>ing and Data Integration</w:t>
      </w:r>
      <w:r>
        <w:t xml:space="preserve"> for Healthcare, Utility, and </w:t>
      </w:r>
      <w:r w:rsidR="00015909">
        <w:t>I</w:t>
      </w:r>
      <w:r>
        <w:t>nsurance domains</w:t>
      </w:r>
      <w:r w:rsidR="00C561ED">
        <w:t xml:space="preserve"> using ETL tools like Informatica Power Center 10.2/9.6/9.1, Informatica Power Exchange 10.2/9.6, Informatica Intelligent Cloud Services (IICS)</w:t>
      </w:r>
      <w:r w:rsidR="00402D65">
        <w:t>, Azure Data Factory, SSIS and SAP BODS</w:t>
      </w:r>
      <w:r>
        <w:t>.</w:t>
      </w:r>
    </w:p>
    <w:p w14:paraId="492C726A" w14:textId="77777777" w:rsidR="00773329" w:rsidRDefault="00773329" w:rsidP="00773329">
      <w:pPr>
        <w:pStyle w:val="ListParagraph"/>
        <w:numPr>
          <w:ilvl w:val="0"/>
          <w:numId w:val="13"/>
        </w:numPr>
      </w:pPr>
      <w:r>
        <w:t>Highly experienced in all aspects of system development life cycle such as requirement analysis, design, development, testing, implementation, deployment maintenance of projects. Capable of handling responsibilities independently as well as a proactive team member.</w:t>
      </w:r>
    </w:p>
    <w:p w14:paraId="685CBB19" w14:textId="77777777" w:rsidR="00402D65" w:rsidRDefault="00402D65" w:rsidP="00402D65">
      <w:pPr>
        <w:pStyle w:val="ListParagraph"/>
        <w:numPr>
          <w:ilvl w:val="0"/>
          <w:numId w:val="13"/>
        </w:numPr>
      </w:pPr>
      <w:r>
        <w:t>Experience integrating data to/from On-Premise database and Cloud-Based database solutions using IICS.</w:t>
      </w:r>
    </w:p>
    <w:p w14:paraId="7EFB5B39" w14:textId="72990808" w:rsidR="00015909" w:rsidRDefault="00015909" w:rsidP="00015909">
      <w:pPr>
        <w:pStyle w:val="ListParagraph"/>
        <w:numPr>
          <w:ilvl w:val="0"/>
          <w:numId w:val="13"/>
        </w:numPr>
      </w:pPr>
      <w:r>
        <w:t xml:space="preserve">Experience in implementing Azure data solutions, provisioning storage </w:t>
      </w:r>
      <w:r w:rsidR="0028088F">
        <w:t>accounts</w:t>
      </w:r>
      <w:r>
        <w:t>, Azure Data Factory and Azure Data Bricks.</w:t>
      </w:r>
    </w:p>
    <w:p w14:paraId="48A9AC8D" w14:textId="621C2A97" w:rsidR="00015909" w:rsidRDefault="00015909" w:rsidP="00015909">
      <w:pPr>
        <w:pStyle w:val="ListParagraph"/>
        <w:numPr>
          <w:ilvl w:val="0"/>
          <w:numId w:val="13"/>
        </w:numPr>
      </w:pPr>
      <w:r>
        <w:t>Develop</w:t>
      </w:r>
      <w:r w:rsidR="00C561ED">
        <w:t>ed</w:t>
      </w:r>
      <w:r>
        <w:t xml:space="preserve"> batch processing solutions by using Data Factory and Azure Data Bricks.</w:t>
      </w:r>
    </w:p>
    <w:p w14:paraId="3492D7E6" w14:textId="26D158AB" w:rsidR="00015909" w:rsidRDefault="00015909" w:rsidP="00015909">
      <w:pPr>
        <w:pStyle w:val="ListParagraph"/>
        <w:numPr>
          <w:ilvl w:val="0"/>
          <w:numId w:val="13"/>
        </w:numPr>
      </w:pPr>
      <w:r>
        <w:t>Implement Azure Data bricks clusters, notebooks, jobs and auto scaling.</w:t>
      </w:r>
    </w:p>
    <w:p w14:paraId="13750624" w14:textId="69A98C42" w:rsidR="00015909" w:rsidRDefault="00015909" w:rsidP="00773329">
      <w:pPr>
        <w:pStyle w:val="ListParagraph"/>
        <w:numPr>
          <w:ilvl w:val="0"/>
          <w:numId w:val="13"/>
        </w:numPr>
      </w:pPr>
      <w:r>
        <w:t>Design</w:t>
      </w:r>
      <w:r w:rsidR="00C561ED">
        <w:t>ed</w:t>
      </w:r>
      <w:r>
        <w:t xml:space="preserve"> relational and non-relational data stores on Azure.</w:t>
      </w:r>
    </w:p>
    <w:p w14:paraId="2EBBBD01" w14:textId="77777777" w:rsidR="00C561ED" w:rsidRDefault="00C561ED" w:rsidP="00C561ED">
      <w:pPr>
        <w:pStyle w:val="ListParagraph"/>
        <w:numPr>
          <w:ilvl w:val="0"/>
          <w:numId w:val="13"/>
        </w:numPr>
      </w:pPr>
      <w:r>
        <w:t>Expertise in designing and developing Informatica mappings from varied transformation logic using filter, expression, rank, router, aggregator, joiner, lookup, and update strategy.</w:t>
      </w:r>
    </w:p>
    <w:p w14:paraId="734E974B" w14:textId="77777777" w:rsidR="00C561ED" w:rsidRDefault="00C561ED" w:rsidP="00C561ED">
      <w:pPr>
        <w:pStyle w:val="ListParagraph"/>
        <w:numPr>
          <w:ilvl w:val="0"/>
          <w:numId w:val="13"/>
        </w:numPr>
      </w:pPr>
      <w:r>
        <w:t>Expertise in Developing Mappings, Define Workflows Tasks, Monitoring Sessions, Export Import Mappings and Workflows and Backup, Recovery.</w:t>
      </w:r>
    </w:p>
    <w:p w14:paraId="6C11934A" w14:textId="6975AD86" w:rsidR="0028088F" w:rsidRDefault="0028088F" w:rsidP="00C561ED">
      <w:pPr>
        <w:pStyle w:val="ListParagraph"/>
        <w:numPr>
          <w:ilvl w:val="0"/>
          <w:numId w:val="13"/>
        </w:numPr>
      </w:pPr>
      <w:r w:rsidRPr="0028088F">
        <w:t>Experienced in using Source Code Version Control Systems like Team Foundation Server (TFS), Informatica Version Control and GIT.</w:t>
      </w:r>
    </w:p>
    <w:p w14:paraId="4E4140C7" w14:textId="041D0696" w:rsidR="00C561ED" w:rsidRDefault="00C561ED" w:rsidP="00C561ED">
      <w:pPr>
        <w:pStyle w:val="ListParagraph"/>
        <w:numPr>
          <w:ilvl w:val="0"/>
          <w:numId w:val="13"/>
        </w:numPr>
      </w:pPr>
      <w:r>
        <w:t xml:space="preserve">Expert in the Analysis, Design, Development, Implementing and Testing Client/server application using Microsoft SQL Server and developing BI solutions using BI suite </w:t>
      </w:r>
      <w:r w:rsidR="00402D65">
        <w:t xml:space="preserve">Power BI, </w:t>
      </w:r>
      <w:r>
        <w:t>SSIS, SSAS, SSRS</w:t>
      </w:r>
    </w:p>
    <w:p w14:paraId="385EECF6" w14:textId="18F01B37" w:rsidR="00C561ED" w:rsidRDefault="00C561ED" w:rsidP="00C561ED">
      <w:pPr>
        <w:pStyle w:val="ListParagraph"/>
        <w:numPr>
          <w:ilvl w:val="0"/>
          <w:numId w:val="13"/>
        </w:numPr>
      </w:pPr>
      <w:r>
        <w:t xml:space="preserve">Excellent skills in High Level Design of and implementing ETL packages using SSIS 2017/2016/2014 for integrating data using OLE DB connection from heterogeneous sources by using multiple transformations available in SSIS toolbox such as Script task, </w:t>
      </w:r>
      <w:r w:rsidR="00402D65">
        <w:t>SCD</w:t>
      </w:r>
      <w:r>
        <w:t>, Data Conversion, Conditional Split, Bulk Insert, Merge, Fuzzy Lookup, Multicast, Lookup and Union all.</w:t>
      </w:r>
    </w:p>
    <w:p w14:paraId="4391A8D3" w14:textId="2F87E511" w:rsidR="00773329" w:rsidRDefault="00773329" w:rsidP="00773329">
      <w:pPr>
        <w:pStyle w:val="ListParagraph"/>
        <w:numPr>
          <w:ilvl w:val="0"/>
          <w:numId w:val="13"/>
        </w:numPr>
      </w:pPr>
      <w:r>
        <w:t xml:space="preserve">Expert in designing reports using </w:t>
      </w:r>
      <w:r w:rsidR="00402D65">
        <w:t xml:space="preserve">Power BI, Tableau and </w:t>
      </w:r>
      <w:r>
        <w:t>SQL Server Reporting Services SSRS</w:t>
      </w:r>
    </w:p>
    <w:p w14:paraId="7B50EA1F" w14:textId="77777777" w:rsidR="00773329" w:rsidRDefault="00773329" w:rsidP="00773329">
      <w:pPr>
        <w:pStyle w:val="ListParagraph"/>
        <w:numPr>
          <w:ilvl w:val="0"/>
          <w:numId w:val="13"/>
        </w:numPr>
      </w:pPr>
      <w:r>
        <w:t>Possesses excellent skills in Data Modeling using Erwin, Star and Snowflake Schema's.</w:t>
      </w:r>
    </w:p>
    <w:p w14:paraId="6A32928F" w14:textId="144CBF70" w:rsidR="00773329" w:rsidRDefault="00773329" w:rsidP="00773329">
      <w:pPr>
        <w:pStyle w:val="ListParagraph"/>
        <w:numPr>
          <w:ilvl w:val="0"/>
          <w:numId w:val="13"/>
        </w:numPr>
      </w:pPr>
      <w:r>
        <w:t xml:space="preserve">Expertise in creating different types of reports such as Crosstab, Drill-down, Top N, OLAP and Sub reports, and formatting them using </w:t>
      </w:r>
      <w:r w:rsidR="0028088F">
        <w:t>SSRS.</w:t>
      </w:r>
    </w:p>
    <w:p w14:paraId="16CBB9DB" w14:textId="6EF7CED6" w:rsidR="00015909" w:rsidRDefault="00015909" w:rsidP="00773329">
      <w:pPr>
        <w:pStyle w:val="ListParagraph"/>
        <w:numPr>
          <w:ilvl w:val="0"/>
          <w:numId w:val="13"/>
        </w:numPr>
      </w:pPr>
      <w:r>
        <w:t xml:space="preserve">Good understanding and working knowledge of Python </w:t>
      </w:r>
      <w:r w:rsidR="0028088F">
        <w:t>language.</w:t>
      </w:r>
    </w:p>
    <w:p w14:paraId="5219E924" w14:textId="77777777" w:rsidR="00773329" w:rsidRDefault="00773329" w:rsidP="00773329">
      <w:pPr>
        <w:pStyle w:val="ListParagraph"/>
        <w:numPr>
          <w:ilvl w:val="0"/>
          <w:numId w:val="13"/>
        </w:numPr>
      </w:pPr>
      <w:r>
        <w:t>High-performing team player with expertise in building/optimizing process, tools and infrastructure to maximize results in various business settings.</w:t>
      </w:r>
    </w:p>
    <w:p w14:paraId="23EBF0B7" w14:textId="4711EEEE" w:rsidR="00773329" w:rsidRDefault="00773329" w:rsidP="00773329">
      <w:pPr>
        <w:pStyle w:val="ListParagraph"/>
        <w:numPr>
          <w:ilvl w:val="0"/>
          <w:numId w:val="13"/>
        </w:numPr>
      </w:pPr>
      <w:r>
        <w:t>Extremely motivated, able to work smoothly even under pressure, meet deadlines in advance, ready to accept new challenges and adapt quickly to new technologies.</w:t>
      </w:r>
    </w:p>
    <w:p w14:paraId="32CD01A6" w14:textId="40B98180" w:rsidR="009848EA" w:rsidRDefault="009848EA" w:rsidP="00773329">
      <w:pPr>
        <w:pStyle w:val="ListParagraph"/>
        <w:numPr>
          <w:ilvl w:val="0"/>
          <w:numId w:val="13"/>
        </w:numPr>
      </w:pPr>
      <w:r w:rsidRPr="009848EA">
        <w:t>Well Experienced working in Agile and waterfall development methodologies.</w:t>
      </w:r>
    </w:p>
    <w:p w14:paraId="6825F72D" w14:textId="0D8DD745" w:rsidR="00AD13CB" w:rsidRDefault="00116DBF" w:rsidP="00AD13CB">
      <w:pPr>
        <w:pStyle w:val="Heading1"/>
      </w:pPr>
      <w:r>
        <w:lastRenderedPageBreak/>
        <w:t xml:space="preserve">Technical </w:t>
      </w:r>
      <w:sdt>
        <w:sdtPr>
          <w:alias w:val="Skills:"/>
          <w:tag w:val="Skills:"/>
          <w:id w:val="-891506033"/>
          <w:placeholder>
            <w:docPart w:val="C7CD320414A444978191A35238657B7E"/>
          </w:placeholder>
          <w:temporary/>
          <w:showingPlcHdr/>
          <w15:appearance w15:val="hidden"/>
        </w:sdtPr>
        <w:sdtContent>
          <w:r w:rsidR="004937AE">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9360"/>
      </w:tblGrid>
      <w:tr w:rsidR="00116DBF" w14:paraId="1BB5A21A" w14:textId="77777777" w:rsidTr="00B60A12">
        <w:trPr>
          <w:trHeight w:val="2165"/>
        </w:trPr>
        <w:tc>
          <w:tcPr>
            <w:tcW w:w="9523" w:type="dxa"/>
          </w:tcPr>
          <w:p w14:paraId="138859C9" w14:textId="70D3A98C" w:rsidR="00116DBF" w:rsidRDefault="00116DBF" w:rsidP="00BC7376">
            <w:pPr>
              <w:pStyle w:val="ListBullet"/>
              <w:numPr>
                <w:ilvl w:val="0"/>
                <w:numId w:val="4"/>
              </w:numPr>
            </w:pPr>
            <w:r>
              <w:t xml:space="preserve">ETL Tools: Informatica Power Center </w:t>
            </w:r>
            <w:r w:rsidR="0028088F">
              <w:t>10.2/</w:t>
            </w:r>
            <w:r>
              <w:t>9.x,</w:t>
            </w:r>
            <w:r w:rsidR="0028088F">
              <w:t xml:space="preserve"> Informatica Intelligent Cloud Services (IICS), SSIS 2012/2014/2016/2017,</w:t>
            </w:r>
            <w:r>
              <w:t xml:space="preserve"> SAP BODS 3.2/4.0/4.1</w:t>
            </w:r>
          </w:p>
          <w:p w14:paraId="3249009B" w14:textId="5652EF74" w:rsidR="00116DBF" w:rsidRDefault="00116DBF" w:rsidP="00116DBF">
            <w:pPr>
              <w:pStyle w:val="ListBullet"/>
              <w:numPr>
                <w:ilvl w:val="0"/>
                <w:numId w:val="4"/>
              </w:numPr>
            </w:pPr>
            <w:r>
              <w:t>RDBMS: SQL Server</w:t>
            </w:r>
            <w:r w:rsidR="0028088F">
              <w:t>,</w:t>
            </w:r>
            <w:r>
              <w:t xml:space="preserve"> Oracle</w:t>
            </w:r>
            <w:r w:rsidR="00B60A12">
              <w:t xml:space="preserve"> 11g/10g/9i, IBM DB2</w:t>
            </w:r>
            <w:r>
              <w:t>, MS Access.</w:t>
            </w:r>
          </w:p>
          <w:p w14:paraId="612B9E24" w14:textId="615EC62F" w:rsidR="0028088F" w:rsidRDefault="0028088F" w:rsidP="00116DBF">
            <w:pPr>
              <w:pStyle w:val="ListBullet"/>
              <w:numPr>
                <w:ilvl w:val="0"/>
                <w:numId w:val="4"/>
              </w:numPr>
            </w:pPr>
            <w:r w:rsidRPr="0028088F">
              <w:t>DB Tools and Utilities: TOAD, SQL Management Studios, SQL Developer, PostgreSQL</w:t>
            </w:r>
          </w:p>
          <w:p w14:paraId="1A44C8B7" w14:textId="7C04D9FC" w:rsidR="00116DBF" w:rsidRDefault="00116DBF" w:rsidP="00116DBF">
            <w:pPr>
              <w:pStyle w:val="ListBullet"/>
              <w:numPr>
                <w:ilvl w:val="0"/>
                <w:numId w:val="4"/>
              </w:numPr>
            </w:pPr>
            <w:r>
              <w:t xml:space="preserve">Programming Language: </w:t>
            </w:r>
            <w:r w:rsidR="0028088F">
              <w:t xml:space="preserve">Python, SQLs, PL/SQL, </w:t>
            </w:r>
            <w:r>
              <w:t xml:space="preserve">T-SQL, </w:t>
            </w:r>
            <w:r w:rsidR="0028088F">
              <w:t>Shell and batch scripting</w:t>
            </w:r>
            <w:r>
              <w:t>.</w:t>
            </w:r>
          </w:p>
          <w:p w14:paraId="403CA186" w14:textId="77777777" w:rsidR="00116DBF" w:rsidRDefault="00116DBF" w:rsidP="00116DBF">
            <w:pPr>
              <w:pStyle w:val="ListBullet"/>
              <w:numPr>
                <w:ilvl w:val="0"/>
                <w:numId w:val="4"/>
              </w:numPr>
            </w:pPr>
            <w:r>
              <w:t>Reporting Tools:</w:t>
            </w:r>
            <w:r w:rsidR="00B60A12">
              <w:t xml:space="preserve"> SAP</w:t>
            </w:r>
            <w:r>
              <w:t xml:space="preserve"> Crystal Reports, SQL Reporting Services</w:t>
            </w:r>
            <w:r w:rsidR="00B60A12">
              <w:t xml:space="preserve"> (SSRS)</w:t>
            </w:r>
            <w:r>
              <w:t>, Power BI and Tableau.</w:t>
            </w:r>
          </w:p>
          <w:p w14:paraId="0D9A2FC8" w14:textId="77777777" w:rsidR="0028088F" w:rsidRDefault="0028088F" w:rsidP="00116DBF">
            <w:pPr>
              <w:pStyle w:val="ListBullet"/>
              <w:numPr>
                <w:ilvl w:val="0"/>
                <w:numId w:val="4"/>
              </w:numPr>
            </w:pPr>
            <w:r>
              <w:t>Scheduling Tools: Control-M, Autosys.</w:t>
            </w:r>
          </w:p>
          <w:p w14:paraId="04E293D2" w14:textId="77777777" w:rsidR="0028088F" w:rsidRDefault="0028088F" w:rsidP="00116DBF">
            <w:pPr>
              <w:pStyle w:val="ListBullet"/>
              <w:numPr>
                <w:ilvl w:val="0"/>
                <w:numId w:val="4"/>
              </w:numPr>
            </w:pPr>
            <w:r>
              <w:t>Methodologies: Agile, Waterfall.</w:t>
            </w:r>
          </w:p>
          <w:p w14:paraId="1FE2BD4C" w14:textId="77777777" w:rsidR="0028088F" w:rsidRDefault="0028088F" w:rsidP="00116DBF">
            <w:pPr>
              <w:pStyle w:val="ListBullet"/>
              <w:numPr>
                <w:ilvl w:val="0"/>
                <w:numId w:val="4"/>
              </w:numPr>
            </w:pPr>
            <w:r w:rsidRPr="0028088F">
              <w:t>Collaboration Tools: SharePoint, Confluence, Team Foundation Server (TFS), JIRA</w:t>
            </w:r>
          </w:p>
          <w:p w14:paraId="510704CC" w14:textId="77777777" w:rsidR="0028088F" w:rsidRDefault="0028088F" w:rsidP="00116DBF">
            <w:pPr>
              <w:pStyle w:val="ListBullet"/>
              <w:numPr>
                <w:ilvl w:val="0"/>
                <w:numId w:val="4"/>
              </w:numPr>
            </w:pPr>
            <w:r w:rsidRPr="0028088F">
              <w:t>Cloud Technologies: Azure</w:t>
            </w:r>
          </w:p>
          <w:p w14:paraId="70E91EBA" w14:textId="0BE5E3A0" w:rsidR="0028088F" w:rsidRPr="004937AE" w:rsidRDefault="0028088F" w:rsidP="00116DBF">
            <w:pPr>
              <w:pStyle w:val="ListBullet"/>
              <w:numPr>
                <w:ilvl w:val="0"/>
                <w:numId w:val="4"/>
              </w:numPr>
            </w:pPr>
            <w:r w:rsidRPr="0028088F">
              <w:t>Other Tools &amp; Technologies: Putty, WinSCP, GitHub, Bitbucket.</w:t>
            </w:r>
          </w:p>
        </w:tc>
      </w:tr>
    </w:tbl>
    <w:p w14:paraId="221885BB" w14:textId="4000A393" w:rsidR="005B1D68" w:rsidRDefault="00633284" w:rsidP="00633284">
      <w:pPr>
        <w:pStyle w:val="Heading1"/>
        <w:pBdr>
          <w:top w:val="single" w:sz="4" w:space="20" w:color="A6A6A6" w:themeColor="background1" w:themeShade="A6"/>
        </w:pBdr>
      </w:pPr>
      <w:r>
        <w:t xml:space="preserve">Professional </w:t>
      </w:r>
      <w:sdt>
        <w:sdtPr>
          <w:alias w:val="Experience:"/>
          <w:tag w:val="Experience:"/>
          <w:id w:val="-898354009"/>
          <w:placeholder>
            <w:docPart w:val="4379210FD0BC4280891990EF369FB0B2"/>
          </w:placeholder>
          <w:temporary/>
          <w:showingPlcHdr/>
          <w15:appearance w15:val="hidden"/>
        </w:sdtPr>
        <w:sdtContent>
          <w:r w:rsidR="004937AE" w:rsidRPr="00AD3FD8">
            <w:t>Experience</w:t>
          </w:r>
        </w:sdtContent>
      </w:sdt>
    </w:p>
    <w:p w14:paraId="1403F5CF" w14:textId="77777777" w:rsidR="00143F7F" w:rsidRPr="00D413F9" w:rsidRDefault="00143F7F" w:rsidP="00143F7F">
      <w:pPr>
        <w:pStyle w:val="Heading3"/>
      </w:pPr>
      <w:r>
        <w:t>sept 2023</w:t>
      </w:r>
      <w:r w:rsidRPr="00D413F9">
        <w:t xml:space="preserve"> –</w:t>
      </w:r>
      <w:r>
        <w:t xml:space="preserve"> current</w:t>
      </w:r>
    </w:p>
    <w:p w14:paraId="76F9B82C" w14:textId="6C1256DE" w:rsidR="00143F7F" w:rsidRPr="00513EFC" w:rsidRDefault="00143F7F" w:rsidP="00143F7F">
      <w:pPr>
        <w:pStyle w:val="Heading2"/>
      </w:pPr>
      <w:r>
        <w:t xml:space="preserve">Sr. ETL Developer      </w:t>
      </w:r>
      <w:r w:rsidRPr="00CD14B1">
        <w:rPr>
          <w:color w:val="595959" w:themeColor="text1" w:themeTint="A6"/>
        </w:rPr>
        <w:t>Da</w:t>
      </w:r>
      <w:r>
        <w:rPr>
          <w:color w:val="595959" w:themeColor="text1" w:themeTint="A6"/>
        </w:rPr>
        <w:t>i</w:t>
      </w:r>
      <w:r w:rsidRPr="00CD14B1">
        <w:rPr>
          <w:color w:val="595959" w:themeColor="text1" w:themeTint="A6"/>
        </w:rPr>
        <w:t xml:space="preserve">mler Truck Financial Services, </w:t>
      </w:r>
      <w:r>
        <w:rPr>
          <w:rStyle w:val="Emphasis"/>
        </w:rPr>
        <w:t>MI</w:t>
      </w:r>
    </w:p>
    <w:p w14:paraId="651B761B" w14:textId="77777777" w:rsidR="00143F7F" w:rsidRDefault="00143F7F" w:rsidP="00143F7F">
      <w:pPr>
        <w:pStyle w:val="Heading3"/>
        <w:jc w:val="both"/>
        <w:rPr>
          <w:rFonts w:eastAsiaTheme="minorHAnsi" w:cstheme="minorBidi"/>
          <w:caps w:val="0"/>
          <w:szCs w:val="22"/>
        </w:rPr>
      </w:pPr>
    </w:p>
    <w:p w14:paraId="698EC90A" w14:textId="77777777" w:rsidR="00143F7F" w:rsidRDefault="00143F7F" w:rsidP="00143F7F">
      <w:pPr>
        <w:pStyle w:val="Heading3"/>
        <w:jc w:val="both"/>
        <w:rPr>
          <w:rFonts w:eastAsiaTheme="minorHAnsi" w:cstheme="minorBidi"/>
          <w:caps w:val="0"/>
          <w:szCs w:val="22"/>
        </w:rPr>
      </w:pPr>
      <w:r>
        <w:rPr>
          <w:rFonts w:eastAsiaTheme="minorHAnsi" w:cstheme="minorBidi"/>
          <w:caps w:val="0"/>
          <w:szCs w:val="22"/>
        </w:rPr>
        <w:t xml:space="preserve">DTFS serves institutional customers worldwide and is one of the largest Truck finance companies in the US. The company offers a variety of financing products and services. </w:t>
      </w:r>
    </w:p>
    <w:p w14:paraId="25C37FAB" w14:textId="77777777" w:rsidR="00143F7F" w:rsidRDefault="00143F7F" w:rsidP="00143F7F">
      <w:pPr>
        <w:pStyle w:val="Heading3"/>
        <w:jc w:val="both"/>
        <w:rPr>
          <w:rFonts w:eastAsiaTheme="minorHAnsi" w:cstheme="minorBidi"/>
          <w:caps w:val="0"/>
          <w:szCs w:val="22"/>
        </w:rPr>
      </w:pPr>
    </w:p>
    <w:p w14:paraId="58058056" w14:textId="77777777" w:rsidR="00143F7F" w:rsidRDefault="00143F7F" w:rsidP="00143F7F">
      <w:pPr>
        <w:pStyle w:val="Title"/>
        <w:rPr>
          <w:sz w:val="28"/>
          <w:szCs w:val="24"/>
        </w:rPr>
      </w:pPr>
      <w:r w:rsidRPr="00B60A12">
        <w:rPr>
          <w:sz w:val="28"/>
          <w:szCs w:val="24"/>
        </w:rPr>
        <w:t>Responsibilities</w:t>
      </w:r>
    </w:p>
    <w:p w14:paraId="66194C71"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Involved in design, development, and maintenance of databases for Data warehouse project.</w:t>
      </w:r>
    </w:p>
    <w:p w14:paraId="739665C9"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Involved in Business user’s meetings to understand their requirements.</w:t>
      </w:r>
    </w:p>
    <w:p w14:paraId="6BCBCEF2"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Designed, Developed and Supported Extraction, Transformation and Load Process (ETL) for data migration with Informatica 10.x.</w:t>
      </w:r>
    </w:p>
    <w:p w14:paraId="04CF0EBB" w14:textId="77777777" w:rsidR="00143F7F" w:rsidRPr="00FA3988" w:rsidRDefault="00143F7F" w:rsidP="00143F7F">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Created High level/detailed level design documents and involved in creating ETL functional and technical specification.</w:t>
      </w:r>
    </w:p>
    <w:p w14:paraId="1674D64E"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 xml:space="preserve">Developed various mappings using Mapping Designer and worked with Aggregator, Lookup, Filter, Router, Joiner, Source </w:t>
      </w:r>
      <w:proofErr w:type="spellStart"/>
      <w:r>
        <w:rPr>
          <w:rFonts w:eastAsia="Times New Roman" w:cs="Helvetica"/>
        </w:rPr>
        <w:t>Qualifer</w:t>
      </w:r>
      <w:proofErr w:type="spellEnd"/>
      <w:r>
        <w:rPr>
          <w:rFonts w:eastAsia="Times New Roman" w:cs="Helvetica"/>
        </w:rPr>
        <w:t xml:space="preserve">, Expression, Stored Procedure, Sorter and Sequence Generator Transformations. </w:t>
      </w:r>
    </w:p>
    <w:p w14:paraId="1B4E34EC"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 xml:space="preserve">Created Complex mappings which involved SCD’s, implementation of Business logic and capturing the deleted records in the source systems. </w:t>
      </w:r>
    </w:p>
    <w:p w14:paraId="2250F942"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 xml:space="preserve">Worked on connected and unconnected lookup. </w:t>
      </w:r>
    </w:p>
    <w:p w14:paraId="1777234F"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Created and scheduled sessions, jobs based on demand, run on time and run only once.</w:t>
      </w:r>
    </w:p>
    <w:p w14:paraId="5092485E"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Monitored workflow and sessions using workflow monitor.</w:t>
      </w:r>
    </w:p>
    <w:p w14:paraId="16EF209B"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Performed unit testing, integration testing and system testing of the Informatica mappings.</w:t>
      </w:r>
    </w:p>
    <w:p w14:paraId="6EC2A7B5" w14:textId="77777777" w:rsidR="00143F7F" w:rsidRDefault="00143F7F" w:rsidP="00143F7F">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 xml:space="preserve">Coded SQL and PL/SQL scripts.   </w:t>
      </w:r>
    </w:p>
    <w:p w14:paraId="3CA8BCF2" w14:textId="77777777" w:rsidR="00143F7F" w:rsidRPr="00633284" w:rsidRDefault="00143F7F" w:rsidP="00143F7F">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Created primary objects tables, views, indexes required for the application.</w:t>
      </w:r>
    </w:p>
    <w:p w14:paraId="306562DC" w14:textId="77777777" w:rsidR="00143F7F" w:rsidRDefault="00143F7F" w:rsidP="00143F7F">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Monitored performance of SQL Server, diagnosed the causes of poor queries, solved them by optimizing or tuning SQL.</w:t>
      </w:r>
    </w:p>
    <w:p w14:paraId="3F7EE651" w14:textId="77777777" w:rsidR="00143F7F" w:rsidRDefault="00143F7F" w:rsidP="00143F7F">
      <w:pPr>
        <w:shd w:val="clear" w:color="auto" w:fill="FFFFFF"/>
        <w:spacing w:before="210" w:after="0"/>
        <w:rPr>
          <w:caps/>
        </w:rPr>
      </w:pPr>
      <w:r w:rsidRPr="00633284">
        <w:rPr>
          <w:rFonts w:eastAsia="Times New Roman" w:cs="Helvetica"/>
          <w:b/>
          <w:bCs/>
        </w:rPr>
        <w:t>Environment: </w:t>
      </w:r>
      <w:r w:rsidRPr="00633284">
        <w:rPr>
          <w:rFonts w:eastAsia="Times New Roman" w:cs="Helvetica"/>
        </w:rPr>
        <w:t xml:space="preserve">SQL </w:t>
      </w:r>
      <w:r>
        <w:t>2021</w:t>
      </w:r>
      <w:r w:rsidRPr="00633284">
        <w:rPr>
          <w:rFonts w:eastAsia="Times New Roman" w:cs="Helvetica"/>
        </w:rPr>
        <w:t>,</w:t>
      </w:r>
      <w:r>
        <w:rPr>
          <w:rFonts w:eastAsia="Times New Roman" w:cs="Helvetica"/>
        </w:rPr>
        <w:t xml:space="preserve"> </w:t>
      </w:r>
      <w:proofErr w:type="spellStart"/>
      <w:r>
        <w:rPr>
          <w:rFonts w:eastAsia="Times New Roman" w:cs="Helvetica"/>
        </w:rPr>
        <w:t>DBeaver</w:t>
      </w:r>
      <w:proofErr w:type="spellEnd"/>
      <w:r>
        <w:rPr>
          <w:rFonts w:eastAsia="Times New Roman" w:cs="Helvetica"/>
        </w:rPr>
        <w:t>,</w:t>
      </w:r>
      <w:r w:rsidRPr="00633284">
        <w:rPr>
          <w:rFonts w:eastAsia="Times New Roman" w:cs="Helvetica"/>
        </w:rPr>
        <w:t xml:space="preserve"> Excel,</w:t>
      </w:r>
      <w:r>
        <w:rPr>
          <w:rFonts w:eastAsia="Times New Roman" w:cs="Helvetica"/>
        </w:rPr>
        <w:t xml:space="preserve"> </w:t>
      </w:r>
      <w:r w:rsidRPr="00633284">
        <w:rPr>
          <w:rFonts w:eastAsia="Times New Roman" w:cs="Helvetica"/>
        </w:rPr>
        <w:t>flat files,</w:t>
      </w:r>
      <w:r>
        <w:rPr>
          <w:rFonts w:eastAsia="Times New Roman" w:cs="Helvetica"/>
        </w:rPr>
        <w:t xml:space="preserve"> Jira,</w:t>
      </w:r>
      <w:r w:rsidRPr="00633284">
        <w:rPr>
          <w:rFonts w:eastAsia="Times New Roman" w:cs="Helvetica"/>
        </w:rPr>
        <w:t xml:space="preserve"> Informatica Power center </w:t>
      </w:r>
      <w:r>
        <w:rPr>
          <w:rFonts w:eastAsia="Times New Roman" w:cs="Helvetica"/>
        </w:rPr>
        <w:t>10</w:t>
      </w:r>
      <w:r w:rsidRPr="00633284">
        <w:rPr>
          <w:rFonts w:eastAsia="Times New Roman" w:cs="Helvetica"/>
        </w:rPr>
        <w:t>.x</w:t>
      </w:r>
      <w:r>
        <w:rPr>
          <w:rFonts w:eastAsia="Times New Roman" w:cs="Helvetica"/>
        </w:rPr>
        <w:t xml:space="preserve">. </w:t>
      </w:r>
    </w:p>
    <w:p w14:paraId="21CF18F3" w14:textId="14D66CAB" w:rsidR="0023705D" w:rsidRPr="00D413F9" w:rsidRDefault="000436CE" w:rsidP="00D413F9">
      <w:pPr>
        <w:pStyle w:val="Heading3"/>
      </w:pPr>
      <w:r>
        <w:lastRenderedPageBreak/>
        <w:t>JAN</w:t>
      </w:r>
      <w:r w:rsidR="00B60A12">
        <w:t xml:space="preserve"> 201</w:t>
      </w:r>
      <w:r w:rsidR="00EF2EDE">
        <w:t>9</w:t>
      </w:r>
      <w:r w:rsidR="00D413F9" w:rsidRPr="00D413F9">
        <w:t xml:space="preserve"> –</w:t>
      </w:r>
      <w:r w:rsidR="00D413F9">
        <w:t xml:space="preserve"> </w:t>
      </w:r>
      <w:r w:rsidR="00143F7F">
        <w:t>sept 2023</w:t>
      </w:r>
    </w:p>
    <w:p w14:paraId="20FCD6BB" w14:textId="46B7EE9D" w:rsidR="0023705D" w:rsidRPr="00513EFC" w:rsidRDefault="00B60A12" w:rsidP="00513EFC">
      <w:pPr>
        <w:pStyle w:val="Heading2"/>
      </w:pPr>
      <w:r>
        <w:t>Sr</w:t>
      </w:r>
      <w:r w:rsidR="009A6C67">
        <w:t>.</w:t>
      </w:r>
      <w:r w:rsidR="00EF2EDE">
        <w:t xml:space="preserve"> Lead</w:t>
      </w:r>
      <w:r>
        <w:t xml:space="preserve"> </w:t>
      </w:r>
      <w:r w:rsidR="0082241F">
        <w:t>ETL</w:t>
      </w:r>
      <w:r w:rsidR="00636CCA">
        <w:t xml:space="preserve"> </w:t>
      </w:r>
      <w:r>
        <w:t>Developer</w:t>
      </w:r>
      <w:r w:rsidR="00015909">
        <w:t xml:space="preserve"> </w:t>
      </w:r>
      <w:r w:rsidR="00143F7F">
        <w:t xml:space="preserve">               </w:t>
      </w:r>
      <w:proofErr w:type="spellStart"/>
      <w:r>
        <w:rPr>
          <w:rStyle w:val="Emphasis"/>
        </w:rPr>
        <w:t>Advantasure</w:t>
      </w:r>
      <w:proofErr w:type="spellEnd"/>
      <w:r>
        <w:rPr>
          <w:rStyle w:val="Emphasis"/>
        </w:rPr>
        <w:t xml:space="preserve">, Southfield </w:t>
      </w:r>
      <w:r w:rsidR="00EE16D6">
        <w:rPr>
          <w:rStyle w:val="Emphasis"/>
        </w:rPr>
        <w:t>MI</w:t>
      </w:r>
    </w:p>
    <w:p w14:paraId="50C7D2E4" w14:textId="1CF26406" w:rsidR="00B60A12" w:rsidRDefault="00B60A12" w:rsidP="00B60A12">
      <w:pPr>
        <w:pStyle w:val="Heading3"/>
        <w:jc w:val="both"/>
        <w:rPr>
          <w:rFonts w:eastAsiaTheme="minorHAnsi" w:cstheme="minorBidi"/>
          <w:caps w:val="0"/>
          <w:szCs w:val="22"/>
        </w:rPr>
      </w:pPr>
    </w:p>
    <w:p w14:paraId="7263C103" w14:textId="4153F85A" w:rsidR="00B60A12" w:rsidRDefault="00B60A12" w:rsidP="00B60A12">
      <w:pPr>
        <w:pStyle w:val="Title"/>
        <w:rPr>
          <w:sz w:val="28"/>
          <w:szCs w:val="24"/>
        </w:rPr>
      </w:pPr>
      <w:r w:rsidRPr="00B60A12">
        <w:rPr>
          <w:sz w:val="28"/>
          <w:szCs w:val="24"/>
        </w:rPr>
        <w:t>Responsibilities</w:t>
      </w:r>
    </w:p>
    <w:p w14:paraId="075F0785" w14:textId="1AB8FDCF" w:rsidR="009A6C67" w:rsidRDefault="009A6C67" w:rsidP="00633284">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 xml:space="preserve">Leading a team of 7-10 ETL and PLSQL Developers. </w:t>
      </w:r>
    </w:p>
    <w:p w14:paraId="42447376" w14:textId="6D4F43CE" w:rsidR="00494A31" w:rsidRDefault="00494A31" w:rsidP="00633284">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Worked with IT architects, Product Owners/Managers in gathering requirements, analysis and project coordination.</w:t>
      </w:r>
    </w:p>
    <w:p w14:paraId="668211B8" w14:textId="5685EB03" w:rsidR="00EF2EDE" w:rsidRDefault="00EF2EDE" w:rsidP="00633284">
      <w:pPr>
        <w:pStyle w:val="ListParagraph"/>
        <w:numPr>
          <w:ilvl w:val="0"/>
          <w:numId w:val="15"/>
        </w:numPr>
        <w:shd w:val="clear" w:color="auto" w:fill="FFFFFF"/>
        <w:spacing w:before="100" w:beforeAutospacing="1" w:after="100" w:afterAutospacing="1"/>
        <w:rPr>
          <w:rFonts w:eastAsia="Times New Roman" w:cs="Helvetica"/>
        </w:rPr>
      </w:pPr>
      <w:r>
        <w:rPr>
          <w:rFonts w:eastAsia="Times New Roman" w:cs="Helvetica"/>
        </w:rPr>
        <w:t xml:space="preserve">Understanding requirement, build codes and guide other developers during development activities in order to develop high standard stable codes within the limits of Confidential and client’s processes, standards and HIPPA guidelines. </w:t>
      </w:r>
    </w:p>
    <w:p w14:paraId="1E64AA9F" w14:textId="4184B7E5" w:rsidR="00633284" w:rsidRP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 xml:space="preserve">Designed and developed </w:t>
      </w:r>
      <w:r w:rsidR="00EF2EDE">
        <w:rPr>
          <w:rFonts w:eastAsia="Times New Roman" w:cs="Helvetica"/>
        </w:rPr>
        <w:t>mappings to be implemented based on client requirements u</w:t>
      </w:r>
      <w:r w:rsidRPr="00633284">
        <w:rPr>
          <w:rFonts w:eastAsia="Times New Roman" w:cs="Helvetica"/>
        </w:rPr>
        <w:t>sing </w:t>
      </w:r>
      <w:r w:rsidRPr="00633284">
        <w:rPr>
          <w:rFonts w:eastAsia="Times New Roman" w:cs="Helvetica"/>
          <w:b/>
          <w:bCs/>
        </w:rPr>
        <w:t xml:space="preserve">Informatica </w:t>
      </w:r>
      <w:r w:rsidR="0082241F">
        <w:rPr>
          <w:rFonts w:eastAsia="Times New Roman" w:cs="Helvetica"/>
          <w:b/>
          <w:bCs/>
        </w:rPr>
        <w:t>Power Center</w:t>
      </w:r>
      <w:r w:rsidR="00EF2EDE">
        <w:rPr>
          <w:rFonts w:eastAsia="Times New Roman" w:cs="Helvetica"/>
          <w:b/>
          <w:bCs/>
        </w:rPr>
        <w:t xml:space="preserve"> and Informatica Intelligent Cloud</w:t>
      </w:r>
      <w:r w:rsidR="000436CE">
        <w:rPr>
          <w:rFonts w:eastAsia="Times New Roman" w:cs="Helvetica"/>
          <w:b/>
          <w:bCs/>
        </w:rPr>
        <w:t xml:space="preserve"> Services (IICS)</w:t>
      </w:r>
      <w:r w:rsidRPr="00633284">
        <w:rPr>
          <w:rFonts w:eastAsia="Times New Roman" w:cs="Helvetica"/>
        </w:rPr>
        <w:t>.</w:t>
      </w:r>
    </w:p>
    <w:p w14:paraId="342512B5" w14:textId="3AEECE61" w:rsidR="00494A31" w:rsidRDefault="00494A31" w:rsidP="00633284">
      <w:pPr>
        <w:numPr>
          <w:ilvl w:val="0"/>
          <w:numId w:val="15"/>
        </w:numPr>
        <w:shd w:val="clear" w:color="auto" w:fill="FFFFFF"/>
        <w:spacing w:before="100" w:beforeAutospacing="1" w:after="100" w:afterAutospacing="1"/>
        <w:rPr>
          <w:rFonts w:eastAsia="Times New Roman" w:cs="Helvetica"/>
        </w:rPr>
      </w:pPr>
      <w:r>
        <w:rPr>
          <w:rFonts w:eastAsia="Times New Roman" w:cs="Helvetica"/>
        </w:rPr>
        <w:t>Created mapping documents with detailed source to target transformation logic, source data column information and target data column information.</w:t>
      </w:r>
    </w:p>
    <w:p w14:paraId="16F247AB" w14:textId="67E76BF2" w:rsidR="00633284" w:rsidRP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Developed complex mappings in Informatica to load the data from source files using different transformations like Source Qualifier, Look up connected and unconnected, Expression, Aggregate, Update Strategy, Joiner, Filter, Stored Procedure, normalizer, Router and Mapplets.</w:t>
      </w:r>
    </w:p>
    <w:p w14:paraId="67B41D8C" w14:textId="77777777" w:rsidR="00633284" w:rsidRP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Developed Change Data Capture mappings for Incremental Aggregation.</w:t>
      </w:r>
    </w:p>
    <w:p w14:paraId="03DE6712" w14:textId="77777777" w:rsidR="00633284" w:rsidRP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Created Slowly Changing Dimension SCD Type 2 mappings for developing the dimensions to maintain the complete historical data.</w:t>
      </w:r>
    </w:p>
    <w:p w14:paraId="0624BD8A" w14:textId="77777777" w:rsid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Developed Mappings that extract data to Data Warehouse and monitored the Daily, Weekly, Monthly and Quarterly Loads.</w:t>
      </w:r>
    </w:p>
    <w:p w14:paraId="676931FD" w14:textId="600DF575" w:rsidR="00494A31" w:rsidRDefault="00494A31" w:rsidP="00633284">
      <w:pPr>
        <w:numPr>
          <w:ilvl w:val="0"/>
          <w:numId w:val="15"/>
        </w:numPr>
        <w:shd w:val="clear" w:color="auto" w:fill="FFFFFF"/>
        <w:spacing w:before="100" w:beforeAutospacing="1" w:after="100" w:afterAutospacing="1"/>
        <w:rPr>
          <w:rFonts w:eastAsia="Times New Roman" w:cs="Helvetica"/>
        </w:rPr>
      </w:pPr>
      <w:r>
        <w:rPr>
          <w:rFonts w:eastAsia="Times New Roman" w:cs="Helvetica"/>
        </w:rPr>
        <w:t>Involved in migrating the client data warehouse architecture from on-premises to Azure Cloud.</w:t>
      </w:r>
    </w:p>
    <w:p w14:paraId="7F460D71" w14:textId="1868A53B" w:rsidR="00494A31" w:rsidRDefault="00494A31" w:rsidP="00633284">
      <w:pPr>
        <w:numPr>
          <w:ilvl w:val="0"/>
          <w:numId w:val="15"/>
        </w:numPr>
        <w:shd w:val="clear" w:color="auto" w:fill="FFFFFF"/>
        <w:spacing w:before="100" w:beforeAutospacing="1" w:after="100" w:afterAutospacing="1"/>
        <w:rPr>
          <w:rFonts w:eastAsia="Times New Roman" w:cs="Helvetica"/>
        </w:rPr>
      </w:pPr>
      <w:r>
        <w:rPr>
          <w:rFonts w:eastAsia="Times New Roman" w:cs="Helvetica"/>
        </w:rPr>
        <w:t>Created pipelines in Azure Data Factory using linked services to Extract, Transform and Load data from multiple sources like Azure SQL, Blob Storage and Azure SQL Data warehouse.</w:t>
      </w:r>
    </w:p>
    <w:p w14:paraId="2E594A36" w14:textId="5D360174" w:rsidR="00494A31" w:rsidRDefault="00494A31" w:rsidP="00633284">
      <w:pPr>
        <w:numPr>
          <w:ilvl w:val="0"/>
          <w:numId w:val="15"/>
        </w:numPr>
        <w:shd w:val="clear" w:color="auto" w:fill="FFFFFF"/>
        <w:spacing w:before="100" w:beforeAutospacing="1" w:after="100" w:afterAutospacing="1"/>
        <w:rPr>
          <w:rFonts w:eastAsia="Times New Roman" w:cs="Helvetica"/>
        </w:rPr>
      </w:pPr>
      <w:r>
        <w:rPr>
          <w:rFonts w:eastAsia="Times New Roman" w:cs="Helvetica"/>
        </w:rPr>
        <w:t>Implemented ADF operations and deployment into Azure for moving data from On-Premise into cloud.</w:t>
      </w:r>
    </w:p>
    <w:p w14:paraId="4272000F" w14:textId="3F1F7ED7" w:rsidR="00494A31" w:rsidRPr="00633284" w:rsidRDefault="00494A31" w:rsidP="00633284">
      <w:pPr>
        <w:numPr>
          <w:ilvl w:val="0"/>
          <w:numId w:val="15"/>
        </w:numPr>
        <w:shd w:val="clear" w:color="auto" w:fill="FFFFFF"/>
        <w:spacing w:before="100" w:beforeAutospacing="1" w:after="100" w:afterAutospacing="1"/>
        <w:rPr>
          <w:rFonts w:eastAsia="Times New Roman" w:cs="Helvetica"/>
        </w:rPr>
      </w:pPr>
      <w:r>
        <w:rPr>
          <w:rFonts w:eastAsia="Times New Roman" w:cs="Helvetica"/>
        </w:rPr>
        <w:t>Monitored end to end integration using Azure monitor.</w:t>
      </w:r>
    </w:p>
    <w:p w14:paraId="4A87F9C0" w14:textId="3D6962DC" w:rsidR="00633284" w:rsidRP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 xml:space="preserve">Involved in review of the mappings and enhancements for better optimization of the Informatica mappings, sessions and </w:t>
      </w:r>
      <w:r w:rsidR="00494A31" w:rsidRPr="00633284">
        <w:rPr>
          <w:rFonts w:eastAsia="Times New Roman" w:cs="Helvetica"/>
        </w:rPr>
        <w:t>workflows.</w:t>
      </w:r>
    </w:p>
    <w:p w14:paraId="5D851171" w14:textId="77777777" w:rsidR="00633284" w:rsidRP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Co-ordinate with the QA team in various testing phases by resolving the defects and ensuring smooth execution of the test plans.</w:t>
      </w:r>
    </w:p>
    <w:p w14:paraId="54FAFBF5" w14:textId="77777777" w:rsidR="00633284" w:rsidRP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Creating the deployment documents and migrating the code to the production environment.</w:t>
      </w:r>
    </w:p>
    <w:p w14:paraId="3BA0D306" w14:textId="2ED5B459" w:rsidR="00633284" w:rsidRDefault="00633284" w:rsidP="00633284">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 xml:space="preserve">Investigating and fixing the </w:t>
      </w:r>
      <w:r w:rsidR="0028088F" w:rsidRPr="00633284">
        <w:rPr>
          <w:rFonts w:eastAsia="Times New Roman" w:cs="Helvetica"/>
        </w:rPr>
        <w:t>bugs that</w:t>
      </w:r>
      <w:r w:rsidRPr="00633284">
        <w:rPr>
          <w:rFonts w:eastAsia="Times New Roman" w:cs="Helvetica"/>
        </w:rPr>
        <w:t xml:space="preserve"> occurred in the production environment and providing </w:t>
      </w:r>
      <w:r w:rsidR="009848EA" w:rsidRPr="00633284">
        <w:rPr>
          <w:rFonts w:eastAsia="Times New Roman" w:cs="Helvetica"/>
        </w:rPr>
        <w:t>on</w:t>
      </w:r>
      <w:r w:rsidRPr="00633284">
        <w:rPr>
          <w:rFonts w:eastAsia="Times New Roman" w:cs="Helvetica"/>
        </w:rPr>
        <w:t>-call support.</w:t>
      </w:r>
    </w:p>
    <w:p w14:paraId="48E1B8C6" w14:textId="46638A75" w:rsidR="0028088F" w:rsidRPr="0028088F" w:rsidRDefault="0028088F" w:rsidP="0028088F">
      <w:pPr>
        <w:pStyle w:val="ListParagraph"/>
        <w:numPr>
          <w:ilvl w:val="0"/>
          <w:numId w:val="15"/>
        </w:numPr>
        <w:spacing w:after="0" w:line="276" w:lineRule="auto"/>
        <w:ind w:right="-563"/>
        <w:rPr>
          <w:rFonts w:eastAsia="Times New Roman" w:cs="Arial"/>
        </w:rPr>
      </w:pPr>
      <w:r w:rsidRPr="004C1D6E">
        <w:rPr>
          <w:rFonts w:cs="Arial"/>
        </w:rPr>
        <w:t>Involved in Code migration to different Repositories (Dev/Test/Prod).</w:t>
      </w:r>
    </w:p>
    <w:p w14:paraId="23CC7209" w14:textId="64656BEF" w:rsidR="00633284" w:rsidRPr="00633284" w:rsidRDefault="00633284" w:rsidP="00633284">
      <w:pPr>
        <w:shd w:val="clear" w:color="auto" w:fill="FFFFFF"/>
        <w:spacing w:before="210" w:after="0"/>
        <w:rPr>
          <w:rFonts w:eastAsia="Times New Roman" w:cs="Helvetica"/>
        </w:rPr>
      </w:pPr>
      <w:r w:rsidRPr="00633284">
        <w:rPr>
          <w:rFonts w:eastAsia="Times New Roman" w:cs="Helvetica"/>
          <w:b/>
          <w:bCs/>
        </w:rPr>
        <w:t>Environment: </w:t>
      </w:r>
      <w:r w:rsidRPr="00633284">
        <w:rPr>
          <w:rFonts w:eastAsia="Times New Roman" w:cs="Helvetica"/>
        </w:rPr>
        <w:t>S</w:t>
      </w:r>
      <w:r w:rsidR="00402D65">
        <w:rPr>
          <w:rFonts w:eastAsia="Times New Roman" w:cs="Helvetica"/>
        </w:rPr>
        <w:t>tar Schema, Snowflake Schema, Informatica Power Center 10.2, Informatica Intelligent Cloud Services (IICS), Microsoft S</w:t>
      </w:r>
      <w:r w:rsidRPr="00633284">
        <w:rPr>
          <w:rFonts w:eastAsia="Times New Roman" w:cs="Helvetica"/>
        </w:rPr>
        <w:t>QL</w:t>
      </w:r>
      <w:r w:rsidR="00402D65">
        <w:rPr>
          <w:rFonts w:eastAsia="Times New Roman" w:cs="Helvetica"/>
        </w:rPr>
        <w:t xml:space="preserve"> Server</w:t>
      </w:r>
      <w:r w:rsidRPr="00633284">
        <w:rPr>
          <w:rFonts w:eastAsia="Times New Roman" w:cs="Helvetica"/>
        </w:rPr>
        <w:t xml:space="preserve"> </w:t>
      </w:r>
      <w:r w:rsidR="00EE16D6">
        <w:t>2017</w:t>
      </w:r>
      <w:r w:rsidR="00402D65">
        <w:t>/2016</w:t>
      </w:r>
      <w:r w:rsidRPr="00633284">
        <w:rPr>
          <w:rFonts w:eastAsia="Times New Roman" w:cs="Helvetica"/>
        </w:rPr>
        <w:t>,</w:t>
      </w:r>
      <w:r w:rsidR="00EE16D6" w:rsidRPr="00633284">
        <w:rPr>
          <w:rFonts w:eastAsia="Times New Roman" w:cs="Helvetica"/>
        </w:rPr>
        <w:t xml:space="preserve"> </w:t>
      </w:r>
      <w:r w:rsidR="00402D65">
        <w:rPr>
          <w:rFonts w:eastAsia="Times New Roman" w:cs="Helvetica"/>
        </w:rPr>
        <w:t xml:space="preserve">Azure SQL Datawarehouse (Azure Synapse), Azure SQL Database, Control M, Informatica Scheduler, Agile, JIRA, </w:t>
      </w:r>
      <w:r w:rsidR="004C1D6E">
        <w:rPr>
          <w:rFonts w:eastAsia="Times New Roman" w:cs="Helvetica"/>
        </w:rPr>
        <w:t>TFS, PL/SQL Developer, SSMS.</w:t>
      </w:r>
    </w:p>
    <w:p w14:paraId="19F402F0" w14:textId="03D5C5C1" w:rsidR="00B60A12" w:rsidRDefault="00B60A12" w:rsidP="00B60A12">
      <w:pPr>
        <w:pStyle w:val="Heading3"/>
        <w:jc w:val="both"/>
        <w:rPr>
          <w:rFonts w:eastAsiaTheme="minorHAnsi" w:cstheme="minorBidi"/>
          <w:caps w:val="0"/>
          <w:szCs w:val="22"/>
        </w:rPr>
      </w:pPr>
    </w:p>
    <w:p w14:paraId="505A3D97" w14:textId="0062F46C" w:rsidR="00EF2EDE" w:rsidRPr="00D413F9" w:rsidRDefault="00EF2EDE" w:rsidP="00EF2EDE">
      <w:pPr>
        <w:pStyle w:val="Heading3"/>
      </w:pPr>
      <w:r>
        <w:t>AUG 2017</w:t>
      </w:r>
      <w:r w:rsidRPr="00D413F9">
        <w:t xml:space="preserve"> –</w:t>
      </w:r>
      <w:r>
        <w:t xml:space="preserve"> Jan 2019</w:t>
      </w:r>
    </w:p>
    <w:p w14:paraId="30F9B17C" w14:textId="1FAD4C8A" w:rsidR="00EF2EDE" w:rsidRPr="00513EFC" w:rsidRDefault="00EF2EDE" w:rsidP="00EF2EDE">
      <w:pPr>
        <w:pStyle w:val="Heading2"/>
      </w:pPr>
      <w:r>
        <w:t xml:space="preserve">ETL Developer </w:t>
      </w:r>
      <w:r w:rsidR="00143F7F">
        <w:t xml:space="preserve">                                     </w:t>
      </w:r>
      <w:r>
        <w:rPr>
          <w:rStyle w:val="Emphasis"/>
        </w:rPr>
        <w:t>Tessellate, Southfield MI</w:t>
      </w:r>
    </w:p>
    <w:p w14:paraId="26F63EE7" w14:textId="77777777" w:rsidR="00EF2EDE" w:rsidRDefault="00EF2EDE" w:rsidP="00B60A12">
      <w:pPr>
        <w:pStyle w:val="Heading3"/>
        <w:jc w:val="both"/>
        <w:rPr>
          <w:rFonts w:eastAsiaTheme="minorHAnsi" w:cstheme="minorBidi"/>
          <w:caps w:val="0"/>
          <w:szCs w:val="22"/>
        </w:rPr>
      </w:pPr>
    </w:p>
    <w:p w14:paraId="3EA33422" w14:textId="77777777" w:rsidR="00EF2EDE" w:rsidRDefault="00EF2EDE" w:rsidP="00EF2EDE">
      <w:pPr>
        <w:pStyle w:val="Title"/>
        <w:rPr>
          <w:sz w:val="28"/>
          <w:szCs w:val="24"/>
        </w:rPr>
      </w:pPr>
      <w:r w:rsidRPr="00B60A12">
        <w:rPr>
          <w:sz w:val="28"/>
          <w:szCs w:val="24"/>
        </w:rPr>
        <w:t>Responsibilities</w:t>
      </w:r>
    </w:p>
    <w:p w14:paraId="0FA5C327" w14:textId="77777777" w:rsidR="00EF2EDE" w:rsidRPr="00633284" w:rsidRDefault="00EF2EDE" w:rsidP="00EF2EDE">
      <w:pPr>
        <w:pStyle w:val="ListParagraph"/>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Involved in all the phases of the SDLC requirement gathering, design, development, Unit testing, UAT, Production roll-out, enhancements and Production support.</w:t>
      </w:r>
    </w:p>
    <w:p w14:paraId="653C61BE"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lastRenderedPageBreak/>
        <w:t>Worked closely with the business users to understand the requirements and convert them into project level technical capabilities.</w:t>
      </w:r>
    </w:p>
    <w:p w14:paraId="587EA72A"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Worked with business analysts to identify the appropriate data elements for required capabilities.</w:t>
      </w:r>
    </w:p>
    <w:p w14:paraId="0DDFDABD"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The project involved developing SSIS packages for moving data from various sources such as SQL Server</w:t>
      </w:r>
      <w:r>
        <w:rPr>
          <w:rFonts w:eastAsia="Times New Roman" w:cs="Helvetica"/>
        </w:rPr>
        <w:t>, Oracle</w:t>
      </w:r>
      <w:r w:rsidRPr="00633284">
        <w:rPr>
          <w:rFonts w:eastAsia="Times New Roman" w:cs="Helvetica"/>
        </w:rPr>
        <w:t xml:space="preserve"> and external flat files to SQL Server</w:t>
      </w:r>
      <w:r>
        <w:rPr>
          <w:rFonts w:eastAsia="Times New Roman" w:cs="Helvetica"/>
        </w:rPr>
        <w:t xml:space="preserve"> </w:t>
      </w:r>
      <w:r w:rsidRPr="00633284">
        <w:rPr>
          <w:rFonts w:eastAsia="Times New Roman" w:cs="Helvetica"/>
        </w:rPr>
        <w:t xml:space="preserve">Staging Area </w:t>
      </w:r>
      <w:r>
        <w:rPr>
          <w:rFonts w:eastAsia="Times New Roman" w:cs="Helvetica"/>
        </w:rPr>
        <w:t>(</w:t>
      </w:r>
      <w:r w:rsidRPr="00633284">
        <w:rPr>
          <w:rFonts w:eastAsia="Times New Roman" w:cs="Helvetica"/>
        </w:rPr>
        <w:t>STG</w:t>
      </w:r>
      <w:r>
        <w:rPr>
          <w:rFonts w:eastAsia="Times New Roman" w:cs="Helvetica"/>
        </w:rPr>
        <w:t>)</w:t>
      </w:r>
      <w:r w:rsidRPr="00633284">
        <w:rPr>
          <w:rFonts w:eastAsia="Times New Roman" w:cs="Helvetica"/>
        </w:rPr>
        <w:t xml:space="preserve"> and then to Operational Data Store ODS.</w:t>
      </w:r>
    </w:p>
    <w:p w14:paraId="5FD74E63"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 xml:space="preserve">Created </w:t>
      </w:r>
      <w:r>
        <w:rPr>
          <w:rFonts w:eastAsia="Times New Roman" w:cs="Helvetica"/>
        </w:rPr>
        <w:t xml:space="preserve">and </w:t>
      </w:r>
      <w:r w:rsidRPr="00633284">
        <w:rPr>
          <w:rFonts w:eastAsia="Times New Roman" w:cs="Helvetica"/>
        </w:rPr>
        <w:t xml:space="preserve">documented </w:t>
      </w:r>
      <w:r>
        <w:rPr>
          <w:rFonts w:eastAsia="Times New Roman" w:cs="Helvetica"/>
        </w:rPr>
        <w:t>d</w:t>
      </w:r>
      <w:r w:rsidRPr="00633284">
        <w:rPr>
          <w:rFonts w:eastAsia="Times New Roman" w:cs="Helvetica"/>
        </w:rPr>
        <w:t>etail</w:t>
      </w:r>
      <w:r>
        <w:rPr>
          <w:rFonts w:eastAsia="Times New Roman" w:cs="Helvetica"/>
        </w:rPr>
        <w:t>ed</w:t>
      </w:r>
      <w:r w:rsidRPr="00633284">
        <w:rPr>
          <w:rFonts w:eastAsia="Times New Roman" w:cs="Helvetica"/>
        </w:rPr>
        <w:t xml:space="preserve"> level ETL SSIS framework standards and a template package to help developers understand ETL development strategies</w:t>
      </w:r>
      <w:r>
        <w:rPr>
          <w:rFonts w:eastAsia="Times New Roman" w:cs="Helvetica"/>
        </w:rPr>
        <w:t xml:space="preserve"> on both SSIS and Informatica</w:t>
      </w:r>
      <w:r w:rsidRPr="00633284">
        <w:rPr>
          <w:rFonts w:eastAsia="Times New Roman" w:cs="Helvetica"/>
        </w:rPr>
        <w:t>.</w:t>
      </w:r>
    </w:p>
    <w:p w14:paraId="61E721FA"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Created High level/detailed level design documents and involved in creating ETL functional and technical specification.</w:t>
      </w:r>
    </w:p>
    <w:p w14:paraId="159EB882"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 xml:space="preserve">Worked on </w:t>
      </w:r>
      <w:r w:rsidRPr="00633284">
        <w:rPr>
          <w:rFonts w:eastAsia="Times New Roman" w:cs="Helvetica"/>
          <w:b/>
          <w:bCs/>
        </w:rPr>
        <w:t>SQL</w:t>
      </w:r>
      <w:r w:rsidRPr="00633284">
        <w:rPr>
          <w:rFonts w:eastAsia="Times New Roman" w:cs="Helvetica"/>
        </w:rPr>
        <w:t> </w:t>
      </w:r>
      <w:r w:rsidRPr="00633284">
        <w:rPr>
          <w:rFonts w:eastAsia="Times New Roman" w:cs="Helvetica"/>
          <w:b/>
          <w:bCs/>
        </w:rPr>
        <w:t>Server Integration Services SSIS </w:t>
      </w:r>
      <w:r w:rsidRPr="00633284">
        <w:rPr>
          <w:rFonts w:eastAsia="Times New Roman" w:cs="Helvetica"/>
        </w:rPr>
        <w:t>to integrate and analyze data from multiple heterogeneous information sources like</w:t>
      </w:r>
      <w:r>
        <w:rPr>
          <w:rFonts w:eastAsia="Times New Roman" w:cs="Helvetica"/>
        </w:rPr>
        <w:t xml:space="preserve"> Oracle, </w:t>
      </w:r>
      <w:r w:rsidRPr="00633284">
        <w:rPr>
          <w:rFonts w:eastAsia="Times New Roman" w:cs="Helvetica"/>
        </w:rPr>
        <w:t>SQL Server and external Flat files.</w:t>
      </w:r>
    </w:p>
    <w:p w14:paraId="051914F1"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Created Packages for Transaction processing using containers as For-Each Loop, Sequence controlling flow of data using tasks as Script, Data Flow, File System, and Execute Package.</w:t>
      </w:r>
    </w:p>
    <w:p w14:paraId="2E45207E"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Extensively used Script task and Script component task to perform custom tasks and data cleansing.</w:t>
      </w:r>
    </w:p>
    <w:p w14:paraId="2CFC4B6E"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Developed packages to handle slowly changing dimensions, data cleansing, loading multiple files and executing tasks multiple times using For Each Loop.</w:t>
      </w:r>
    </w:p>
    <w:p w14:paraId="57550BC2"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Developed Custom Audit tables in SQL server to capture SSIS package logging information.</w:t>
      </w:r>
    </w:p>
    <w:p w14:paraId="74B101DE"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Monitored performance of SQL Server, diagnosed the causes of poor queries, solved them by optimizing or tuning SQL.</w:t>
      </w:r>
    </w:p>
    <w:p w14:paraId="1EAF58A6"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Co-ordinate with the QA team in various testing phases by resolving the defects and ensuring smooth execution of the test plans.</w:t>
      </w:r>
    </w:p>
    <w:p w14:paraId="47E8A5A1" w14:textId="7777777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Creating the deployment documents and migrating the code to the production environment.</w:t>
      </w:r>
    </w:p>
    <w:p w14:paraId="4326FCB6" w14:textId="52656C37" w:rsidR="00EF2EDE" w:rsidRPr="00633284" w:rsidRDefault="00EF2EDE" w:rsidP="00EF2EDE">
      <w:pPr>
        <w:numPr>
          <w:ilvl w:val="0"/>
          <w:numId w:val="15"/>
        </w:numPr>
        <w:shd w:val="clear" w:color="auto" w:fill="FFFFFF"/>
        <w:spacing w:before="100" w:beforeAutospacing="1" w:after="100" w:afterAutospacing="1"/>
        <w:rPr>
          <w:rFonts w:eastAsia="Times New Roman" w:cs="Helvetica"/>
        </w:rPr>
      </w:pPr>
      <w:r w:rsidRPr="00633284">
        <w:rPr>
          <w:rFonts w:eastAsia="Times New Roman" w:cs="Helvetica"/>
        </w:rPr>
        <w:t>Investigating and fixing the bugs that occurred in the production environment and providing on-call support.</w:t>
      </w:r>
    </w:p>
    <w:p w14:paraId="49B9A92F" w14:textId="7E2457C5" w:rsidR="00EF2EDE" w:rsidRPr="00633284" w:rsidRDefault="00EF2EDE" w:rsidP="00EF2EDE">
      <w:pPr>
        <w:shd w:val="clear" w:color="auto" w:fill="FFFFFF"/>
        <w:spacing w:before="210" w:after="0"/>
        <w:rPr>
          <w:rFonts w:eastAsia="Times New Roman" w:cs="Helvetica"/>
        </w:rPr>
      </w:pPr>
      <w:r w:rsidRPr="00633284">
        <w:rPr>
          <w:rFonts w:eastAsia="Times New Roman" w:cs="Helvetica"/>
          <w:b/>
          <w:bCs/>
        </w:rPr>
        <w:t>Environment: </w:t>
      </w:r>
      <w:r w:rsidRPr="00633284">
        <w:rPr>
          <w:rFonts w:eastAsia="Times New Roman" w:cs="Helvetica"/>
        </w:rPr>
        <w:t xml:space="preserve">SQL </w:t>
      </w:r>
      <w:r>
        <w:t>2017/2016/2014/</w:t>
      </w:r>
      <w:r w:rsidRPr="00633284">
        <w:rPr>
          <w:rFonts w:eastAsia="Times New Roman" w:cs="Helvetica"/>
        </w:rPr>
        <w:t>2012, T-SQL, SQL Server Integration Services SSIS,</w:t>
      </w:r>
      <w:r>
        <w:rPr>
          <w:rFonts w:eastAsia="Times New Roman" w:cs="Helvetica"/>
        </w:rPr>
        <w:t xml:space="preserve"> </w:t>
      </w:r>
      <w:r w:rsidRPr="00633284">
        <w:rPr>
          <w:rFonts w:eastAsia="Times New Roman" w:cs="Helvetica"/>
        </w:rPr>
        <w:t>Informatica Power center 9.</w:t>
      </w:r>
      <w:r w:rsidR="00402D65">
        <w:rPr>
          <w:rFonts w:eastAsia="Times New Roman" w:cs="Helvetica"/>
        </w:rPr>
        <w:t>6.1/9.1.1</w:t>
      </w:r>
      <w:r>
        <w:rPr>
          <w:rFonts w:eastAsia="Times New Roman" w:cs="Helvetica"/>
        </w:rPr>
        <w:t xml:space="preserve">, SSRS, Power BI, </w:t>
      </w:r>
      <w:r w:rsidRPr="00633284">
        <w:rPr>
          <w:rFonts w:eastAsia="Times New Roman" w:cs="Helvetica"/>
        </w:rPr>
        <w:t xml:space="preserve">MS </w:t>
      </w:r>
      <w:r>
        <w:rPr>
          <w:rFonts w:eastAsia="Times New Roman" w:cs="Helvetica"/>
        </w:rPr>
        <w:t>Access, SourceTree, Bitbucket, PL/SQL Developer, SSMS.</w:t>
      </w:r>
    </w:p>
    <w:p w14:paraId="70E523AD" w14:textId="77777777" w:rsidR="00143F7F" w:rsidRDefault="00143F7F" w:rsidP="00D413F9">
      <w:pPr>
        <w:pStyle w:val="Heading3"/>
      </w:pPr>
    </w:p>
    <w:p w14:paraId="3FBA3EFD" w14:textId="565E0B52" w:rsidR="00D413F9" w:rsidRPr="00D413F9" w:rsidRDefault="00B60A12" w:rsidP="00D413F9">
      <w:pPr>
        <w:pStyle w:val="Heading3"/>
      </w:pPr>
      <w:r>
        <w:t>APRIL 2015</w:t>
      </w:r>
      <w:r w:rsidR="00D413F9" w:rsidRPr="00D413F9">
        <w:t xml:space="preserve"> –</w:t>
      </w:r>
      <w:r w:rsidR="00D413F9">
        <w:t xml:space="preserve"> </w:t>
      </w:r>
      <w:r>
        <w:t>AUG 201</w:t>
      </w:r>
      <w:r w:rsidR="00B9561D">
        <w:t>7</w:t>
      </w:r>
    </w:p>
    <w:p w14:paraId="670F4301" w14:textId="2ECE10A6" w:rsidR="00D413F9" w:rsidRPr="00513EFC" w:rsidRDefault="00EE16D6" w:rsidP="00513EFC">
      <w:pPr>
        <w:pStyle w:val="Heading2"/>
      </w:pPr>
      <w:r>
        <w:t xml:space="preserve">ETL </w:t>
      </w:r>
      <w:r w:rsidR="00051604">
        <w:t>Developer</w:t>
      </w:r>
      <w:r w:rsidR="00E03F71">
        <w:t xml:space="preserve"> </w:t>
      </w:r>
      <w:r w:rsidR="0095272C">
        <w:t>/</w:t>
      </w:r>
      <w:r w:rsidR="005A4A49" w:rsidRPr="00513EFC">
        <w:t xml:space="preserve"> </w:t>
      </w:r>
      <w:r>
        <w:rPr>
          <w:rStyle w:val="Emphasis"/>
        </w:rPr>
        <w:t>DTE Energy, Detroit MI</w:t>
      </w:r>
    </w:p>
    <w:p w14:paraId="4F8A680F" w14:textId="35A4AC14" w:rsidR="00D413F9" w:rsidRDefault="00EE16D6" w:rsidP="00D413F9">
      <w:r w:rsidRPr="00EE16D6">
        <w:t xml:space="preserve">DTE manages the flow of electric power to approximately 10 million customers. This project on which I am working is extensively based on migration of the data from </w:t>
      </w:r>
      <w:proofErr w:type="gramStart"/>
      <w:r w:rsidRPr="00EE16D6">
        <w:t>Non-SAP</w:t>
      </w:r>
      <w:proofErr w:type="gramEnd"/>
      <w:r w:rsidRPr="00EE16D6">
        <w:t xml:space="preserve"> systems to SAP using SAP BODS &amp; providing the data to an application DTE Insight which provides detailed hourly usage to millions of customers having them save energy &amp; use it efficiently.</w:t>
      </w:r>
    </w:p>
    <w:p w14:paraId="45012192" w14:textId="1B7B8B00" w:rsidR="00EE16D6" w:rsidRDefault="00EE16D6" w:rsidP="00EE16D6">
      <w:pPr>
        <w:pStyle w:val="Title"/>
        <w:rPr>
          <w:sz w:val="28"/>
          <w:szCs w:val="24"/>
        </w:rPr>
      </w:pPr>
      <w:r w:rsidRPr="00B60A12">
        <w:rPr>
          <w:sz w:val="28"/>
          <w:szCs w:val="24"/>
        </w:rPr>
        <w:t>Responsibilities</w:t>
      </w:r>
    </w:p>
    <w:p w14:paraId="6D904DBF" w14:textId="77777777" w:rsidR="00EE16D6" w:rsidRDefault="00EE16D6" w:rsidP="00EE16D6">
      <w:pPr>
        <w:pStyle w:val="Title"/>
        <w:rPr>
          <w:sz w:val="28"/>
          <w:szCs w:val="24"/>
        </w:rPr>
      </w:pPr>
    </w:p>
    <w:p w14:paraId="76AD6E31"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eastAsia="Times New Roman" w:cs="Arial"/>
        </w:rPr>
        <w:t>Gathered &amp; analyzed the business requirements from the Business analysts &amp; data analysts.</w:t>
      </w:r>
    </w:p>
    <w:p w14:paraId="73280E52"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eastAsia="Times New Roman" w:cs="Arial"/>
        </w:rPr>
        <w:t>Creating jobs using SAP Data Services 4.1/4.2 to extract &amp; transform data from the source systems to the target SAP.</w:t>
      </w:r>
    </w:p>
    <w:p w14:paraId="4506CB2C"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eastAsia="Times New Roman" w:cs="Arial"/>
        </w:rPr>
        <w:t>Implementing the mapping documents, business rules, validations &amp; restructuring the data into target SAP.</w:t>
      </w:r>
    </w:p>
    <w:p w14:paraId="7497C5C3"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t>Extracted Data from all the Relational Databases including oracle, Microsoft SQL server, Flat files &amp; loaded in different environments which include BW, ORACLE, SQL SERVER.</w:t>
      </w:r>
    </w:p>
    <w:p w14:paraId="6CEE2525"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t xml:space="preserve">Migrated 16 months of electric usage data from Oracle source for 2.1 million customers to DB2. </w:t>
      </w:r>
    </w:p>
    <w:p w14:paraId="3629FD2F"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lastRenderedPageBreak/>
        <w:t>Created Custom functions to handle moving files from one folder to another, to send files to different servers using SFTP.</w:t>
      </w:r>
    </w:p>
    <w:p w14:paraId="2D96D9C4"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t>Created Global variables to read the files from the shared location from the BODS Designer Also worked on the FTP process to put &amp; get the files on the data-exchange servers.</w:t>
      </w:r>
    </w:p>
    <w:p w14:paraId="15F6FC07"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eastAsia="Times New Roman" w:cs="Arial"/>
        </w:rPr>
        <w:t>Used various De-duplication techniques Data Quality Transforms &amp; other logics.</w:t>
      </w:r>
    </w:p>
    <w:p w14:paraId="295DF53F"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eastAsia="Times New Roman" w:cs="Arial"/>
        </w:rPr>
        <w:t>Responsible for developing complex SAP Data Services Data flows/Workflows using different types of transforms like Query transform, Table compare transform, Case transform, Map operation, Merge, History preserve &amp; key generation transform based on the business requirements.</w:t>
      </w:r>
    </w:p>
    <w:p w14:paraId="4609B2CB"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t>Involved in Code migration to different Repositories (Dev/Test /Prod).</w:t>
      </w:r>
    </w:p>
    <w:p w14:paraId="5F11D439"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t>Created High Level &amp; Detail Design documents for ETL design specifications, data migration &amp; data scrubbing processes.</w:t>
      </w:r>
    </w:p>
    <w:p w14:paraId="32C3E49C" w14:textId="77777777"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t>Associated with Production support team in various performances related issues.</w:t>
      </w:r>
    </w:p>
    <w:p w14:paraId="17962458" w14:textId="48B500CD" w:rsidR="004C1D6E" w:rsidRPr="004C1D6E" w:rsidRDefault="004C1D6E" w:rsidP="00FD17DC">
      <w:pPr>
        <w:pStyle w:val="ListParagraph"/>
        <w:numPr>
          <w:ilvl w:val="0"/>
          <w:numId w:val="19"/>
        </w:numPr>
        <w:spacing w:after="0" w:line="276" w:lineRule="auto"/>
        <w:ind w:right="-563"/>
        <w:rPr>
          <w:rFonts w:eastAsia="Times New Roman" w:cs="Arial"/>
        </w:rPr>
      </w:pPr>
      <w:r w:rsidRPr="004C1D6E">
        <w:rPr>
          <w:rFonts w:cs="Arial"/>
        </w:rPr>
        <w:t xml:space="preserve">Involved in database development by creating DDL scripts, PL/SQL functions/stored procedures, triggers, packages &amp; materialized </w:t>
      </w:r>
      <w:r w:rsidR="009848EA" w:rsidRPr="004C1D6E">
        <w:rPr>
          <w:rFonts w:cs="Arial"/>
        </w:rPr>
        <w:t>views.</w:t>
      </w:r>
    </w:p>
    <w:p w14:paraId="6CF6A10E" w14:textId="77777777" w:rsidR="004C1D6E" w:rsidRPr="004C1D6E" w:rsidRDefault="004C1D6E" w:rsidP="004C1D6E">
      <w:pPr>
        <w:pStyle w:val="ListParagraph"/>
        <w:spacing w:after="0" w:line="276" w:lineRule="auto"/>
        <w:ind w:right="-563"/>
        <w:jc w:val="both"/>
        <w:rPr>
          <w:rFonts w:eastAsia="Times New Roman" w:cs="Arial"/>
        </w:rPr>
      </w:pPr>
    </w:p>
    <w:p w14:paraId="75FD0DFF" w14:textId="4357F53E" w:rsidR="004C1D6E" w:rsidRPr="00492C7D" w:rsidRDefault="004C1D6E" w:rsidP="004C1D6E">
      <w:pPr>
        <w:spacing w:after="0"/>
        <w:jc w:val="both"/>
        <w:rPr>
          <w:rStyle w:val="jive-subject"/>
          <w:rFonts w:cs="Arial"/>
        </w:rPr>
      </w:pPr>
      <w:r w:rsidRPr="00492C7D">
        <w:rPr>
          <w:rFonts w:cs="Arial"/>
          <w:b/>
          <w:bCs/>
        </w:rPr>
        <w:t xml:space="preserve">Environment: </w:t>
      </w:r>
      <w:r w:rsidR="00FD17DC">
        <w:rPr>
          <w:rFonts w:cs="Arial"/>
          <w:bCs/>
        </w:rPr>
        <w:t>Informatica Power Center 8.x/9.x, S</w:t>
      </w:r>
      <w:r w:rsidRPr="00492C7D">
        <w:rPr>
          <w:rFonts w:cs="Arial"/>
          <w:bCs/>
        </w:rPr>
        <w:t xml:space="preserve">AP BO Data Services 4.2/4.1, </w:t>
      </w:r>
      <w:r w:rsidRPr="00492C7D">
        <w:rPr>
          <w:rFonts w:cs="Arial"/>
        </w:rPr>
        <w:t>Oracle 10g, DB2, SQL, PL/SQL, TOAD, MS SQL Server 2014/2012,</w:t>
      </w:r>
      <w:r w:rsidRPr="00492C7D">
        <w:rPr>
          <w:rStyle w:val="jive-subject"/>
          <w:rFonts w:cs="Arial"/>
        </w:rPr>
        <w:t xml:space="preserve"> Putty, IBM Data Studio.</w:t>
      </w:r>
    </w:p>
    <w:p w14:paraId="0BC6FA78" w14:textId="77777777" w:rsidR="0070237E" w:rsidRDefault="00000000" w:rsidP="00725CB5">
      <w:pPr>
        <w:pStyle w:val="Heading1"/>
      </w:pPr>
      <w:sdt>
        <w:sdtPr>
          <w:alias w:val="Education:"/>
          <w:tag w:val="Education:"/>
          <w:id w:val="543866955"/>
          <w:placeholder>
            <w:docPart w:val="64C3E763DD9946B9B20BE1C75B55409C"/>
          </w:placeholder>
          <w:temporary/>
          <w:showingPlcHdr/>
          <w15:appearance w15:val="hidden"/>
        </w:sdtPr>
        <w:sdtContent>
          <w:r w:rsidR="0070237E" w:rsidRPr="0070237E">
            <w:t>Education</w:t>
          </w:r>
        </w:sdtContent>
      </w:sdt>
    </w:p>
    <w:p w14:paraId="6B837A19" w14:textId="291ACE98" w:rsidR="0070237E" w:rsidRDefault="00051604" w:rsidP="0070237E">
      <w:pPr>
        <w:pStyle w:val="Heading3"/>
      </w:pPr>
      <w:r>
        <w:t>MaY</w:t>
      </w:r>
      <w:r w:rsidR="0070237E">
        <w:t xml:space="preserve"> </w:t>
      </w:r>
      <w:r>
        <w:t>2014</w:t>
      </w:r>
    </w:p>
    <w:p w14:paraId="2DF00D3D" w14:textId="43174E35" w:rsidR="0070237E" w:rsidRPr="00513EFC" w:rsidRDefault="00051604" w:rsidP="00513EFC">
      <w:pPr>
        <w:pStyle w:val="Heading2"/>
      </w:pPr>
      <w:r>
        <w:t>Master of Science</w:t>
      </w:r>
      <w:r w:rsidR="00E03F71">
        <w:t xml:space="preserve"> </w:t>
      </w:r>
      <w:r w:rsidR="0095272C">
        <w:t>/</w:t>
      </w:r>
      <w:r w:rsidR="0070237E" w:rsidRPr="00513EFC">
        <w:t xml:space="preserve"> </w:t>
      </w:r>
      <w:r w:rsidR="00492C7D">
        <w:rPr>
          <w:rStyle w:val="Emphasis"/>
        </w:rPr>
        <w:t>Michigan Tech Univ, Houghton MI</w:t>
      </w:r>
    </w:p>
    <w:p w14:paraId="6D38B63F" w14:textId="1BD2A10D" w:rsidR="0070237E" w:rsidRDefault="0070237E" w:rsidP="0070237E"/>
    <w:p w14:paraId="33B48DF7" w14:textId="44017FF4" w:rsidR="0070237E" w:rsidRDefault="00492C7D" w:rsidP="0070237E">
      <w:pPr>
        <w:pStyle w:val="Heading3"/>
      </w:pPr>
      <w:r>
        <w:t>JUNE 2011</w:t>
      </w:r>
    </w:p>
    <w:p w14:paraId="7B45AC92" w14:textId="62ECA425" w:rsidR="0070237E" w:rsidRPr="0070237E" w:rsidRDefault="00492C7D" w:rsidP="009848EA">
      <w:pPr>
        <w:pStyle w:val="Heading2"/>
      </w:pPr>
      <w:r>
        <w:t>Bachelor of Science</w:t>
      </w:r>
      <w:r w:rsidR="00E03F71">
        <w:t xml:space="preserve"> </w:t>
      </w:r>
      <w:r w:rsidR="0095272C">
        <w:t>/</w:t>
      </w:r>
      <w:r w:rsidR="0070237E">
        <w:t xml:space="preserve"> </w:t>
      </w:r>
      <w:r>
        <w:rPr>
          <w:rStyle w:val="Emphasis"/>
        </w:rPr>
        <w:t>Osmania Univ, Hyderabad IN</w:t>
      </w:r>
    </w:p>
    <w:p w14:paraId="2F42C304" w14:textId="2D7973E6" w:rsidR="00BC7376" w:rsidRPr="00BC7376" w:rsidRDefault="00BC7376" w:rsidP="00BC7376"/>
    <w:sectPr w:rsidR="00BC7376" w:rsidRPr="00BC7376" w:rsidSect="002265F4">
      <w:footerReference w:type="default" r:id="rId9"/>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D72CF" w14:textId="77777777" w:rsidR="002265F4" w:rsidRDefault="002265F4" w:rsidP="00725803">
      <w:pPr>
        <w:spacing w:after="0"/>
      </w:pPr>
      <w:r>
        <w:separator/>
      </w:r>
    </w:p>
  </w:endnote>
  <w:endnote w:type="continuationSeparator" w:id="0">
    <w:p w14:paraId="30F94001" w14:textId="77777777" w:rsidR="002265F4" w:rsidRDefault="002265F4"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750255"/>
      <w:docPartObj>
        <w:docPartGallery w:val="Page Numbers (Bottom of Page)"/>
        <w:docPartUnique/>
      </w:docPartObj>
    </w:sdtPr>
    <w:sdtEndPr>
      <w:rPr>
        <w:noProof/>
      </w:rPr>
    </w:sdtEndPr>
    <w:sdtContent>
      <w:p w14:paraId="6CA3D4CD"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87BCE" w14:textId="77777777" w:rsidR="002265F4" w:rsidRDefault="002265F4" w:rsidP="00725803">
      <w:pPr>
        <w:spacing w:after="0"/>
      </w:pPr>
      <w:r>
        <w:separator/>
      </w:r>
    </w:p>
  </w:footnote>
  <w:footnote w:type="continuationSeparator" w:id="0">
    <w:p w14:paraId="2A3F36EA" w14:textId="77777777" w:rsidR="002265F4" w:rsidRDefault="002265F4"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C0173C"/>
    <w:multiLevelType w:val="hybridMultilevel"/>
    <w:tmpl w:val="0D361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45C2F"/>
    <w:multiLevelType w:val="multilevel"/>
    <w:tmpl w:val="9BD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76DAC"/>
    <w:multiLevelType w:val="hybridMultilevel"/>
    <w:tmpl w:val="5C42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26FB9"/>
    <w:multiLevelType w:val="hybridMultilevel"/>
    <w:tmpl w:val="94340E9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352D3C2C"/>
    <w:multiLevelType w:val="hybridMultilevel"/>
    <w:tmpl w:val="6D40A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E14FC2"/>
    <w:multiLevelType w:val="hybridMultilevel"/>
    <w:tmpl w:val="33DC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2A5652"/>
    <w:multiLevelType w:val="multilevel"/>
    <w:tmpl w:val="AD4E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A2E82"/>
    <w:multiLevelType w:val="hybridMultilevel"/>
    <w:tmpl w:val="ECBE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C594B"/>
    <w:multiLevelType w:val="hybridMultilevel"/>
    <w:tmpl w:val="9E9E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8402316">
    <w:abstractNumId w:val="14"/>
  </w:num>
  <w:num w:numId="2" w16cid:durableId="1393654937">
    <w:abstractNumId w:val="7"/>
  </w:num>
  <w:num w:numId="3" w16cid:durableId="1330251243">
    <w:abstractNumId w:val="6"/>
  </w:num>
  <w:num w:numId="4" w16cid:durableId="20341068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0561947">
    <w:abstractNumId w:val="8"/>
  </w:num>
  <w:num w:numId="6" w16cid:durableId="1376155865">
    <w:abstractNumId w:val="15"/>
  </w:num>
  <w:num w:numId="7" w16cid:durableId="2026470725">
    <w:abstractNumId w:val="5"/>
  </w:num>
  <w:num w:numId="8" w16cid:durableId="1134832834">
    <w:abstractNumId w:val="4"/>
  </w:num>
  <w:num w:numId="9" w16cid:durableId="633103661">
    <w:abstractNumId w:val="3"/>
  </w:num>
  <w:num w:numId="10" w16cid:durableId="1312247519">
    <w:abstractNumId w:val="2"/>
  </w:num>
  <w:num w:numId="11" w16cid:durableId="567299583">
    <w:abstractNumId w:val="1"/>
  </w:num>
  <w:num w:numId="12" w16cid:durableId="2018271045">
    <w:abstractNumId w:val="0"/>
  </w:num>
  <w:num w:numId="13" w16cid:durableId="691537899">
    <w:abstractNumId w:val="11"/>
  </w:num>
  <w:num w:numId="14" w16cid:durableId="1315187111">
    <w:abstractNumId w:val="10"/>
  </w:num>
  <w:num w:numId="15" w16cid:durableId="1238126287">
    <w:abstractNumId w:val="19"/>
  </w:num>
  <w:num w:numId="16" w16cid:durableId="693773692">
    <w:abstractNumId w:val="17"/>
  </w:num>
  <w:num w:numId="17" w16cid:durableId="183524244">
    <w:abstractNumId w:val="16"/>
  </w:num>
  <w:num w:numId="18" w16cid:durableId="92557804">
    <w:abstractNumId w:val="12"/>
  </w:num>
  <w:num w:numId="19" w16cid:durableId="856893449">
    <w:abstractNumId w:val="9"/>
  </w:num>
  <w:num w:numId="20" w16cid:durableId="2042432697">
    <w:abstractNumId w:val="18"/>
  </w:num>
  <w:num w:numId="21" w16cid:durableId="16162492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BF"/>
    <w:rsid w:val="00015909"/>
    <w:rsid w:val="000223D7"/>
    <w:rsid w:val="00025E77"/>
    <w:rsid w:val="00027312"/>
    <w:rsid w:val="000436CE"/>
    <w:rsid w:val="00051604"/>
    <w:rsid w:val="000645F2"/>
    <w:rsid w:val="00082F03"/>
    <w:rsid w:val="000835A0"/>
    <w:rsid w:val="000934A2"/>
    <w:rsid w:val="00095997"/>
    <w:rsid w:val="00116DBF"/>
    <w:rsid w:val="001432E1"/>
    <w:rsid w:val="00143F7F"/>
    <w:rsid w:val="001B0955"/>
    <w:rsid w:val="001C2C55"/>
    <w:rsid w:val="001F60A1"/>
    <w:rsid w:val="002265F4"/>
    <w:rsid w:val="00227784"/>
    <w:rsid w:val="0023705D"/>
    <w:rsid w:val="00250A31"/>
    <w:rsid w:val="00251C13"/>
    <w:rsid w:val="0028088F"/>
    <w:rsid w:val="002922D0"/>
    <w:rsid w:val="00340B03"/>
    <w:rsid w:val="00380AE7"/>
    <w:rsid w:val="003A3D51"/>
    <w:rsid w:val="003A6943"/>
    <w:rsid w:val="003C01F5"/>
    <w:rsid w:val="00402D65"/>
    <w:rsid w:val="00410BA2"/>
    <w:rsid w:val="00434074"/>
    <w:rsid w:val="00463C3B"/>
    <w:rsid w:val="00492C7D"/>
    <w:rsid w:val="004937AE"/>
    <w:rsid w:val="00494A31"/>
    <w:rsid w:val="004C1D6E"/>
    <w:rsid w:val="004D3CDF"/>
    <w:rsid w:val="004E2970"/>
    <w:rsid w:val="005026DD"/>
    <w:rsid w:val="00513EFC"/>
    <w:rsid w:val="0052113B"/>
    <w:rsid w:val="00564951"/>
    <w:rsid w:val="00573BF9"/>
    <w:rsid w:val="005A4A49"/>
    <w:rsid w:val="005B1D68"/>
    <w:rsid w:val="00611B37"/>
    <w:rsid w:val="006252B4"/>
    <w:rsid w:val="00633284"/>
    <w:rsid w:val="00636CCA"/>
    <w:rsid w:val="00646BA2"/>
    <w:rsid w:val="00675EA0"/>
    <w:rsid w:val="00676CB8"/>
    <w:rsid w:val="006C08A0"/>
    <w:rsid w:val="006C47D8"/>
    <w:rsid w:val="006D2D08"/>
    <w:rsid w:val="006F26A2"/>
    <w:rsid w:val="0070237E"/>
    <w:rsid w:val="00725803"/>
    <w:rsid w:val="00725CB5"/>
    <w:rsid w:val="007307A3"/>
    <w:rsid w:val="00752315"/>
    <w:rsid w:val="00773329"/>
    <w:rsid w:val="00820608"/>
    <w:rsid w:val="0082241F"/>
    <w:rsid w:val="00857E6B"/>
    <w:rsid w:val="008968C4"/>
    <w:rsid w:val="008D7C1C"/>
    <w:rsid w:val="0092291B"/>
    <w:rsid w:val="00932D92"/>
    <w:rsid w:val="0095272C"/>
    <w:rsid w:val="00972024"/>
    <w:rsid w:val="00972FDF"/>
    <w:rsid w:val="00984433"/>
    <w:rsid w:val="009848EA"/>
    <w:rsid w:val="009A6C67"/>
    <w:rsid w:val="009B777A"/>
    <w:rsid w:val="009F04D2"/>
    <w:rsid w:val="009F2BA7"/>
    <w:rsid w:val="009F6DA0"/>
    <w:rsid w:val="00A01182"/>
    <w:rsid w:val="00AD13CB"/>
    <w:rsid w:val="00AD3FD8"/>
    <w:rsid w:val="00B370A8"/>
    <w:rsid w:val="00B41387"/>
    <w:rsid w:val="00B51E0C"/>
    <w:rsid w:val="00B57EDB"/>
    <w:rsid w:val="00B60A12"/>
    <w:rsid w:val="00B9561D"/>
    <w:rsid w:val="00BC7376"/>
    <w:rsid w:val="00BD669A"/>
    <w:rsid w:val="00C13F2B"/>
    <w:rsid w:val="00C43D65"/>
    <w:rsid w:val="00C561ED"/>
    <w:rsid w:val="00C57311"/>
    <w:rsid w:val="00C84833"/>
    <w:rsid w:val="00C9044F"/>
    <w:rsid w:val="00D2420D"/>
    <w:rsid w:val="00D30382"/>
    <w:rsid w:val="00D413F9"/>
    <w:rsid w:val="00D44E50"/>
    <w:rsid w:val="00D90060"/>
    <w:rsid w:val="00D92B95"/>
    <w:rsid w:val="00D95110"/>
    <w:rsid w:val="00DF33D9"/>
    <w:rsid w:val="00E03F71"/>
    <w:rsid w:val="00E154B5"/>
    <w:rsid w:val="00E232F0"/>
    <w:rsid w:val="00E52791"/>
    <w:rsid w:val="00E83195"/>
    <w:rsid w:val="00EE16D6"/>
    <w:rsid w:val="00EF2EDE"/>
    <w:rsid w:val="00F00A4F"/>
    <w:rsid w:val="00F03019"/>
    <w:rsid w:val="00F33CD8"/>
    <w:rsid w:val="00FD17DC"/>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46FE5"/>
  <w15:chartTrackingRefBased/>
  <w15:docId w15:val="{58426524-A8BF-4B57-AA9E-3E6441AD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link w:val="ListParagraphChar"/>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 w:type="character" w:customStyle="1" w:styleId="ListParagraphChar">
    <w:name w:val="List Paragraph Char"/>
    <w:link w:val="ListParagraph"/>
    <w:locked/>
    <w:rsid w:val="004C1D6E"/>
  </w:style>
  <w:style w:type="character" w:customStyle="1" w:styleId="jive-subject">
    <w:name w:val="jive-subject"/>
    <w:basedOn w:val="DefaultParagraphFont"/>
    <w:rsid w:val="004C1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02485">
      <w:bodyDiv w:val="1"/>
      <w:marLeft w:val="0"/>
      <w:marRight w:val="0"/>
      <w:marTop w:val="0"/>
      <w:marBottom w:val="0"/>
      <w:divBdr>
        <w:top w:val="none" w:sz="0" w:space="0" w:color="auto"/>
        <w:left w:val="none" w:sz="0" w:space="0" w:color="auto"/>
        <w:bottom w:val="none" w:sz="0" w:space="0" w:color="auto"/>
        <w:right w:val="none" w:sz="0" w:space="0" w:color="auto"/>
      </w:divBdr>
    </w:div>
    <w:div w:id="571621373">
      <w:bodyDiv w:val="1"/>
      <w:marLeft w:val="0"/>
      <w:marRight w:val="0"/>
      <w:marTop w:val="0"/>
      <w:marBottom w:val="0"/>
      <w:divBdr>
        <w:top w:val="none" w:sz="0" w:space="0" w:color="auto"/>
        <w:left w:val="none" w:sz="0" w:space="0" w:color="auto"/>
        <w:bottom w:val="none" w:sz="0" w:space="0" w:color="auto"/>
        <w:right w:val="none" w:sz="0" w:space="0" w:color="auto"/>
      </w:divBdr>
    </w:div>
    <w:div w:id="991059594">
      <w:bodyDiv w:val="1"/>
      <w:marLeft w:val="0"/>
      <w:marRight w:val="0"/>
      <w:marTop w:val="0"/>
      <w:marBottom w:val="0"/>
      <w:divBdr>
        <w:top w:val="none" w:sz="0" w:space="0" w:color="auto"/>
        <w:left w:val="none" w:sz="0" w:space="0" w:color="auto"/>
        <w:bottom w:val="none" w:sz="0" w:space="0" w:color="auto"/>
        <w:right w:val="none" w:sz="0" w:space="0" w:color="auto"/>
      </w:divBdr>
    </w:div>
    <w:div w:id="1093740664">
      <w:bodyDiv w:val="1"/>
      <w:marLeft w:val="0"/>
      <w:marRight w:val="0"/>
      <w:marTop w:val="0"/>
      <w:marBottom w:val="0"/>
      <w:divBdr>
        <w:top w:val="none" w:sz="0" w:space="0" w:color="auto"/>
        <w:left w:val="none" w:sz="0" w:space="0" w:color="auto"/>
        <w:bottom w:val="none" w:sz="0" w:space="0" w:color="auto"/>
        <w:right w:val="none" w:sz="0" w:space="0" w:color="auto"/>
      </w:divBdr>
    </w:div>
    <w:div w:id="1137145263">
      <w:bodyDiv w:val="1"/>
      <w:marLeft w:val="0"/>
      <w:marRight w:val="0"/>
      <w:marTop w:val="0"/>
      <w:marBottom w:val="0"/>
      <w:divBdr>
        <w:top w:val="none" w:sz="0" w:space="0" w:color="auto"/>
        <w:left w:val="none" w:sz="0" w:space="0" w:color="auto"/>
        <w:bottom w:val="none" w:sz="0" w:space="0" w:color="auto"/>
        <w:right w:val="none" w:sz="0" w:space="0" w:color="auto"/>
      </w:divBdr>
    </w:div>
    <w:div w:id="1547453683">
      <w:bodyDiv w:val="1"/>
      <w:marLeft w:val="0"/>
      <w:marRight w:val="0"/>
      <w:marTop w:val="0"/>
      <w:marBottom w:val="0"/>
      <w:divBdr>
        <w:top w:val="none" w:sz="0" w:space="0" w:color="auto"/>
        <w:left w:val="none" w:sz="0" w:space="0" w:color="auto"/>
        <w:bottom w:val="none" w:sz="0" w:space="0" w:color="auto"/>
        <w:right w:val="none" w:sz="0" w:space="0" w:color="auto"/>
      </w:divBdr>
    </w:div>
    <w:div w:id="1581718957">
      <w:bodyDiv w:val="1"/>
      <w:marLeft w:val="0"/>
      <w:marRight w:val="0"/>
      <w:marTop w:val="0"/>
      <w:marBottom w:val="0"/>
      <w:divBdr>
        <w:top w:val="none" w:sz="0" w:space="0" w:color="auto"/>
        <w:left w:val="none" w:sz="0" w:space="0" w:color="auto"/>
        <w:bottom w:val="none" w:sz="0" w:space="0" w:color="auto"/>
        <w:right w:val="none" w:sz="0" w:space="0" w:color="auto"/>
      </w:divBdr>
    </w:div>
    <w:div w:id="164561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27FB14B8E0945B2A4E0F5A578439DB3"/>
        <w:category>
          <w:name w:val="General"/>
          <w:gallery w:val="placeholder"/>
        </w:category>
        <w:types>
          <w:type w:val="bbPlcHdr"/>
        </w:types>
        <w:behaviors>
          <w:behavior w:val="content"/>
        </w:behaviors>
        <w:guid w:val="{D76B9218-2E91-42F6-A4CD-A3185466F4ED}"/>
      </w:docPartPr>
      <w:docPartBody>
        <w:p w:rsidR="001D3876" w:rsidRDefault="00DE4B4D">
          <w:pPr>
            <w:pStyle w:val="827FB14B8E0945B2A4E0F5A578439DB3"/>
          </w:pPr>
          <w:r w:rsidRPr="009D0878">
            <w:t>Address</w:t>
          </w:r>
        </w:p>
      </w:docPartBody>
    </w:docPart>
    <w:docPart>
      <w:docPartPr>
        <w:name w:val="1E3390501BF543C5B67B105E2D97D597"/>
        <w:category>
          <w:name w:val="General"/>
          <w:gallery w:val="placeholder"/>
        </w:category>
        <w:types>
          <w:type w:val="bbPlcHdr"/>
        </w:types>
        <w:behaviors>
          <w:behavior w:val="content"/>
        </w:behaviors>
        <w:guid w:val="{45C4A28F-605F-445B-9B64-C2C201ACCD73}"/>
      </w:docPartPr>
      <w:docPartBody>
        <w:p w:rsidR="001D3876" w:rsidRDefault="00DE4B4D">
          <w:pPr>
            <w:pStyle w:val="1E3390501BF543C5B67B105E2D97D597"/>
          </w:pPr>
          <w:r w:rsidRPr="009D0878">
            <w:t>Phone</w:t>
          </w:r>
        </w:p>
      </w:docPartBody>
    </w:docPart>
    <w:docPart>
      <w:docPartPr>
        <w:name w:val="206D5EABAD684EA08CF11B484E98CF00"/>
        <w:category>
          <w:name w:val="General"/>
          <w:gallery w:val="placeholder"/>
        </w:category>
        <w:types>
          <w:type w:val="bbPlcHdr"/>
        </w:types>
        <w:behaviors>
          <w:behavior w:val="content"/>
        </w:behaviors>
        <w:guid w:val="{1231CB73-7BBC-4443-A896-5C297615C49B}"/>
      </w:docPartPr>
      <w:docPartBody>
        <w:p w:rsidR="001D3876" w:rsidRDefault="00DE4B4D">
          <w:pPr>
            <w:pStyle w:val="206D5EABAD684EA08CF11B484E98CF00"/>
          </w:pPr>
          <w:r w:rsidRPr="009D0878">
            <w:t>Email</w:t>
          </w:r>
        </w:p>
      </w:docPartBody>
    </w:docPart>
    <w:docPart>
      <w:docPartPr>
        <w:name w:val="C7CD320414A444978191A35238657B7E"/>
        <w:category>
          <w:name w:val="General"/>
          <w:gallery w:val="placeholder"/>
        </w:category>
        <w:types>
          <w:type w:val="bbPlcHdr"/>
        </w:types>
        <w:behaviors>
          <w:behavior w:val="content"/>
        </w:behaviors>
        <w:guid w:val="{58636303-0266-45DC-95EC-A487CA3DAB1B}"/>
      </w:docPartPr>
      <w:docPartBody>
        <w:p w:rsidR="001D3876" w:rsidRDefault="00DE4B4D">
          <w:pPr>
            <w:pStyle w:val="C7CD320414A444978191A35238657B7E"/>
          </w:pPr>
          <w:r>
            <w:t>Skills</w:t>
          </w:r>
        </w:p>
      </w:docPartBody>
    </w:docPart>
    <w:docPart>
      <w:docPartPr>
        <w:name w:val="4379210FD0BC4280891990EF369FB0B2"/>
        <w:category>
          <w:name w:val="General"/>
          <w:gallery w:val="placeholder"/>
        </w:category>
        <w:types>
          <w:type w:val="bbPlcHdr"/>
        </w:types>
        <w:behaviors>
          <w:behavior w:val="content"/>
        </w:behaviors>
        <w:guid w:val="{F4F34F62-F764-45B2-98C2-8E70CD4A94FC}"/>
      </w:docPartPr>
      <w:docPartBody>
        <w:p w:rsidR="001D3876" w:rsidRDefault="00DE4B4D">
          <w:pPr>
            <w:pStyle w:val="4379210FD0BC4280891990EF369FB0B2"/>
          </w:pPr>
          <w:r w:rsidRPr="00AD3FD8">
            <w:t>Experience</w:t>
          </w:r>
        </w:p>
      </w:docPartBody>
    </w:docPart>
    <w:docPart>
      <w:docPartPr>
        <w:name w:val="64C3E763DD9946B9B20BE1C75B55409C"/>
        <w:category>
          <w:name w:val="General"/>
          <w:gallery w:val="placeholder"/>
        </w:category>
        <w:types>
          <w:type w:val="bbPlcHdr"/>
        </w:types>
        <w:behaviors>
          <w:behavior w:val="content"/>
        </w:behaviors>
        <w:guid w:val="{8FEFA5F5-5F0F-48A2-8A88-ADF670A394F6}"/>
      </w:docPartPr>
      <w:docPartBody>
        <w:p w:rsidR="001D3876" w:rsidRDefault="00DE4B4D">
          <w:pPr>
            <w:pStyle w:val="64C3E763DD9946B9B20BE1C75B55409C"/>
          </w:pPr>
          <w:r w:rsidRPr="0070237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CE"/>
    <w:rsid w:val="00022E2D"/>
    <w:rsid w:val="00061D2A"/>
    <w:rsid w:val="00157597"/>
    <w:rsid w:val="001D3876"/>
    <w:rsid w:val="00285668"/>
    <w:rsid w:val="003803CE"/>
    <w:rsid w:val="00737701"/>
    <w:rsid w:val="007B50D4"/>
    <w:rsid w:val="00BF4A93"/>
    <w:rsid w:val="00DD6536"/>
    <w:rsid w:val="00DE4B4D"/>
    <w:rsid w:val="00DE708F"/>
    <w:rsid w:val="00E33F4B"/>
    <w:rsid w:val="00FF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11A54C61554C84A03965A16AAC1FDF">
    <w:name w:val="5E11A54C61554C84A03965A16AAC1FDF"/>
  </w:style>
  <w:style w:type="paragraph" w:customStyle="1" w:styleId="827FB14B8E0945B2A4E0F5A578439DB3">
    <w:name w:val="827FB14B8E0945B2A4E0F5A578439DB3"/>
  </w:style>
  <w:style w:type="paragraph" w:customStyle="1" w:styleId="1E3390501BF543C5B67B105E2D97D597">
    <w:name w:val="1E3390501BF543C5B67B105E2D97D597"/>
  </w:style>
  <w:style w:type="paragraph" w:customStyle="1" w:styleId="206D5EABAD684EA08CF11B484E98CF00">
    <w:name w:val="206D5EABAD684EA08CF11B484E98CF00"/>
  </w:style>
  <w:style w:type="paragraph" w:customStyle="1" w:styleId="C7CD320414A444978191A35238657B7E">
    <w:name w:val="C7CD320414A444978191A35238657B7E"/>
  </w:style>
  <w:style w:type="paragraph" w:customStyle="1" w:styleId="4379210FD0BC4280891990EF369FB0B2">
    <w:name w:val="4379210FD0BC4280891990EF369FB0B2"/>
  </w:style>
  <w:style w:type="character" w:styleId="Emphasis">
    <w:name w:val="Emphasis"/>
    <w:basedOn w:val="DefaultParagraphFont"/>
    <w:uiPriority w:val="20"/>
    <w:qFormat/>
    <w:rPr>
      <w:b w:val="0"/>
      <w:i w:val="0"/>
      <w:iCs/>
      <w:color w:val="595959" w:themeColor="text1" w:themeTint="A6"/>
    </w:rPr>
  </w:style>
  <w:style w:type="paragraph" w:customStyle="1" w:styleId="64C3E763DD9946B9B20BE1C75B55409C">
    <w:name w:val="64C3E763DD9946B9B20BE1C75B5540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Faisal</Abstract>
  <CompanyAddress>Oakland, MI   </CompanyAddress>
  <CompanyPhone>734-644-1060</CompanyPhone>
  <CompanyFax/>
  <CompanyEmail>Faisalahmed.tech@gmail.com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CEF82-638B-4E53-A4E7-107D8FEE9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Balanced Resume (Modern design)</Template>
  <TotalTime>0</TotalTime>
  <Pages>5</Pages>
  <Words>1927</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dc:creator>
  <cp:keywords/>
  <dc:description/>
  <cp:lastModifiedBy>Suriya Prakash</cp:lastModifiedBy>
  <cp:revision>4</cp:revision>
  <dcterms:created xsi:type="dcterms:W3CDTF">2024-02-07T21:54:00Z</dcterms:created>
  <dcterms:modified xsi:type="dcterms:W3CDTF">2024-02-07T21:57:00Z</dcterms:modified>
  <cp:category>Oakland, MI</cp:category>
</cp:coreProperties>
</file>