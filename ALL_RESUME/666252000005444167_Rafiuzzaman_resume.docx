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00456C" w14:textId="328A7359" w:rsidR="00CE67BE" w:rsidRDefault="00066200" w:rsidP="00066200">
      <w:pPr>
        <w:pStyle w:val="ContactInf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66200">
        <w:rPr>
          <w:rFonts w:ascii="Times New Roman" w:hAnsi="Times New Roman" w:cs="Times New Roman"/>
          <w:b/>
          <w:color w:val="auto"/>
          <w:sz w:val="36"/>
          <w:szCs w:val="36"/>
        </w:rPr>
        <w:t>Fnu Rafiuzzaman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Pr="00066200">
        <w:rPr>
          <w:rFonts w:ascii="Times New Roman" w:hAnsi="Times New Roman" w:cs="Times New Roman"/>
          <w:color w:val="auto"/>
          <w:sz w:val="24"/>
          <w:szCs w:val="24"/>
        </w:rPr>
        <w:t>Business Analyst Consultant</w:t>
      </w:r>
      <w:r w:rsidRPr="00066200">
        <w:rPr>
          <w:rFonts w:ascii="Times New Roman" w:hAnsi="Times New Roman" w:cs="Times New Roman"/>
          <w:color w:val="auto"/>
          <w:sz w:val="24"/>
          <w:szCs w:val="24"/>
        </w:rPr>
        <w:br/>
      </w:r>
      <w:hyperlink r:id="rId10" w:history="1">
        <w:r w:rsidRPr="00471519">
          <w:rPr>
            <w:rStyle w:val="Hyperlink"/>
            <w:rFonts w:ascii="Times New Roman" w:hAnsi="Times New Roman" w:cs="Times New Roman"/>
            <w:sz w:val="24"/>
            <w:szCs w:val="24"/>
          </w:rPr>
          <w:t>Rafiuzzamanfnu@gmail.com</w:t>
        </w:r>
      </w:hyperlink>
    </w:p>
    <w:p w14:paraId="6F74108E" w14:textId="17B915EA" w:rsidR="00CE67BE" w:rsidRDefault="00CE67BE" w:rsidP="00066200">
      <w:pPr>
        <w:pStyle w:val="ContactInf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B5CD2">
        <w:rPr>
          <w:rFonts w:ascii="Times New Roman" w:hAnsi="Times New Roman" w:cs="Times New Roman"/>
          <w:color w:val="auto"/>
          <w:sz w:val="22"/>
          <w:szCs w:val="22"/>
        </w:rPr>
        <w:t>Cell: (</w:t>
      </w:r>
      <w:r>
        <w:rPr>
          <w:rFonts w:ascii="Times New Roman" w:hAnsi="Times New Roman" w:cs="Times New Roman"/>
          <w:color w:val="auto"/>
          <w:sz w:val="22"/>
          <w:szCs w:val="22"/>
        </w:rPr>
        <w:t>929</w:t>
      </w:r>
      <w:r w:rsidRPr="000B5CD2">
        <w:rPr>
          <w:rFonts w:ascii="Times New Roman" w:hAnsi="Times New Roman" w:cs="Times New Roman"/>
          <w:color w:val="auto"/>
          <w:sz w:val="22"/>
          <w:szCs w:val="22"/>
        </w:rPr>
        <w:t xml:space="preserve">) </w:t>
      </w:r>
      <w:r>
        <w:rPr>
          <w:rFonts w:ascii="Times New Roman" w:hAnsi="Times New Roman" w:cs="Times New Roman"/>
          <w:color w:val="auto"/>
          <w:sz w:val="22"/>
          <w:szCs w:val="22"/>
        </w:rPr>
        <w:t>317</w:t>
      </w:r>
      <w:r w:rsidRPr="000B5CD2">
        <w:rPr>
          <w:rFonts w:ascii="Times New Roman" w:hAnsi="Times New Roman" w:cs="Times New Roman"/>
          <w:color w:val="auto"/>
          <w:sz w:val="22"/>
          <w:szCs w:val="22"/>
        </w:rPr>
        <w:t>-</w:t>
      </w:r>
      <w:r>
        <w:rPr>
          <w:rFonts w:ascii="Times New Roman" w:hAnsi="Times New Roman" w:cs="Times New Roman"/>
          <w:color w:val="auto"/>
          <w:sz w:val="22"/>
          <w:szCs w:val="22"/>
        </w:rPr>
        <w:t>9385</w:t>
      </w:r>
      <w:r w:rsidR="00066200">
        <w:rPr>
          <w:rFonts w:ascii="Times New Roman" w:hAnsi="Times New Roman" w:cs="Times New Roman"/>
          <w:color w:val="auto"/>
          <w:sz w:val="22"/>
          <w:szCs w:val="22"/>
        </w:rPr>
        <w:t xml:space="preserve"> | </w:t>
      </w:r>
      <w:r w:rsidR="00066200" w:rsidRPr="00066200">
        <w:rPr>
          <w:rFonts w:ascii="Times New Roman" w:hAnsi="Times New Roman" w:cs="Times New Roman"/>
          <w:color w:val="auto"/>
          <w:sz w:val="22"/>
          <w:szCs w:val="22"/>
        </w:rPr>
        <w:t>Queens, NY</w:t>
      </w:r>
      <w:r w:rsidR="00066200">
        <w:rPr>
          <w:rFonts w:ascii="Times New Roman" w:hAnsi="Times New Roman" w:cs="Times New Roman"/>
          <w:color w:val="auto"/>
          <w:sz w:val="22"/>
          <w:szCs w:val="22"/>
        </w:rPr>
        <w:br/>
      </w:r>
      <w:hyperlink r:id="rId11" w:history="1">
        <w:r w:rsidR="00066200" w:rsidRPr="00471519">
          <w:rPr>
            <w:rStyle w:val="Hyperlink"/>
            <w:rFonts w:ascii="Times New Roman" w:hAnsi="Times New Roman" w:cs="Times New Roman"/>
            <w:sz w:val="22"/>
            <w:szCs w:val="22"/>
          </w:rPr>
          <w:t>https://www.linkedin.com/in/rafi17</w:t>
        </w:r>
      </w:hyperlink>
    </w:p>
    <w:p w14:paraId="2507372D" w14:textId="77777777" w:rsidR="00066200" w:rsidRPr="000B5CD2" w:rsidRDefault="00066200" w:rsidP="00066200">
      <w:pPr>
        <w:pStyle w:val="ContactInfo"/>
        <w:jc w:val="left"/>
        <w:rPr>
          <w:rFonts w:ascii="Times New Roman" w:hAnsi="Times New Roman" w:cs="Times New Roman"/>
          <w:color w:val="auto"/>
          <w:sz w:val="22"/>
          <w:szCs w:val="22"/>
        </w:rPr>
      </w:pPr>
    </w:p>
    <w:tbl>
      <w:tblPr>
        <w:tblStyle w:val="ResumeTable"/>
        <w:tblW w:w="5000" w:type="pct"/>
        <w:tblLayout w:type="fixed"/>
        <w:tblLook w:val="04A0" w:firstRow="1" w:lastRow="0" w:firstColumn="1" w:lastColumn="0" w:noHBand="0" w:noVBand="1"/>
        <w:tblCaption w:val="Resume layout table"/>
      </w:tblPr>
      <w:tblGrid>
        <w:gridCol w:w="1972"/>
        <w:gridCol w:w="8108"/>
      </w:tblGrid>
      <w:tr w:rsidR="00CE67BE" w:rsidRPr="000B5CD2" w14:paraId="0D36475C" w14:textId="77777777" w:rsidTr="00692CA7">
        <w:trPr>
          <w:trHeight w:val="3114"/>
        </w:trPr>
        <w:tc>
          <w:tcPr>
            <w:tcW w:w="1972" w:type="dxa"/>
            <w:tcMar>
              <w:right w:w="475" w:type="dxa"/>
            </w:tcMar>
          </w:tcPr>
          <w:p w14:paraId="2D7B84C1" w14:textId="77777777" w:rsidR="00CE67BE" w:rsidRPr="000B5CD2" w:rsidRDefault="00CE67BE" w:rsidP="00AF31ED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8DF651" wp14:editId="3D2F36B3">
                      <wp:simplePos x="0" y="0"/>
                      <wp:positionH relativeFrom="column">
                        <wp:posOffset>-180975</wp:posOffset>
                      </wp:positionH>
                      <wp:positionV relativeFrom="paragraph">
                        <wp:posOffset>-22225</wp:posOffset>
                      </wp:positionV>
                      <wp:extent cx="6467475" cy="7620"/>
                      <wp:effectExtent l="0" t="0" r="34925" b="431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67475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42040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1.75pt" to="495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" strokecolor="#748fa7 [3044]"/>
                  </w:pict>
                </mc:Fallback>
              </mc:AlternateContent>
            </w:r>
            <w:r w:rsidRPr="000B5CD2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76A0AC16" w14:textId="77777777" w:rsidR="00CE67BE" w:rsidRPr="000B5CD2" w:rsidRDefault="00CE67BE" w:rsidP="00AF31ED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0B5CD2">
              <w:rPr>
                <w:rFonts w:ascii="Times New Roman" w:hAnsi="Times New Roman" w:cs="Times New Roman"/>
                <w:sz w:val="22"/>
                <w:szCs w:val="22"/>
              </w:rPr>
              <w:t>BUSINESS OBJECTIVE</w:t>
            </w:r>
          </w:p>
          <w:p w14:paraId="0CF6CF3E" w14:textId="77777777" w:rsidR="00CE67BE" w:rsidRPr="000B5CD2" w:rsidRDefault="00CE67BE" w:rsidP="00AF31ED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792BC0" w14:textId="77777777" w:rsidR="00CE67BE" w:rsidRPr="000B5CD2" w:rsidRDefault="00CE67BE" w:rsidP="00AF31ED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9067BA" w14:textId="77777777" w:rsidR="00CE67BE" w:rsidRPr="000B5CD2" w:rsidRDefault="00CE67BE" w:rsidP="00AF31ED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0B5CD2">
              <w:rPr>
                <w:rFonts w:ascii="Times New Roman" w:hAnsi="Times New Roman" w:cs="Times New Roman"/>
                <w:sz w:val="22"/>
                <w:szCs w:val="22"/>
              </w:rPr>
              <w:t>TECHNICAL SUMMARY</w:t>
            </w:r>
          </w:p>
        </w:tc>
        <w:tc>
          <w:tcPr>
            <w:tcW w:w="8108" w:type="dxa"/>
          </w:tcPr>
          <w:p w14:paraId="60E81187" w14:textId="07B91DF9" w:rsidR="00CE67BE" w:rsidRPr="000B5CD2" w:rsidRDefault="00CE67BE" w:rsidP="00AF31ED">
            <w:pPr>
              <w:pStyle w:val="ResumeTex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52507C" wp14:editId="0BE68EA0">
                      <wp:simplePos x="0" y="0"/>
                      <wp:positionH relativeFrom="column">
                        <wp:posOffset>-1436721</wp:posOffset>
                      </wp:positionH>
                      <wp:positionV relativeFrom="paragraph">
                        <wp:posOffset>994424</wp:posOffset>
                      </wp:positionV>
                      <wp:extent cx="63722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72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A60BF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3.15pt,78.3pt" to="388.6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" strokecolor="#748fa7 [3044]"/>
                  </w:pict>
                </mc:Fallback>
              </mc:AlternateContent>
            </w:r>
            <w:r w:rsidRPr="000B5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Business Analyst with </w:t>
            </w:r>
            <w:r w:rsidR="009B72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>5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  <w:t xml:space="preserve"> years of experience bridging the gap between Business and I.T. team by capturing Business Requirements Specifications and ensuring I.T. team has full understanding of Business Process. I am currently aiming to utilize my strong analytical skills and enhance my overall characteristics of a successful Business Analyst.</w:t>
            </w:r>
          </w:p>
          <w:tbl>
            <w:tblPr>
              <w:tblStyle w:val="TableGrid"/>
              <w:tblW w:w="9170" w:type="dxa"/>
              <w:tblInd w:w="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170"/>
            </w:tblGrid>
            <w:tr w:rsidR="00CE67BE" w:rsidRPr="000B5CD2" w14:paraId="79016BDD" w14:textId="77777777" w:rsidTr="00AF31ED">
              <w:trPr>
                <w:trHeight w:val="270"/>
              </w:trPr>
              <w:tc>
                <w:tcPr>
                  <w:tcW w:w="9170" w:type="dxa"/>
                </w:tcPr>
                <w:p w14:paraId="41F54268" w14:textId="05E3CA29" w:rsidR="00CE67BE" w:rsidRPr="000B5CD2" w:rsidRDefault="00CE67BE" w:rsidP="00AF31ED">
                  <w:pPr>
                    <w:pStyle w:val="ResumeText"/>
                    <w:tabs>
                      <w:tab w:val="right" w:pos="5722"/>
                    </w:tabs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Agile | SCRUM | Waterfall | SQL | Python </w:t>
                  </w:r>
                  <w:r w:rsidR="00E22E8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| </w:t>
                  </w:r>
                  <w:r w:rsidR="003F43E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API</w:t>
                  </w:r>
                  <w:r w:rsidR="0082342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’s</w:t>
                  </w:r>
                  <w:r w:rsidR="003F43EF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| </w:t>
                  </w:r>
                  <w:r w:rsidR="007B47F0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VLOOKUP’s </w:t>
                  </w:r>
                  <w:r w:rsidR="008860E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|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HTML | CSS |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ab/>
                    <w:t xml:space="preserve"> </w:t>
                  </w:r>
                </w:p>
              </w:tc>
            </w:tr>
            <w:tr w:rsidR="00CE67BE" w:rsidRPr="000B5CD2" w14:paraId="37CC466F" w14:textId="77777777" w:rsidTr="00AF31ED">
              <w:trPr>
                <w:trHeight w:val="85"/>
              </w:trPr>
              <w:tc>
                <w:tcPr>
                  <w:tcW w:w="9170" w:type="dxa"/>
                </w:tcPr>
                <w:p w14:paraId="4694068E" w14:textId="77777777" w:rsidR="00CE67BE" w:rsidRPr="000B5CD2" w:rsidRDefault="00CE67BE" w:rsidP="00AF31ED">
                  <w:pPr>
                    <w:pStyle w:val="ResumeText"/>
                    <w:tabs>
                      <w:tab w:val="right" w:pos="5722"/>
                    </w:tabs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MS Word | MS Excel | </w:t>
                  </w:r>
                  <w:r w:rsidRPr="000B5CD2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MS Outlook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ab/>
                  </w:r>
                </w:p>
              </w:tc>
            </w:tr>
            <w:tr w:rsidR="00CE67BE" w:rsidRPr="000B5CD2" w14:paraId="2E33BF94" w14:textId="77777777" w:rsidTr="00AF31ED">
              <w:trPr>
                <w:trHeight w:val="85"/>
              </w:trPr>
              <w:tc>
                <w:tcPr>
                  <w:tcW w:w="9170" w:type="dxa"/>
                </w:tcPr>
                <w:p w14:paraId="32B6E9CA" w14:textId="3E8137C0" w:rsidR="00CE67BE" w:rsidRPr="000B5CD2" w:rsidRDefault="00CE67BE" w:rsidP="00AF31ED">
                  <w:pPr>
                    <w:pStyle w:val="ResumeText"/>
                    <w:tabs>
                      <w:tab w:val="left" w:pos="4626"/>
                    </w:tabs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JIRA | Confluence | Google Big Query | Oracle</w:t>
                  </w:r>
                  <w:r w:rsidR="0037253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| MySQL Server</w:t>
                  </w:r>
                  <w:r w:rsidR="004308A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| AWS</w:t>
                  </w:r>
                </w:p>
              </w:tc>
            </w:tr>
            <w:tr w:rsidR="00CE67BE" w:rsidRPr="000B5CD2" w14:paraId="22D10D69" w14:textId="77777777" w:rsidTr="00AF31ED">
              <w:trPr>
                <w:trHeight w:val="173"/>
              </w:trPr>
              <w:tc>
                <w:tcPr>
                  <w:tcW w:w="9170" w:type="dxa"/>
                </w:tcPr>
                <w:p w14:paraId="12495866" w14:textId="15D28975" w:rsidR="00CE67BE" w:rsidRPr="000B5CD2" w:rsidRDefault="00CE67BE" w:rsidP="00AF31ED">
                  <w:pPr>
                    <w:pStyle w:val="ResumeText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>MS Visual Studio | Tableau | VISIO | Axure RP | DrawiO</w:t>
                  </w:r>
                  <w:r w:rsidR="000A4E6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</w:rPr>
                    <w:t xml:space="preserve"> | Power BI</w:t>
                  </w:r>
                </w:p>
              </w:tc>
            </w:tr>
          </w:tbl>
          <w:p w14:paraId="48FC2C24" w14:textId="77777777" w:rsidR="00CE67BE" w:rsidRPr="000B5CD2" w:rsidRDefault="00CE67BE" w:rsidP="00AF31ED">
            <w:pPr>
              <w:pStyle w:val="ResumeText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</w:rPr>
            </w:pPr>
          </w:p>
        </w:tc>
      </w:tr>
      <w:tr w:rsidR="00CE67BE" w:rsidRPr="000B5CD2" w14:paraId="573BD0EB" w14:textId="77777777" w:rsidTr="00993389">
        <w:trPr>
          <w:trHeight w:val="4724"/>
        </w:trPr>
        <w:tc>
          <w:tcPr>
            <w:tcW w:w="1972" w:type="dxa"/>
            <w:tcMar>
              <w:right w:w="475" w:type="dxa"/>
            </w:tcMar>
          </w:tcPr>
          <w:p w14:paraId="765C4592" w14:textId="77777777" w:rsidR="00CE67BE" w:rsidRPr="000B5CD2" w:rsidRDefault="00CE67BE" w:rsidP="00AF31ED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Business qualities</w:t>
            </w:r>
          </w:p>
        </w:tc>
        <w:tc>
          <w:tcPr>
            <w:tcW w:w="8108" w:type="dxa"/>
          </w:tcPr>
          <w:p w14:paraId="4CE5F83C" w14:textId="77777777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Business Analyst with the ability to facilitate and lead Joint Application Development (JAD) sessions with Business and I.T. team to capture requirements and translate them into User Stories</w:t>
            </w:r>
          </w:p>
          <w:p w14:paraId="2D70FBED" w14:textId="7AC5F53E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Act as a Liaison between Business Partners and technology team to ensure there are no gaps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between both </w:t>
            </w:r>
            <w:r w:rsidR="00142D6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teams</w:t>
            </w:r>
            <w:r w:rsidR="00142D65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627D7CAD" w14:textId="1CA43BA4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Experience working in all the phases of the Software Development Life Cycle (SDLC) and ensuring all responsibilities were </w:t>
            </w:r>
            <w:r w:rsidR="00A5746F"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fulfilled</w:t>
            </w:r>
            <w:r w:rsidR="00A5746F" w:rsidRPr="001C6668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0324E0ED" w14:textId="77777777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Worked alongside offshore and onshore team members and assist them with additional clarification of the requirements and Acceptance Criteria</w:t>
            </w:r>
          </w:p>
          <w:p w14:paraId="38D5A30A" w14:textId="6390D021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Modeled the proposed application and workflow by using various UML diagrams and Wireframes that best meets user requirements and feasible for QA team</w:t>
            </w:r>
            <w:r w:rsidR="00A5746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76DC8049" w14:textId="77777777" w:rsidR="00CE67BE" w:rsidRPr="001C6668" w:rsidRDefault="00CE67BE" w:rsidP="00AF31ED">
            <w:pPr>
              <w:pStyle w:val="BodyA"/>
              <w:numPr>
                <w:ilvl w:val="0"/>
                <w:numId w:val="3"/>
              </w:numPr>
              <w:spacing w:after="8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Expertise in Documentations such as creating Business Requirement Document (BRD), Use Case Specification, and Functional Requirement Document (FRD)</w:t>
            </w:r>
          </w:p>
          <w:p w14:paraId="04327692" w14:textId="068DBB69" w:rsidR="00CE67BE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Experience in creating Test cases and assisting in User Acceptance Testing (UAT) sessions prior to going Live, and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ensuring functionality doesn’t</w:t>
            </w: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have </w:t>
            </w:r>
            <w:r w:rsidR="00A5746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bugs</w:t>
            </w:r>
          </w:p>
          <w:p w14:paraId="2F25C679" w14:textId="692AEFE9" w:rsidR="00CE67BE" w:rsidRPr="001C6668" w:rsidRDefault="00CE67BE" w:rsidP="00AF31ED">
            <w:pPr>
              <w:numPr>
                <w:ilvl w:val="0"/>
                <w:numId w:val="3"/>
              </w:numPr>
              <w:spacing w:after="60" w:line="240" w:lineRule="auto"/>
              <w:ind w:right="18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1C66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Strong team player with excellent interpersonal skills; written and oral communication skills, and ability successfully drive the team to reach its goal</w:t>
            </w:r>
          </w:p>
        </w:tc>
      </w:tr>
      <w:tr w:rsidR="00CE67BE" w:rsidRPr="000B5CD2" w14:paraId="46B569E3" w14:textId="77777777" w:rsidTr="00AF31ED">
        <w:trPr>
          <w:trHeight w:val="440"/>
        </w:trPr>
        <w:tc>
          <w:tcPr>
            <w:tcW w:w="1972" w:type="dxa"/>
            <w:tcMar>
              <w:right w:w="475" w:type="dxa"/>
            </w:tcMar>
          </w:tcPr>
          <w:p w14:paraId="2CCAB3B8" w14:textId="77777777" w:rsidR="00CE67BE" w:rsidRPr="000B5CD2" w:rsidRDefault="00CE67BE" w:rsidP="00FB0863">
            <w:pPr>
              <w:pStyle w:val="Heading1"/>
              <w:spacing w:line="240" w:lineRule="auto"/>
              <w:jc w:val="left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0B5CD2">
              <w:rPr>
                <w:rFonts w:ascii="Times New Roman" w:hAnsi="Times New Roman" w:cs="Times New Roman"/>
                <w:sz w:val="22"/>
                <w:szCs w:val="22"/>
              </w:rPr>
              <w:t>EDUCATION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Certificates</w:t>
            </w:r>
          </w:p>
          <w:p w14:paraId="775D6658" w14:textId="77777777" w:rsidR="00CE67BE" w:rsidRPr="000B5CD2" w:rsidRDefault="00CE67BE" w:rsidP="00AF31ED">
            <w:pPr>
              <w:pStyle w:val="Heading1"/>
              <w:spacing w:line="240" w:lineRule="auto"/>
              <w:jc w:val="center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8" w:type="dxa"/>
          </w:tcPr>
          <w:p w14:paraId="552C2944" w14:textId="175E3D91" w:rsidR="00CE67BE" w:rsidRDefault="00CE67BE" w:rsidP="00AF31ED">
            <w:pPr>
              <w:ind w:right="108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Bachelor of Business Administration Computer Information System</w:t>
            </w:r>
            <w:r w:rsidR="00142D65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s</w:t>
            </w:r>
          </w:p>
          <w:p w14:paraId="1A37F3BE" w14:textId="2F76F0D5" w:rsidR="00CE67BE" w:rsidRDefault="00CE67BE" w:rsidP="00AF31ED">
            <w:pPr>
              <w:ind w:right="108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Baruch</w:t>
            </w:r>
            <w:r w:rsidRPr="00904316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College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(Zicklin School of Business)</w:t>
            </w:r>
            <w:r w:rsidRPr="00904316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, CUNY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, NY</w:t>
            </w:r>
            <w:r w:rsidR="00066200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– 2020.</w:t>
            </w:r>
          </w:p>
          <w:p w14:paraId="6F8E71EC" w14:textId="77777777" w:rsidR="00CE67BE" w:rsidRPr="00904316" w:rsidRDefault="00CE67BE" w:rsidP="00AF31ED">
            <w:pPr>
              <w:ind w:right="108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Google Project Management Certificate </w:t>
            </w:r>
          </w:p>
        </w:tc>
      </w:tr>
      <w:tr w:rsidR="00CE67BE" w:rsidRPr="000B5CD2" w14:paraId="7A049B9C" w14:textId="77777777" w:rsidTr="00AF31ED">
        <w:tc>
          <w:tcPr>
            <w:tcW w:w="1972" w:type="dxa"/>
            <w:tcMar>
              <w:right w:w="475" w:type="dxa"/>
            </w:tcMar>
          </w:tcPr>
          <w:p w14:paraId="38AC0CBF" w14:textId="77777777" w:rsidR="00CE67BE" w:rsidRPr="000B5CD2" w:rsidRDefault="00CE67BE" w:rsidP="00AF31ED">
            <w:pPr>
              <w:pStyle w:val="Heading1"/>
              <w:spacing w:line="240" w:lineRule="auto"/>
              <w:jc w:val="center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PROFESIONAL EXPERIENCE</w:t>
            </w:r>
          </w:p>
          <w:p w14:paraId="3B71C8B7" w14:textId="77777777" w:rsidR="00CE67BE" w:rsidRPr="000B5CD2" w:rsidRDefault="00CE67BE" w:rsidP="00AF31ED">
            <w:pPr>
              <w:pStyle w:val="Heading1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8" w:type="dxa"/>
          </w:tcPr>
          <w:p w14:paraId="172DD958" w14:textId="40CF74E0" w:rsidR="00CE67BE" w:rsidRPr="000B5CD2" w:rsidRDefault="00CE67BE" w:rsidP="00AF31ED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Equifax </w:t>
            </w:r>
            <w:r w:rsidR="00A57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Inc</w:t>
            </w:r>
            <w:r w:rsidR="00A5746F" w:rsidRPr="000B5C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Pr="000B5CD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New York, NY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   August 2021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– Present</w:t>
            </w:r>
          </w:p>
          <w:p w14:paraId="54F7B5AC" w14:textId="5413C40F" w:rsidR="00CE67BE" w:rsidRPr="00897D30" w:rsidRDefault="00CE67BE" w:rsidP="00AF31ED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450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Business Analyst Consultant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The goal of the project was to </w:t>
            </w:r>
            <w:r w:rsidR="00DB5ECF" w:rsidRPr="00DB5EC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prevent unauthorized use of credit cards</w:t>
            </w:r>
            <w:r w:rsidR="00A038F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by i</w:t>
            </w:r>
            <w:r w:rsidR="00DB5ECF" w:rsidRPr="00DB5EC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mplement</w:t>
            </w:r>
            <w:r w:rsidR="00A038F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ing</w:t>
            </w:r>
            <w:r w:rsidR="00DB5ECF" w:rsidRPr="00DB5EC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 machine learning fraud model (feature) which identifies trends that detect unusual spending behavior</w:t>
            </w:r>
            <w:r w:rsidR="00DB5EC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70FDA095" w14:textId="77777777" w:rsidR="005824B8" w:rsidRDefault="00CE67BE" w:rsidP="008873EC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824B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Lead initial meetings and conducted detailed requirement gathering sessions by interacting with Stakeholders, end users, and customers at all levels covering multiple departments for requirements elicitation and defining business processes</w:t>
            </w:r>
            <w:r w:rsidR="00DF2F03" w:rsidRPr="005824B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0C11497E" w14:textId="20B692FD" w:rsidR="00714BB7" w:rsidRPr="00714BB7" w:rsidRDefault="00714BB7" w:rsidP="00714BB7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Skilled in conducting Requirement mapping sessions, daily standups, sprint planning, sprint demo, and sprint retrospective meetings with I.T. team</w:t>
            </w:r>
            <w:r w:rsidRPr="000B5CD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16A63F11" w14:textId="779CF2EF" w:rsidR="00A61CF8" w:rsidRPr="00A61CF8" w:rsidRDefault="00A61CF8" w:rsidP="00A61CF8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Track business requirements and Bug tickets using JIRA, and ensured all requirements were translated into User Stories with clear Acceptance Criteria’s.</w:t>
            </w:r>
          </w:p>
          <w:p w14:paraId="4CDD32C2" w14:textId="77777777" w:rsidR="00446167" w:rsidRDefault="00CA2454" w:rsidP="00820C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824B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Leveraged SQL for proficient data querying and analysis of credit data, enabling informed decision-making.</w:t>
            </w:r>
            <w:r w:rsidR="00820CE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2BDC81DC" w14:textId="0A329F20" w:rsidR="00A61CF8" w:rsidRPr="00A61CF8" w:rsidRDefault="00A61CF8" w:rsidP="00A61CF8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Experience in User Interface (UI) analysis with the business team to validate </w:t>
            </w:r>
            <w:r w:rsidR="00714BB7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accuracy &amp;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create variety of UML diagrams and Wireframes to assist UI design</w:t>
            </w:r>
            <w:r w:rsidR="00714BB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04F2BEA5" w14:textId="77777777" w:rsidR="008C7B88" w:rsidRDefault="008C7B88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7B8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Developed visually compelling dashboards in Power BI, delivering valuable insights during technical and business meetings.</w:t>
            </w:r>
          </w:p>
          <w:p w14:paraId="6AC08FC2" w14:textId="6EF1C954" w:rsidR="00210FD8" w:rsidRPr="00210FD8" w:rsidRDefault="00210FD8" w:rsidP="00210FD8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20CE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Skillfully utilized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20CE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Tableau to visually represent insights, enhancing data communication and analytical reporting.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6B0B4E52" w14:textId="1976FDC9" w:rsidR="00CE67BE" w:rsidRPr="00E55C47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Provide project support to QA and Development team and ensure they had full understanding of Business Requirements and Plan to properly carry out </w:t>
            </w:r>
            <w:r w:rsidR="00A800CB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design</w:t>
            </w:r>
            <w:r w:rsidR="00A800CB" w:rsidRPr="000B5CD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15000764" w14:textId="1AD2A624" w:rsidR="00E55C47" w:rsidRPr="00E55C47" w:rsidRDefault="00E55C47" w:rsidP="00E55C47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03A0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Demonstrated strong facilitation skills by leading workshops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and </w:t>
            </w:r>
            <w:r w:rsidRPr="00003A0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fostering collaboration among cross-functional teams.</w:t>
            </w:r>
          </w:p>
          <w:p w14:paraId="4AD9C328" w14:textId="38988A63" w:rsidR="00CE67BE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 depth experience in conducting various forms of User Acceptance Testing (UAT) to ensure project application is working as expected and is free of defects</w:t>
            </w:r>
            <w:r w:rsidR="00AC5EA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4262D02E" w14:textId="2B7797AC" w:rsidR="00CE67BE" w:rsidRPr="00E82940" w:rsidRDefault="00CE67BE" w:rsidP="00AF31ED">
            <w:p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3D95165" w14:textId="77777777" w:rsidR="00CE67BE" w:rsidRPr="000B5CD2" w:rsidRDefault="00CE67BE" w:rsidP="00AF31ED">
            <w:pPr>
              <w:ind w:right="108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Health First</w:t>
            </w:r>
            <w:r w:rsidRPr="000B5CD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New York, NY</w:t>
            </w:r>
            <w:r w:rsidRPr="000B5CD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</w:r>
            <w:r w:rsidRPr="000B5CD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March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2019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July 2021</w:t>
            </w:r>
          </w:p>
          <w:p w14:paraId="231483FB" w14:textId="77777777" w:rsidR="00CE67BE" w:rsidRPr="000B5CD2" w:rsidRDefault="00CE67BE" w:rsidP="00AF31ED">
            <w:pPr>
              <w:ind w:right="108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Junior </w:t>
            </w:r>
            <w:r w:rsidRPr="004450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Business Analyst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The project goal was to implement a chat-box feature on Health First Mobile and Online Portal with natural language processing capabilities that can provide instant responses to common customer inquiries and support requests. </w:t>
            </w:r>
          </w:p>
          <w:p w14:paraId="65180A6D" w14:textId="68D588BC" w:rsidR="00CE67BE" w:rsidRPr="00331D62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Involved in discussions with Business vendors and Subject Matter Experts to capture Business Requirements and transform them into effective use </w:t>
            </w:r>
            <w:r w:rsidR="00EA31A3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cases</w:t>
            </w:r>
            <w:r w:rsidR="00EA31A3" w:rsidRPr="000B5CD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757F3E1" w14:textId="1E0432B9" w:rsidR="00331D62" w:rsidRPr="003C60A0" w:rsidRDefault="00331D62" w:rsidP="00331D62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F26D4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Identified and documented process improvements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F26D4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contributing to increased efficiency and optimized workflows.</w:t>
            </w:r>
            <w:r w:rsidRPr="000B5CD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56869C6B" w14:textId="2843151A" w:rsidR="003C60A0" w:rsidRPr="003C60A0" w:rsidRDefault="003C60A0" w:rsidP="003C60A0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418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Demonstrated expertise in advanced Microsoft Excel skills, including VLOOKUPs, data pivots, and utilization of other intricate functions to derive meaningful insights.</w:t>
            </w:r>
          </w:p>
          <w:p w14:paraId="5F5822D5" w14:textId="2CAC1301" w:rsidR="00CE67BE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Created process flow diagrams and activity diagrams </w:t>
            </w:r>
            <w:r w:rsidR="00E93931" w:rsidRPr="00E9393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using VISIO 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to help business and I.T. 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team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understand how the data flows between various 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systems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533D27FC" w14:textId="388A55F1" w:rsidR="00CE67BE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Participated in all phases of the SDLC by effectively communicating and eliminating the gap between the business and technical 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team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62FA6100" w14:textId="77777777" w:rsidR="00D7539D" w:rsidRPr="00602F05" w:rsidRDefault="00D7539D" w:rsidP="00D7539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E45A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Operated as an independent worker with a strong focus on communication, time management, and organizational skills, fostering effective collaboration with team members.</w:t>
            </w:r>
          </w:p>
          <w:p w14:paraId="77528154" w14:textId="469C469B" w:rsidR="00CE67BE" w:rsidRPr="00314D34" w:rsidRDefault="00CE67BE" w:rsidP="00314D34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Ensured requirements in backlog were properly groomed and </w:t>
            </w:r>
            <w:r w:rsidR="007F0D83" w:rsidRPr="000B5CD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prioritized</w:t>
            </w:r>
            <w:r w:rsidR="00314D3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</w:p>
          <w:p w14:paraId="333863AF" w14:textId="7A6D44F5" w:rsidR="00CE67BE" w:rsidRDefault="00CE67BE" w:rsidP="00AF31ED">
            <w:pPr>
              <w:numPr>
                <w:ilvl w:val="0"/>
                <w:numId w:val="4"/>
              </w:numPr>
              <w:spacing w:after="6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Identified ongoing issues and gaps within project plans in order to eliminate implementation issues, and reproduced bugs when UAT has </w:t>
            </w:r>
            <w:r w:rsidR="00D7539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failed</w:t>
            </w:r>
            <w:r w:rsidR="00D7539D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15550745" w14:textId="4E8C72B6" w:rsidR="00CE67BE" w:rsidRPr="00C27940" w:rsidRDefault="00CE67BE" w:rsidP="003C60A0">
            <w:pPr>
              <w:spacing w:after="60" w:line="240" w:lineRule="auto"/>
              <w:ind w:left="360" w:right="18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E67BE" w:rsidRPr="000B5CD2" w14:paraId="1DD1FF9D" w14:textId="77777777" w:rsidTr="00AF31ED">
        <w:tc>
          <w:tcPr>
            <w:tcW w:w="1972" w:type="dxa"/>
            <w:tcMar>
              <w:right w:w="475" w:type="dxa"/>
            </w:tcMar>
          </w:tcPr>
          <w:p w14:paraId="1DD29CB2" w14:textId="77777777" w:rsidR="00CE67BE" w:rsidRDefault="00CE67BE" w:rsidP="00AF31ED">
            <w:pPr>
              <w:pStyle w:val="Heading1"/>
              <w:spacing w:line="240" w:lineRule="auto"/>
              <w:jc w:val="left"/>
              <w:outlineLvl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108" w:type="dxa"/>
          </w:tcPr>
          <w:p w14:paraId="33D2173B" w14:textId="77777777" w:rsidR="00CE67BE" w:rsidRDefault="00CE67BE" w:rsidP="00AF31E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7518F363" w14:textId="79856E53" w:rsidR="00060AC4" w:rsidRPr="00CE67BE" w:rsidRDefault="00060AC4" w:rsidP="00B34820">
      <w:pPr>
        <w:spacing w:line="24" w:lineRule="auto"/>
      </w:pPr>
      <w:bookmarkStart w:id="0" w:name="_GoBack"/>
      <w:bookmarkEnd w:id="0"/>
    </w:p>
    <w:sectPr w:rsidR="00060AC4" w:rsidRPr="00CE67BE"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99A68" w14:textId="77777777" w:rsidR="00975C67" w:rsidRDefault="00975C67">
      <w:pPr>
        <w:spacing w:after="0" w:line="240" w:lineRule="auto"/>
      </w:pPr>
      <w:r>
        <w:separator/>
      </w:r>
    </w:p>
  </w:endnote>
  <w:endnote w:type="continuationSeparator" w:id="0">
    <w:p w14:paraId="726DE9AC" w14:textId="77777777" w:rsidR="00975C67" w:rsidRDefault="00975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ｺﾞｼｯｸM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B552D" w14:textId="77777777" w:rsidR="00975C67" w:rsidRDefault="00975C67">
      <w:pPr>
        <w:spacing w:after="0" w:line="240" w:lineRule="auto"/>
      </w:pPr>
      <w:r>
        <w:separator/>
      </w:r>
    </w:p>
  </w:footnote>
  <w:footnote w:type="continuationSeparator" w:id="0">
    <w:p w14:paraId="7F050AAC" w14:textId="77777777" w:rsidR="00975C67" w:rsidRDefault="00975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95982"/>
    <w:multiLevelType w:val="multilevel"/>
    <w:tmpl w:val="4432A3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F0603C7"/>
    <w:multiLevelType w:val="multilevel"/>
    <w:tmpl w:val="51E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30E82"/>
    <w:multiLevelType w:val="hybridMultilevel"/>
    <w:tmpl w:val="271A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E5B5B"/>
    <w:multiLevelType w:val="multilevel"/>
    <w:tmpl w:val="EB2C91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01D1317"/>
    <w:multiLevelType w:val="hybridMultilevel"/>
    <w:tmpl w:val="F4CA9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00C8E"/>
    <w:multiLevelType w:val="hybridMultilevel"/>
    <w:tmpl w:val="B9B26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308A9"/>
    <w:multiLevelType w:val="multilevel"/>
    <w:tmpl w:val="C34840A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7" w15:restartNumberingAfterBreak="0">
    <w:nsid w:val="5F1322DA"/>
    <w:multiLevelType w:val="multilevel"/>
    <w:tmpl w:val="5CC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C59B6"/>
    <w:multiLevelType w:val="multilevel"/>
    <w:tmpl w:val="E0B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87242"/>
    <w:multiLevelType w:val="hybridMultilevel"/>
    <w:tmpl w:val="25824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A2926"/>
    <w:multiLevelType w:val="hybridMultilevel"/>
    <w:tmpl w:val="7E76E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D14"/>
    <w:rsid w:val="00015D50"/>
    <w:rsid w:val="00050909"/>
    <w:rsid w:val="000603D7"/>
    <w:rsid w:val="00060AC4"/>
    <w:rsid w:val="00066200"/>
    <w:rsid w:val="000869F6"/>
    <w:rsid w:val="00096AB2"/>
    <w:rsid w:val="000A4E6B"/>
    <w:rsid w:val="000B2E50"/>
    <w:rsid w:val="000B5CD2"/>
    <w:rsid w:val="000C01C0"/>
    <w:rsid w:val="000D5269"/>
    <w:rsid w:val="00105C8C"/>
    <w:rsid w:val="001313C6"/>
    <w:rsid w:val="0013512C"/>
    <w:rsid w:val="00142D65"/>
    <w:rsid w:val="00155F79"/>
    <w:rsid w:val="00174780"/>
    <w:rsid w:val="001C25D2"/>
    <w:rsid w:val="001C4AE0"/>
    <w:rsid w:val="001C6668"/>
    <w:rsid w:val="001E3650"/>
    <w:rsid w:val="00210FD8"/>
    <w:rsid w:val="00213923"/>
    <w:rsid w:val="002420B4"/>
    <w:rsid w:val="00255DE1"/>
    <w:rsid w:val="002B7668"/>
    <w:rsid w:val="002E3886"/>
    <w:rsid w:val="0030638E"/>
    <w:rsid w:val="00314D34"/>
    <w:rsid w:val="00323E65"/>
    <w:rsid w:val="003262E7"/>
    <w:rsid w:val="00331D62"/>
    <w:rsid w:val="0037151E"/>
    <w:rsid w:val="00372531"/>
    <w:rsid w:val="003C60A0"/>
    <w:rsid w:val="003F0565"/>
    <w:rsid w:val="003F43EF"/>
    <w:rsid w:val="0040313E"/>
    <w:rsid w:val="00413AB8"/>
    <w:rsid w:val="0042237B"/>
    <w:rsid w:val="0042556F"/>
    <w:rsid w:val="004308A7"/>
    <w:rsid w:val="00440321"/>
    <w:rsid w:val="0044506C"/>
    <w:rsid w:val="00446167"/>
    <w:rsid w:val="004938CD"/>
    <w:rsid w:val="004A2DAA"/>
    <w:rsid w:val="004B6AB1"/>
    <w:rsid w:val="004D7F48"/>
    <w:rsid w:val="004E5908"/>
    <w:rsid w:val="004F0256"/>
    <w:rsid w:val="0050385A"/>
    <w:rsid w:val="00520875"/>
    <w:rsid w:val="005824B8"/>
    <w:rsid w:val="005B7777"/>
    <w:rsid w:val="005D6227"/>
    <w:rsid w:val="00653C39"/>
    <w:rsid w:val="006678C1"/>
    <w:rsid w:val="006809DF"/>
    <w:rsid w:val="006850A3"/>
    <w:rsid w:val="00692CA7"/>
    <w:rsid w:val="006A3630"/>
    <w:rsid w:val="006F26A0"/>
    <w:rsid w:val="00706FF9"/>
    <w:rsid w:val="00714BB7"/>
    <w:rsid w:val="00742A95"/>
    <w:rsid w:val="00756A22"/>
    <w:rsid w:val="00797AFC"/>
    <w:rsid w:val="007A194B"/>
    <w:rsid w:val="007A67F4"/>
    <w:rsid w:val="007A75A2"/>
    <w:rsid w:val="007B47F0"/>
    <w:rsid w:val="007C336E"/>
    <w:rsid w:val="007C7294"/>
    <w:rsid w:val="007D37C7"/>
    <w:rsid w:val="007F0D83"/>
    <w:rsid w:val="00820CED"/>
    <w:rsid w:val="008232A5"/>
    <w:rsid w:val="0082342D"/>
    <w:rsid w:val="00832A23"/>
    <w:rsid w:val="00835C8A"/>
    <w:rsid w:val="008506CF"/>
    <w:rsid w:val="00857EC8"/>
    <w:rsid w:val="00875E3C"/>
    <w:rsid w:val="008860E7"/>
    <w:rsid w:val="008912C9"/>
    <w:rsid w:val="00892121"/>
    <w:rsid w:val="00897D30"/>
    <w:rsid w:val="008B255B"/>
    <w:rsid w:val="008C7B88"/>
    <w:rsid w:val="008D136E"/>
    <w:rsid w:val="008D7640"/>
    <w:rsid w:val="008F258C"/>
    <w:rsid w:val="00901027"/>
    <w:rsid w:val="009041FE"/>
    <w:rsid w:val="00904316"/>
    <w:rsid w:val="00904B9E"/>
    <w:rsid w:val="00923212"/>
    <w:rsid w:val="00937A49"/>
    <w:rsid w:val="00950DCA"/>
    <w:rsid w:val="00974695"/>
    <w:rsid w:val="00975C67"/>
    <w:rsid w:val="00993389"/>
    <w:rsid w:val="009938DA"/>
    <w:rsid w:val="009A7152"/>
    <w:rsid w:val="009B721D"/>
    <w:rsid w:val="009D2D14"/>
    <w:rsid w:val="009E3EC1"/>
    <w:rsid w:val="009F7483"/>
    <w:rsid w:val="00A0130B"/>
    <w:rsid w:val="00A038F3"/>
    <w:rsid w:val="00A171E2"/>
    <w:rsid w:val="00A24322"/>
    <w:rsid w:val="00A311A4"/>
    <w:rsid w:val="00A42869"/>
    <w:rsid w:val="00A5746F"/>
    <w:rsid w:val="00A61CF8"/>
    <w:rsid w:val="00A760BA"/>
    <w:rsid w:val="00A800CB"/>
    <w:rsid w:val="00A84138"/>
    <w:rsid w:val="00A85A6A"/>
    <w:rsid w:val="00A863CD"/>
    <w:rsid w:val="00AB5DA7"/>
    <w:rsid w:val="00AC5EA2"/>
    <w:rsid w:val="00AD02AA"/>
    <w:rsid w:val="00AD3F86"/>
    <w:rsid w:val="00AD5572"/>
    <w:rsid w:val="00B15D7F"/>
    <w:rsid w:val="00B24BA9"/>
    <w:rsid w:val="00B34820"/>
    <w:rsid w:val="00B41EA0"/>
    <w:rsid w:val="00B43D94"/>
    <w:rsid w:val="00B84F79"/>
    <w:rsid w:val="00BB7E9E"/>
    <w:rsid w:val="00BC4BB7"/>
    <w:rsid w:val="00BC7D25"/>
    <w:rsid w:val="00BD3A50"/>
    <w:rsid w:val="00C02D38"/>
    <w:rsid w:val="00C27940"/>
    <w:rsid w:val="00C370D6"/>
    <w:rsid w:val="00C54A63"/>
    <w:rsid w:val="00C551F6"/>
    <w:rsid w:val="00C70A85"/>
    <w:rsid w:val="00C739BB"/>
    <w:rsid w:val="00C747BD"/>
    <w:rsid w:val="00C824F8"/>
    <w:rsid w:val="00C8372A"/>
    <w:rsid w:val="00C945CC"/>
    <w:rsid w:val="00CA1ADF"/>
    <w:rsid w:val="00CA2454"/>
    <w:rsid w:val="00CD77AE"/>
    <w:rsid w:val="00CE0691"/>
    <w:rsid w:val="00CE67BE"/>
    <w:rsid w:val="00CF0DCD"/>
    <w:rsid w:val="00D42B1F"/>
    <w:rsid w:val="00D7539D"/>
    <w:rsid w:val="00DB5ECF"/>
    <w:rsid w:val="00DF2F03"/>
    <w:rsid w:val="00E111A1"/>
    <w:rsid w:val="00E11A9D"/>
    <w:rsid w:val="00E17B72"/>
    <w:rsid w:val="00E22BE7"/>
    <w:rsid w:val="00E22E86"/>
    <w:rsid w:val="00E454B4"/>
    <w:rsid w:val="00E54D67"/>
    <w:rsid w:val="00E55C47"/>
    <w:rsid w:val="00E7380D"/>
    <w:rsid w:val="00E82940"/>
    <w:rsid w:val="00E85918"/>
    <w:rsid w:val="00E93931"/>
    <w:rsid w:val="00EA31A3"/>
    <w:rsid w:val="00EB10B7"/>
    <w:rsid w:val="00ED108E"/>
    <w:rsid w:val="00F123C4"/>
    <w:rsid w:val="00F17951"/>
    <w:rsid w:val="00F2739E"/>
    <w:rsid w:val="00F559DD"/>
    <w:rsid w:val="00F61258"/>
    <w:rsid w:val="00F663E2"/>
    <w:rsid w:val="00F779AA"/>
    <w:rsid w:val="00FB0863"/>
    <w:rsid w:val="00FB2C24"/>
    <w:rsid w:val="00FC08FB"/>
    <w:rsid w:val="00FE3A3C"/>
    <w:rsid w:val="00FE6ABB"/>
    <w:rsid w:val="00FF3362"/>
    <w:rsid w:val="00FF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9FE9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A22"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rsid w:val="00BD3A50"/>
    <w:pPr>
      <w:widowControl w:val="0"/>
      <w:suppressAutoHyphens/>
      <w:autoSpaceDN w:val="0"/>
      <w:spacing w:after="0" w:line="240" w:lineRule="auto"/>
      <w:ind w:left="720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BD3A5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BD3A50"/>
    <w:pPr>
      <w:spacing w:after="120"/>
    </w:pPr>
  </w:style>
  <w:style w:type="paragraph" w:customStyle="1" w:styleId="DefaultText">
    <w:name w:val="Default Text"/>
    <w:basedOn w:val="Standard"/>
    <w:rsid w:val="00BD3A50"/>
    <w:rPr>
      <w:rFonts w:eastAsia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BC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1C666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US"/>
    </w:rPr>
  </w:style>
  <w:style w:type="paragraph" w:customStyle="1" w:styleId="BodyA">
    <w:name w:val="Body A"/>
    <w:rsid w:val="001C6668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US"/>
    </w:rPr>
  </w:style>
  <w:style w:type="character" w:styleId="Hyperlink">
    <w:name w:val="Hyperlink"/>
    <w:basedOn w:val="DefaultParagraphFont"/>
    <w:uiPriority w:val="99"/>
    <w:unhideWhenUsed/>
    <w:rsid w:val="00066200"/>
    <w:rPr>
      <w:color w:val="646464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7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rafi17" TargetMode="External"/><Relationship Id="rId5" Type="http://schemas.openxmlformats.org/officeDocument/2006/relationships/styles" Target="styles.xml"/><Relationship Id="rId10" Type="http://schemas.openxmlformats.org/officeDocument/2006/relationships/hyperlink" Target="mailto:Rafiuzzamanfnu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ik\AppData\Roaming\Microsoft\Templates\Manager%20in%20regulatory%20affairs%20resume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B3217E-9D37-445E-AF8E-5BC31DCB32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13A341-56F0-469B-B49D-B19E3B4DF3C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2C6C133-02AC-4A24-B038-A3826EBF8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Manager in regulatory affairs resume</Template>
  <TotalTime>0</TotalTime>
  <Pages>3</Pages>
  <Words>780</Words>
  <Characters>4744</Characters>
  <Application>Microsoft Office Word</Application>
  <DocSecurity>0</DocSecurity>
  <Lines>107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2023-10-30T23:45:00Z</dcterms:created>
  <dcterms:modified xsi:type="dcterms:W3CDTF">2024-02-05T19:20:00Z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1d4f0ed6521177e934271057a3509ab1cdf5d87a3d3befe2f8584acbb5fedc6f</vt:lpwstr>
  </property>
</Properties>
</file>