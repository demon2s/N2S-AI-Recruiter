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BAE10D" w14:textId="494C38ED" w:rsidR="00972EF4" w:rsidRPr="00E54E20" w:rsidRDefault="0005549C" w:rsidP="00240ADB">
      <w:pPr>
        <w:jc w:val="center"/>
        <w:rPr>
          <w:rFonts w:asciiTheme="minorHAnsi" w:hAnsiTheme="minorHAnsi" w:cstheme="minorHAnsi"/>
          <w:b/>
          <w:sz w:val="44"/>
          <w:szCs w:val="44"/>
        </w:rPr>
      </w:pPr>
      <w:r w:rsidRPr="00E54E20">
        <w:rPr>
          <w:rFonts w:asciiTheme="minorHAnsi" w:hAnsiTheme="minorHAnsi" w:cstheme="minorHAnsi"/>
          <w:b/>
          <w:sz w:val="44"/>
          <w:szCs w:val="44"/>
        </w:rPr>
        <w:t>Eileen Changsut</w:t>
      </w:r>
    </w:p>
    <w:p w14:paraId="132C7BCD" w14:textId="69FF0899" w:rsidR="00601564" w:rsidRPr="00E54E20" w:rsidRDefault="00086BA6" w:rsidP="000D28DE">
      <w:pPr>
        <w:spacing w:after="60"/>
        <w:jc w:val="center"/>
        <w:rPr>
          <w:rFonts w:asciiTheme="minorHAnsi" w:hAnsiTheme="minorHAnsi" w:cstheme="minorHAnsi"/>
          <w:b/>
          <w:sz w:val="20"/>
          <w:szCs w:val="20"/>
        </w:rPr>
      </w:pPr>
      <w:r w:rsidRPr="00E54E20">
        <w:rPr>
          <w:rFonts w:asciiTheme="minorHAnsi" w:hAnsiTheme="minorHAnsi" w:cstheme="minorHAnsi"/>
          <w:b/>
          <w:sz w:val="20"/>
          <w:szCs w:val="20"/>
        </w:rPr>
        <w:t>Glen Rock, NJ 07452</w:t>
      </w:r>
      <w:r w:rsidR="009577D5" w:rsidRPr="00E54E20">
        <w:rPr>
          <w:rFonts w:asciiTheme="minorHAnsi" w:hAnsiTheme="minorHAnsi" w:cstheme="minorHAnsi"/>
          <w:b/>
          <w:sz w:val="20"/>
          <w:szCs w:val="20"/>
        </w:rPr>
        <w:t xml:space="preserve"> </w:t>
      </w:r>
      <w:r w:rsidR="009577D5" w:rsidRPr="00E54E20">
        <w:rPr>
          <w:rFonts w:asciiTheme="minorHAnsi" w:hAnsiTheme="minorHAnsi" w:cstheme="minorHAnsi"/>
          <w:b/>
          <w:sz w:val="20"/>
          <w:szCs w:val="20"/>
        </w:rPr>
        <w:sym w:font="Wingdings" w:char="F0A7"/>
      </w:r>
      <w:r w:rsidR="009577D5" w:rsidRPr="00E54E20">
        <w:rPr>
          <w:rFonts w:asciiTheme="minorHAnsi" w:hAnsiTheme="minorHAnsi" w:cstheme="minorHAnsi"/>
          <w:b/>
          <w:sz w:val="20"/>
          <w:szCs w:val="20"/>
        </w:rPr>
        <w:t xml:space="preserve"> </w:t>
      </w:r>
      <w:r w:rsidRPr="00E54E20">
        <w:rPr>
          <w:rFonts w:asciiTheme="minorHAnsi" w:hAnsiTheme="minorHAnsi" w:cstheme="minorHAnsi"/>
          <w:b/>
          <w:sz w:val="20"/>
          <w:szCs w:val="20"/>
        </w:rPr>
        <w:t>(201) 707-3477</w:t>
      </w:r>
      <w:r w:rsidR="00240ADB" w:rsidRPr="00E54E20">
        <w:rPr>
          <w:rFonts w:asciiTheme="minorHAnsi" w:hAnsiTheme="minorHAnsi" w:cstheme="minorHAnsi"/>
          <w:b/>
          <w:sz w:val="20"/>
          <w:szCs w:val="20"/>
        </w:rPr>
        <w:t xml:space="preserve"> </w:t>
      </w:r>
      <w:r w:rsidR="00240ADB" w:rsidRPr="00E54E20">
        <w:rPr>
          <w:rFonts w:asciiTheme="minorHAnsi" w:hAnsiTheme="minorHAnsi" w:cstheme="minorHAnsi"/>
          <w:b/>
          <w:sz w:val="20"/>
          <w:szCs w:val="20"/>
        </w:rPr>
        <w:sym w:font="Wingdings" w:char="F0A7"/>
      </w:r>
      <w:r w:rsidR="00240ADB" w:rsidRPr="00E54E20">
        <w:rPr>
          <w:rFonts w:asciiTheme="minorHAnsi" w:hAnsiTheme="minorHAnsi" w:cstheme="minorHAnsi"/>
          <w:b/>
          <w:sz w:val="20"/>
          <w:szCs w:val="20"/>
        </w:rPr>
        <w:t xml:space="preserve"> </w:t>
      </w:r>
      <w:hyperlink r:id="rId11" w:history="1">
        <w:r w:rsidR="006C532F" w:rsidRPr="00E54E20">
          <w:rPr>
            <w:rStyle w:val="Hyperlink"/>
            <w:rFonts w:asciiTheme="minorHAnsi" w:hAnsiTheme="minorHAnsi" w:cstheme="minorHAnsi"/>
            <w:b/>
            <w:color w:val="auto"/>
            <w:sz w:val="20"/>
            <w:szCs w:val="20"/>
            <w:u w:val="none"/>
          </w:rPr>
          <w:t>echangsut@gmail.com</w:t>
        </w:r>
      </w:hyperlink>
      <w:r w:rsidR="006C532F" w:rsidRPr="00E54E20">
        <w:rPr>
          <w:rFonts w:asciiTheme="minorHAnsi" w:hAnsiTheme="minorHAnsi" w:cstheme="minorHAnsi"/>
          <w:b/>
          <w:sz w:val="20"/>
          <w:szCs w:val="20"/>
        </w:rPr>
        <w:t xml:space="preserve"> </w:t>
      </w:r>
    </w:p>
    <w:p w14:paraId="2D482F4B" w14:textId="4627E5AC" w:rsidR="0091366E" w:rsidRPr="006A53F8" w:rsidRDefault="007B2EA8" w:rsidP="009F1084">
      <w:pPr>
        <w:pBdr>
          <w:top w:val="single" w:sz="12" w:space="4" w:color="242852" w:themeColor="text2"/>
          <w:left w:val="single" w:sz="12" w:space="4" w:color="242852" w:themeColor="text2"/>
          <w:right w:val="single" w:sz="12" w:space="4" w:color="242852" w:themeColor="text2"/>
        </w:pBdr>
        <w:shd w:val="clear" w:color="auto" w:fill="1E5E9F" w:themeFill="accent3" w:themeFillShade="BF"/>
        <w:jc w:val="center"/>
        <w:rPr>
          <w:rFonts w:asciiTheme="minorHAnsi" w:hAnsiTheme="minorHAnsi" w:cstheme="minorHAnsi"/>
          <w:b/>
          <w:color w:val="FFFFFF" w:themeColor="background1"/>
          <w:sz w:val="28"/>
          <w:szCs w:val="28"/>
        </w:rPr>
      </w:pPr>
      <w:r>
        <w:rPr>
          <w:rFonts w:asciiTheme="minorHAnsi" w:hAnsiTheme="minorHAnsi" w:cstheme="minorHAnsi"/>
          <w:b/>
          <w:color w:val="FFFFFF" w:themeColor="background1"/>
          <w:sz w:val="28"/>
          <w:szCs w:val="28"/>
        </w:rPr>
        <w:t xml:space="preserve">TECHNICAL </w:t>
      </w:r>
      <w:r w:rsidR="00DA783C">
        <w:rPr>
          <w:rFonts w:asciiTheme="minorHAnsi" w:hAnsiTheme="minorHAnsi" w:cstheme="minorHAnsi"/>
          <w:b/>
          <w:color w:val="FFFFFF" w:themeColor="background1"/>
          <w:sz w:val="28"/>
          <w:szCs w:val="28"/>
        </w:rPr>
        <w:t>PRO</w:t>
      </w:r>
      <w:r w:rsidR="00925A6C">
        <w:rPr>
          <w:rFonts w:asciiTheme="minorHAnsi" w:hAnsiTheme="minorHAnsi" w:cstheme="minorHAnsi"/>
          <w:b/>
          <w:color w:val="FFFFFF" w:themeColor="background1"/>
          <w:sz w:val="28"/>
          <w:szCs w:val="28"/>
        </w:rPr>
        <w:t>GRAM</w:t>
      </w:r>
      <w:r w:rsidR="00DA783C">
        <w:rPr>
          <w:rFonts w:asciiTheme="minorHAnsi" w:hAnsiTheme="minorHAnsi" w:cstheme="minorHAnsi"/>
          <w:b/>
          <w:color w:val="FFFFFF" w:themeColor="background1"/>
          <w:sz w:val="28"/>
          <w:szCs w:val="28"/>
        </w:rPr>
        <w:t xml:space="preserve"> </w:t>
      </w:r>
      <w:r w:rsidR="00554AFC" w:rsidRPr="006A53F8">
        <w:rPr>
          <w:rFonts w:asciiTheme="minorHAnsi" w:hAnsiTheme="minorHAnsi" w:cstheme="minorHAnsi"/>
          <w:b/>
          <w:color w:val="FFFFFF" w:themeColor="background1"/>
          <w:sz w:val="28"/>
          <w:szCs w:val="28"/>
        </w:rPr>
        <w:t>MANAGER</w:t>
      </w:r>
    </w:p>
    <w:p w14:paraId="484D23F8" w14:textId="09D421A8" w:rsidR="00DB7A00" w:rsidRPr="002B6BAC" w:rsidRDefault="00EB0755" w:rsidP="00BD06B0">
      <w:pPr>
        <w:pBdr>
          <w:top w:val="single" w:sz="12" w:space="4" w:color="242852" w:themeColor="text2"/>
          <w:left w:val="single" w:sz="12" w:space="4" w:color="242852" w:themeColor="text2"/>
          <w:right w:val="single" w:sz="12" w:space="4" w:color="242852" w:themeColor="text2"/>
        </w:pBdr>
        <w:shd w:val="clear" w:color="auto" w:fill="1E5E9F" w:themeFill="accent3" w:themeFillShade="BF"/>
        <w:rPr>
          <w:rFonts w:asciiTheme="minorHAnsi" w:hAnsiTheme="minorHAnsi" w:cstheme="minorHAnsi"/>
          <w:b/>
          <w:iCs/>
          <w:color w:val="FFFFFF" w:themeColor="background1"/>
        </w:rPr>
      </w:pPr>
      <w:r w:rsidRPr="002B6BAC">
        <w:rPr>
          <w:rFonts w:asciiTheme="minorHAnsi" w:hAnsiTheme="minorHAnsi" w:cstheme="minorHAnsi"/>
          <w:b/>
          <w:iCs/>
          <w:color w:val="FFFFFF" w:themeColor="background1"/>
        </w:rPr>
        <w:t xml:space="preserve">Consistent Delivery of Complex </w:t>
      </w:r>
      <w:r w:rsidR="00A64553" w:rsidRPr="002B6BAC">
        <w:rPr>
          <w:rFonts w:asciiTheme="minorHAnsi" w:hAnsiTheme="minorHAnsi" w:cstheme="minorHAnsi"/>
          <w:b/>
          <w:iCs/>
          <w:color w:val="FFFFFF" w:themeColor="background1"/>
        </w:rPr>
        <w:t xml:space="preserve">Programs and </w:t>
      </w:r>
      <w:r w:rsidRPr="002B6BAC">
        <w:rPr>
          <w:rFonts w:asciiTheme="minorHAnsi" w:hAnsiTheme="minorHAnsi" w:cstheme="minorHAnsi"/>
          <w:b/>
          <w:iCs/>
          <w:color w:val="FFFFFF" w:themeColor="background1"/>
        </w:rPr>
        <w:t xml:space="preserve">Projects, </w:t>
      </w:r>
      <w:r w:rsidR="00693AAA" w:rsidRPr="002B6BAC">
        <w:rPr>
          <w:rFonts w:asciiTheme="minorHAnsi" w:hAnsiTheme="minorHAnsi" w:cstheme="minorHAnsi"/>
          <w:b/>
          <w:iCs/>
          <w:color w:val="FFFFFF" w:themeColor="background1"/>
        </w:rPr>
        <w:t>Process</w:t>
      </w:r>
      <w:r w:rsidR="004B4221" w:rsidRPr="002B6BAC">
        <w:rPr>
          <w:rFonts w:asciiTheme="minorHAnsi" w:hAnsiTheme="minorHAnsi" w:cstheme="minorHAnsi"/>
          <w:b/>
          <w:iCs/>
          <w:color w:val="FFFFFF" w:themeColor="background1"/>
        </w:rPr>
        <w:t xml:space="preserve"> </w:t>
      </w:r>
      <w:r w:rsidR="001949B1" w:rsidRPr="002B6BAC">
        <w:rPr>
          <w:rFonts w:asciiTheme="minorHAnsi" w:hAnsiTheme="minorHAnsi" w:cstheme="minorHAnsi"/>
          <w:b/>
          <w:iCs/>
          <w:color w:val="FFFFFF" w:themeColor="background1"/>
        </w:rPr>
        <w:t>Innovation</w:t>
      </w:r>
      <w:r w:rsidR="00932F21" w:rsidRPr="002B6BAC">
        <w:rPr>
          <w:rFonts w:asciiTheme="minorHAnsi" w:hAnsiTheme="minorHAnsi" w:cstheme="minorHAnsi"/>
          <w:b/>
          <w:iCs/>
          <w:color w:val="FFFFFF" w:themeColor="background1"/>
        </w:rPr>
        <w:t xml:space="preserve">, </w:t>
      </w:r>
      <w:r w:rsidR="00C50255" w:rsidRPr="002B6BAC">
        <w:rPr>
          <w:rFonts w:asciiTheme="minorHAnsi" w:hAnsiTheme="minorHAnsi" w:cstheme="minorHAnsi"/>
          <w:b/>
          <w:iCs/>
          <w:color w:val="FFFFFF" w:themeColor="background1"/>
        </w:rPr>
        <w:t>Integration of Cross Disciplinary Team</w:t>
      </w:r>
      <w:r w:rsidR="00A64553" w:rsidRPr="002B6BAC">
        <w:rPr>
          <w:rFonts w:asciiTheme="minorHAnsi" w:hAnsiTheme="minorHAnsi" w:cstheme="minorHAnsi"/>
          <w:b/>
          <w:iCs/>
          <w:color w:val="FFFFFF" w:themeColor="background1"/>
        </w:rPr>
        <w:t xml:space="preserve">s, Executive coach leveraging skills with directs, various SDLCs and </w:t>
      </w:r>
      <w:r w:rsidR="00723A2E" w:rsidRPr="002B6BAC">
        <w:rPr>
          <w:rFonts w:asciiTheme="minorHAnsi" w:hAnsiTheme="minorHAnsi" w:cstheme="minorHAnsi"/>
          <w:b/>
          <w:iCs/>
          <w:color w:val="FFFFFF" w:themeColor="background1"/>
        </w:rPr>
        <w:t xml:space="preserve">Quality </w:t>
      </w:r>
      <w:r w:rsidR="001874EC" w:rsidRPr="002B6BAC">
        <w:rPr>
          <w:rFonts w:asciiTheme="minorHAnsi" w:hAnsiTheme="minorHAnsi" w:cstheme="minorHAnsi"/>
          <w:b/>
          <w:iCs/>
          <w:color w:val="FFFFFF" w:themeColor="background1"/>
        </w:rPr>
        <w:t xml:space="preserve">Management </w:t>
      </w:r>
      <w:r w:rsidR="005A76FE" w:rsidRPr="002B6BAC">
        <w:rPr>
          <w:rFonts w:asciiTheme="minorHAnsi" w:hAnsiTheme="minorHAnsi" w:cstheme="minorHAnsi"/>
          <w:b/>
          <w:iCs/>
          <w:color w:val="FFFFFF" w:themeColor="background1"/>
        </w:rPr>
        <w:t>throughout Lifecycle</w:t>
      </w:r>
    </w:p>
    <w:p w14:paraId="454B157B" w14:textId="5C892F5E" w:rsidR="00AA5956" w:rsidRPr="006A53F8" w:rsidRDefault="00AB674B" w:rsidP="001458F1">
      <w:pPr>
        <w:pBdr>
          <w:top w:val="single" w:sz="4" w:space="4" w:color="auto"/>
          <w:left w:val="single" w:sz="12" w:space="4" w:color="242852" w:themeColor="text2"/>
          <w:bottom w:val="single" w:sz="4" w:space="1" w:color="auto"/>
          <w:right w:val="single" w:sz="12" w:space="4" w:color="242852" w:themeColor="text2"/>
        </w:pBdr>
        <w:shd w:val="clear" w:color="auto" w:fill="FFFFFF" w:themeFill="background1"/>
        <w:jc w:val="center"/>
        <w:rPr>
          <w:rFonts w:asciiTheme="minorHAnsi" w:hAnsiTheme="minorHAnsi" w:cstheme="minorHAnsi"/>
          <w:b/>
          <w:szCs w:val="20"/>
        </w:rPr>
      </w:pPr>
      <w:r>
        <w:rPr>
          <w:rFonts w:asciiTheme="minorHAnsi" w:hAnsiTheme="minorHAnsi" w:cstheme="minorHAnsi"/>
          <w:b/>
          <w:szCs w:val="20"/>
        </w:rPr>
        <w:t>Global market</w:t>
      </w:r>
      <w:r>
        <w:rPr>
          <w:rFonts w:asciiTheme="minorHAnsi" w:hAnsiTheme="minorHAnsi" w:cstheme="minorHAnsi"/>
          <w:b/>
          <w:szCs w:val="20"/>
        </w:rPr>
        <w:t xml:space="preserve"> </w:t>
      </w:r>
      <w:r>
        <w:rPr>
          <w:rFonts w:asciiTheme="minorHAnsi" w:hAnsiTheme="minorHAnsi" w:cstheme="minorHAnsi"/>
          <w:b/>
          <w:szCs w:val="20"/>
        </w:rPr>
        <w:t>|</w:t>
      </w:r>
      <w:r>
        <w:rPr>
          <w:rFonts w:asciiTheme="minorHAnsi" w:hAnsiTheme="minorHAnsi" w:cstheme="minorHAnsi"/>
          <w:b/>
          <w:szCs w:val="20"/>
        </w:rPr>
        <w:t xml:space="preserve"> </w:t>
      </w:r>
      <w:r w:rsidR="00C255B8">
        <w:rPr>
          <w:rFonts w:asciiTheme="minorHAnsi" w:hAnsiTheme="minorHAnsi" w:cstheme="minorHAnsi"/>
          <w:b/>
          <w:szCs w:val="20"/>
        </w:rPr>
        <w:t>Stra</w:t>
      </w:r>
      <w:r w:rsidR="00AA6B44">
        <w:rPr>
          <w:rFonts w:asciiTheme="minorHAnsi" w:hAnsiTheme="minorHAnsi" w:cstheme="minorHAnsi"/>
          <w:b/>
          <w:szCs w:val="20"/>
        </w:rPr>
        <w:t>tegic Thinking</w:t>
      </w:r>
      <w:r w:rsidR="00A10710">
        <w:rPr>
          <w:rFonts w:asciiTheme="minorHAnsi" w:hAnsiTheme="minorHAnsi" w:cstheme="minorHAnsi"/>
          <w:b/>
          <w:szCs w:val="20"/>
        </w:rPr>
        <w:t xml:space="preserve"> </w:t>
      </w:r>
      <w:r w:rsidR="00C255B8">
        <w:rPr>
          <w:rFonts w:asciiTheme="minorHAnsi" w:hAnsiTheme="minorHAnsi" w:cstheme="minorHAnsi"/>
          <w:b/>
          <w:szCs w:val="20"/>
        </w:rPr>
        <w:t>|</w:t>
      </w:r>
      <w:r>
        <w:rPr>
          <w:rFonts w:asciiTheme="minorHAnsi" w:hAnsiTheme="minorHAnsi" w:cstheme="minorHAnsi"/>
          <w:b/>
          <w:szCs w:val="20"/>
        </w:rPr>
        <w:t xml:space="preserve"> </w:t>
      </w:r>
      <w:r w:rsidR="00A64553">
        <w:rPr>
          <w:rFonts w:asciiTheme="minorHAnsi" w:hAnsiTheme="minorHAnsi" w:cstheme="minorHAnsi"/>
          <w:b/>
          <w:szCs w:val="20"/>
        </w:rPr>
        <w:t>Natural and Inclusive Team Leader</w:t>
      </w:r>
      <w:r w:rsidR="00963E1C">
        <w:rPr>
          <w:rFonts w:asciiTheme="minorHAnsi" w:hAnsiTheme="minorHAnsi" w:cstheme="minorHAnsi"/>
          <w:b/>
          <w:szCs w:val="20"/>
        </w:rPr>
        <w:t>|</w:t>
      </w:r>
      <w:r w:rsidR="00A64553">
        <w:rPr>
          <w:rFonts w:asciiTheme="minorHAnsi" w:hAnsiTheme="minorHAnsi" w:cstheme="minorHAnsi"/>
          <w:b/>
          <w:szCs w:val="20"/>
        </w:rPr>
        <w:t xml:space="preserve"> </w:t>
      </w:r>
      <w:r w:rsidR="00B4254D">
        <w:rPr>
          <w:rFonts w:asciiTheme="minorHAnsi" w:hAnsiTheme="minorHAnsi" w:cstheme="minorHAnsi"/>
          <w:b/>
          <w:szCs w:val="20"/>
        </w:rPr>
        <w:t>Technical background – especially with Data</w:t>
      </w:r>
      <w:r w:rsidR="001458F1">
        <w:rPr>
          <w:rFonts w:asciiTheme="minorHAnsi" w:hAnsiTheme="minorHAnsi" w:cstheme="minorHAnsi"/>
          <w:b/>
          <w:szCs w:val="20"/>
        </w:rPr>
        <w:t xml:space="preserve"> </w:t>
      </w:r>
      <w:r w:rsidR="00665E7E">
        <w:rPr>
          <w:rFonts w:asciiTheme="minorHAnsi" w:hAnsiTheme="minorHAnsi" w:cstheme="minorHAnsi"/>
          <w:b/>
          <w:szCs w:val="20"/>
        </w:rPr>
        <w:t>|</w:t>
      </w:r>
      <w:r w:rsidR="001458F1">
        <w:rPr>
          <w:rFonts w:asciiTheme="minorHAnsi" w:hAnsiTheme="minorHAnsi" w:cstheme="minorHAnsi"/>
          <w:b/>
          <w:szCs w:val="20"/>
        </w:rPr>
        <w:t xml:space="preserve"> </w:t>
      </w:r>
      <w:r w:rsidR="001458F1" w:rsidRPr="006A53F8">
        <w:rPr>
          <w:rFonts w:asciiTheme="minorHAnsi" w:hAnsiTheme="minorHAnsi" w:cstheme="minorHAnsi"/>
          <w:b/>
          <w:szCs w:val="20"/>
        </w:rPr>
        <w:t>Analytical</w:t>
      </w:r>
      <w:r w:rsidR="00CD1FBF" w:rsidRPr="006A53F8">
        <w:rPr>
          <w:rFonts w:asciiTheme="minorHAnsi" w:hAnsiTheme="minorHAnsi" w:cstheme="minorHAnsi"/>
          <w:b/>
          <w:szCs w:val="20"/>
        </w:rPr>
        <w:t xml:space="preserve"> </w:t>
      </w:r>
      <w:r w:rsidR="00665E7E">
        <w:rPr>
          <w:rFonts w:asciiTheme="minorHAnsi" w:hAnsiTheme="minorHAnsi" w:cstheme="minorHAnsi"/>
          <w:b/>
          <w:szCs w:val="20"/>
        </w:rPr>
        <w:t>Problem Solving</w:t>
      </w:r>
      <w:r w:rsidR="000811AA">
        <w:rPr>
          <w:rFonts w:asciiTheme="minorHAnsi" w:hAnsiTheme="minorHAnsi" w:cstheme="minorHAnsi"/>
          <w:b/>
          <w:szCs w:val="20"/>
        </w:rPr>
        <w:t xml:space="preserve"> </w:t>
      </w:r>
      <w:r w:rsidR="00AA5956" w:rsidRPr="006A53F8">
        <w:rPr>
          <w:rFonts w:asciiTheme="minorHAnsi" w:hAnsiTheme="minorHAnsi" w:cstheme="minorHAnsi"/>
          <w:b/>
          <w:szCs w:val="20"/>
        </w:rPr>
        <w:t>|</w:t>
      </w:r>
      <w:r w:rsidR="00A64553">
        <w:rPr>
          <w:rFonts w:asciiTheme="minorHAnsi" w:hAnsiTheme="minorHAnsi" w:cstheme="minorHAnsi"/>
          <w:b/>
          <w:szCs w:val="20"/>
        </w:rPr>
        <w:t>Risk</w:t>
      </w:r>
      <w:r w:rsidR="00C255B8">
        <w:rPr>
          <w:rFonts w:asciiTheme="minorHAnsi" w:hAnsiTheme="minorHAnsi" w:cstheme="minorHAnsi"/>
          <w:b/>
          <w:szCs w:val="20"/>
        </w:rPr>
        <w:t xml:space="preserve"> Management </w:t>
      </w:r>
      <w:r w:rsidR="00F93116">
        <w:rPr>
          <w:rFonts w:asciiTheme="minorHAnsi" w:hAnsiTheme="minorHAnsi" w:cstheme="minorHAnsi"/>
          <w:b/>
          <w:szCs w:val="20"/>
        </w:rPr>
        <w:t xml:space="preserve">| </w:t>
      </w:r>
      <w:r w:rsidR="00A64553">
        <w:rPr>
          <w:rFonts w:asciiTheme="minorHAnsi" w:hAnsiTheme="minorHAnsi" w:cstheme="minorHAnsi"/>
          <w:b/>
          <w:szCs w:val="20"/>
        </w:rPr>
        <w:t xml:space="preserve">Conflict Resolution </w:t>
      </w:r>
      <w:r w:rsidR="001458F1">
        <w:rPr>
          <w:rFonts w:asciiTheme="minorHAnsi" w:hAnsiTheme="minorHAnsi" w:cstheme="minorHAnsi"/>
          <w:b/>
          <w:szCs w:val="20"/>
        </w:rPr>
        <w:t>|</w:t>
      </w:r>
      <w:r w:rsidR="001458F1" w:rsidRPr="001458F1">
        <w:t xml:space="preserve"> </w:t>
      </w:r>
      <w:r w:rsidR="001458F1" w:rsidRPr="001458F1">
        <w:rPr>
          <w:rFonts w:asciiTheme="minorHAnsi" w:hAnsiTheme="minorHAnsi" w:cstheme="minorHAnsi"/>
          <w:b/>
          <w:szCs w:val="20"/>
        </w:rPr>
        <w:t>Economics Record</w:t>
      </w:r>
      <w:r w:rsidR="00A64553">
        <w:rPr>
          <w:rFonts w:asciiTheme="minorHAnsi" w:hAnsiTheme="minorHAnsi" w:cstheme="minorHAnsi"/>
          <w:b/>
          <w:szCs w:val="20"/>
        </w:rPr>
        <w:t xml:space="preserve"> </w:t>
      </w:r>
      <w:r w:rsidR="001458F1">
        <w:rPr>
          <w:rFonts w:asciiTheme="minorHAnsi" w:hAnsiTheme="minorHAnsi" w:cstheme="minorHAnsi"/>
          <w:b/>
          <w:szCs w:val="20"/>
        </w:rPr>
        <w:t>|</w:t>
      </w:r>
      <w:r w:rsidR="001458F1">
        <w:rPr>
          <w:rFonts w:asciiTheme="minorHAnsi" w:hAnsiTheme="minorHAnsi" w:cstheme="minorHAnsi"/>
          <w:b/>
          <w:szCs w:val="20"/>
        </w:rPr>
        <w:br/>
      </w:r>
      <w:r w:rsidR="00EE241A">
        <w:rPr>
          <w:rFonts w:asciiTheme="minorHAnsi" w:hAnsiTheme="minorHAnsi" w:cstheme="minorHAnsi"/>
          <w:b/>
          <w:szCs w:val="20"/>
        </w:rPr>
        <w:t xml:space="preserve">Targeted </w:t>
      </w:r>
      <w:r w:rsidR="003C7B65">
        <w:rPr>
          <w:rFonts w:asciiTheme="minorHAnsi" w:hAnsiTheme="minorHAnsi" w:cstheme="minorHAnsi"/>
          <w:b/>
          <w:szCs w:val="20"/>
        </w:rPr>
        <w:t>Audience Communication</w:t>
      </w:r>
    </w:p>
    <w:p w14:paraId="1AB11638" w14:textId="1BE32EB3" w:rsidR="00303C84" w:rsidRPr="00A01592" w:rsidRDefault="006A5787" w:rsidP="00C079A0">
      <w:pPr>
        <w:pStyle w:val="ListParagraph"/>
        <w:numPr>
          <w:ilvl w:val="0"/>
          <w:numId w:val="8"/>
        </w:numPr>
        <w:spacing w:before="120" w:after="120"/>
        <w:ind w:left="180" w:hanging="270"/>
        <w:rPr>
          <w:rFonts w:asciiTheme="minorHAnsi" w:hAnsiTheme="minorHAnsi" w:cstheme="minorHAnsi"/>
          <w:sz w:val="20"/>
          <w:szCs w:val="20"/>
        </w:rPr>
      </w:pPr>
      <w:r>
        <w:rPr>
          <w:rFonts w:asciiTheme="minorHAnsi" w:hAnsiTheme="minorHAnsi" w:cstheme="minorHAnsi"/>
          <w:b/>
          <w:bCs/>
          <w:sz w:val="20"/>
          <w:szCs w:val="20"/>
        </w:rPr>
        <w:t>20</w:t>
      </w:r>
      <w:r w:rsidR="00510B83" w:rsidRPr="006A53F8">
        <w:rPr>
          <w:rFonts w:asciiTheme="minorHAnsi" w:hAnsiTheme="minorHAnsi" w:cstheme="minorHAnsi"/>
          <w:b/>
          <w:bCs/>
          <w:sz w:val="20"/>
          <w:szCs w:val="20"/>
        </w:rPr>
        <w:t xml:space="preserve"> years’ experience</w:t>
      </w:r>
      <w:r w:rsidR="00510B83" w:rsidRPr="006A53F8">
        <w:rPr>
          <w:rFonts w:asciiTheme="minorHAnsi" w:hAnsiTheme="minorHAnsi" w:cstheme="minorHAnsi"/>
          <w:sz w:val="20"/>
          <w:szCs w:val="20"/>
        </w:rPr>
        <w:t xml:space="preserve"> in delivering large-scale, cross-functional programs in </w:t>
      </w:r>
      <w:r w:rsidR="00960983">
        <w:rPr>
          <w:rFonts w:asciiTheme="minorHAnsi" w:hAnsiTheme="minorHAnsi" w:cstheme="minorHAnsi"/>
          <w:sz w:val="20"/>
          <w:szCs w:val="20"/>
        </w:rPr>
        <w:t xml:space="preserve">various </w:t>
      </w:r>
      <w:r w:rsidR="00510B83" w:rsidRPr="006A53F8">
        <w:rPr>
          <w:rFonts w:asciiTheme="minorHAnsi" w:hAnsiTheme="minorHAnsi" w:cstheme="minorHAnsi"/>
          <w:sz w:val="20"/>
          <w:szCs w:val="20"/>
        </w:rPr>
        <w:t xml:space="preserve">financial </w:t>
      </w:r>
      <w:r w:rsidR="00926F63">
        <w:rPr>
          <w:rFonts w:asciiTheme="minorHAnsi" w:hAnsiTheme="minorHAnsi" w:cstheme="minorHAnsi"/>
          <w:sz w:val="20"/>
          <w:szCs w:val="20"/>
        </w:rPr>
        <w:t xml:space="preserve">product </w:t>
      </w:r>
      <w:r w:rsidR="00364E75">
        <w:rPr>
          <w:rFonts w:asciiTheme="minorHAnsi" w:hAnsiTheme="minorHAnsi" w:cstheme="minorHAnsi"/>
          <w:sz w:val="20"/>
          <w:szCs w:val="20"/>
        </w:rPr>
        <w:t>sector</w:t>
      </w:r>
      <w:r w:rsidR="00B16C01">
        <w:rPr>
          <w:rFonts w:asciiTheme="minorHAnsi" w:hAnsiTheme="minorHAnsi" w:cstheme="minorHAnsi"/>
          <w:sz w:val="20"/>
          <w:szCs w:val="20"/>
        </w:rPr>
        <w:t>s, including</w:t>
      </w:r>
      <w:r w:rsidR="00AD4432">
        <w:rPr>
          <w:rFonts w:asciiTheme="minorHAnsi" w:hAnsiTheme="minorHAnsi" w:cstheme="minorHAnsi"/>
          <w:sz w:val="20"/>
          <w:szCs w:val="20"/>
        </w:rPr>
        <w:t xml:space="preserve"> </w:t>
      </w:r>
      <w:r w:rsidR="001450B6">
        <w:rPr>
          <w:rFonts w:asciiTheme="minorHAnsi" w:hAnsiTheme="minorHAnsi" w:cstheme="minorHAnsi"/>
          <w:sz w:val="20"/>
          <w:szCs w:val="20"/>
        </w:rPr>
        <w:t xml:space="preserve">Global </w:t>
      </w:r>
      <w:r w:rsidR="00A64553">
        <w:rPr>
          <w:rFonts w:asciiTheme="minorHAnsi" w:hAnsiTheme="minorHAnsi" w:cstheme="minorHAnsi"/>
          <w:sz w:val="20"/>
          <w:szCs w:val="20"/>
        </w:rPr>
        <w:t>Markets</w:t>
      </w:r>
      <w:r w:rsidR="001450B6">
        <w:rPr>
          <w:rFonts w:asciiTheme="minorHAnsi" w:hAnsiTheme="minorHAnsi" w:cstheme="minorHAnsi"/>
          <w:sz w:val="20"/>
          <w:szCs w:val="20"/>
        </w:rPr>
        <w:t xml:space="preserve">, </w:t>
      </w:r>
      <w:r w:rsidR="00AD4432">
        <w:rPr>
          <w:rFonts w:asciiTheme="minorHAnsi" w:hAnsiTheme="minorHAnsi" w:cstheme="minorHAnsi"/>
          <w:sz w:val="20"/>
          <w:szCs w:val="20"/>
        </w:rPr>
        <w:t xml:space="preserve">Investment </w:t>
      </w:r>
      <w:r w:rsidR="0057564D">
        <w:rPr>
          <w:rFonts w:asciiTheme="minorHAnsi" w:hAnsiTheme="minorHAnsi" w:cstheme="minorHAnsi"/>
          <w:sz w:val="20"/>
          <w:szCs w:val="20"/>
        </w:rPr>
        <w:t>M</w:t>
      </w:r>
      <w:r w:rsidR="00AD4432">
        <w:rPr>
          <w:rFonts w:asciiTheme="minorHAnsi" w:hAnsiTheme="minorHAnsi" w:cstheme="minorHAnsi"/>
          <w:sz w:val="20"/>
          <w:szCs w:val="20"/>
        </w:rPr>
        <w:t>anage</w:t>
      </w:r>
      <w:r w:rsidR="0057564D">
        <w:rPr>
          <w:rFonts w:asciiTheme="minorHAnsi" w:hAnsiTheme="minorHAnsi" w:cstheme="minorHAnsi"/>
          <w:sz w:val="20"/>
          <w:szCs w:val="20"/>
        </w:rPr>
        <w:t xml:space="preserve">ment, </w:t>
      </w:r>
      <w:r w:rsidR="001450B6">
        <w:rPr>
          <w:rFonts w:asciiTheme="minorHAnsi" w:hAnsiTheme="minorHAnsi" w:cstheme="minorHAnsi"/>
          <w:sz w:val="20"/>
          <w:szCs w:val="20"/>
        </w:rPr>
        <w:t xml:space="preserve">and </w:t>
      </w:r>
      <w:r w:rsidR="00A64553">
        <w:rPr>
          <w:rFonts w:asciiTheme="minorHAnsi" w:hAnsiTheme="minorHAnsi" w:cstheme="minorHAnsi"/>
          <w:sz w:val="20"/>
          <w:szCs w:val="20"/>
        </w:rPr>
        <w:t xml:space="preserve">Implementation of programs to meet </w:t>
      </w:r>
      <w:r w:rsidR="001450B6">
        <w:rPr>
          <w:rFonts w:asciiTheme="minorHAnsi" w:hAnsiTheme="minorHAnsi" w:cstheme="minorHAnsi"/>
          <w:sz w:val="20"/>
          <w:szCs w:val="20"/>
        </w:rPr>
        <w:t>Regulatory</w:t>
      </w:r>
      <w:r w:rsidR="00A64553">
        <w:rPr>
          <w:rFonts w:asciiTheme="minorHAnsi" w:hAnsiTheme="minorHAnsi" w:cstheme="minorHAnsi"/>
          <w:sz w:val="20"/>
          <w:szCs w:val="20"/>
        </w:rPr>
        <w:t xml:space="preserve"> requirements</w:t>
      </w:r>
      <w:r w:rsidR="00B16C01">
        <w:rPr>
          <w:rFonts w:asciiTheme="minorHAnsi" w:hAnsiTheme="minorHAnsi" w:cstheme="minorHAnsi"/>
          <w:sz w:val="20"/>
          <w:szCs w:val="20"/>
        </w:rPr>
        <w:t xml:space="preserve">. </w:t>
      </w:r>
      <w:r w:rsidR="005D7D4C">
        <w:rPr>
          <w:rFonts w:asciiTheme="minorHAnsi" w:hAnsiTheme="minorHAnsi" w:cstheme="minorHAnsi"/>
          <w:sz w:val="20"/>
          <w:szCs w:val="20"/>
        </w:rPr>
        <w:t>Collaborat</w:t>
      </w:r>
      <w:r w:rsidR="00E322B7">
        <w:rPr>
          <w:rFonts w:asciiTheme="minorHAnsi" w:hAnsiTheme="minorHAnsi" w:cstheme="minorHAnsi"/>
          <w:sz w:val="20"/>
          <w:szCs w:val="20"/>
        </w:rPr>
        <w:t>ing</w:t>
      </w:r>
      <w:r w:rsidR="005D7D4C">
        <w:rPr>
          <w:rFonts w:asciiTheme="minorHAnsi" w:hAnsiTheme="minorHAnsi" w:cstheme="minorHAnsi"/>
          <w:sz w:val="20"/>
          <w:szCs w:val="20"/>
        </w:rPr>
        <w:t xml:space="preserve"> with senior bus</w:t>
      </w:r>
      <w:r w:rsidR="00347F27">
        <w:rPr>
          <w:rFonts w:asciiTheme="minorHAnsi" w:hAnsiTheme="minorHAnsi" w:cstheme="minorHAnsi"/>
          <w:sz w:val="20"/>
          <w:szCs w:val="20"/>
        </w:rPr>
        <w:t xml:space="preserve">iness leaders on </w:t>
      </w:r>
      <w:r w:rsidR="008228ED">
        <w:rPr>
          <w:rFonts w:asciiTheme="minorHAnsi" w:hAnsiTheme="minorHAnsi" w:cstheme="minorHAnsi"/>
          <w:sz w:val="20"/>
          <w:szCs w:val="20"/>
        </w:rPr>
        <w:t xml:space="preserve">their </w:t>
      </w:r>
      <w:r w:rsidR="00347F27">
        <w:rPr>
          <w:rFonts w:asciiTheme="minorHAnsi" w:hAnsiTheme="minorHAnsi" w:cstheme="minorHAnsi"/>
          <w:sz w:val="20"/>
          <w:szCs w:val="20"/>
        </w:rPr>
        <w:t xml:space="preserve">vision and product </w:t>
      </w:r>
      <w:r w:rsidR="001B69CA">
        <w:rPr>
          <w:rFonts w:asciiTheme="minorHAnsi" w:hAnsiTheme="minorHAnsi" w:cstheme="minorHAnsi"/>
          <w:sz w:val="20"/>
          <w:szCs w:val="20"/>
        </w:rPr>
        <w:t xml:space="preserve">roadmap. </w:t>
      </w:r>
      <w:r w:rsidR="008228ED">
        <w:rPr>
          <w:rFonts w:asciiTheme="minorHAnsi" w:hAnsiTheme="minorHAnsi" w:cstheme="minorHAnsi"/>
          <w:sz w:val="20"/>
          <w:szCs w:val="20"/>
        </w:rPr>
        <w:t>Then</w:t>
      </w:r>
      <w:r w:rsidR="00A01592">
        <w:rPr>
          <w:rFonts w:asciiTheme="minorHAnsi" w:hAnsiTheme="minorHAnsi" w:cstheme="minorHAnsi"/>
          <w:sz w:val="20"/>
          <w:szCs w:val="20"/>
        </w:rPr>
        <w:t>,</w:t>
      </w:r>
      <w:r w:rsidR="008228ED">
        <w:rPr>
          <w:rFonts w:asciiTheme="minorHAnsi" w:hAnsiTheme="minorHAnsi" w:cstheme="minorHAnsi"/>
          <w:sz w:val="20"/>
          <w:szCs w:val="20"/>
        </w:rPr>
        <w:t xml:space="preserve"> </w:t>
      </w:r>
      <w:r w:rsidR="00B83B44">
        <w:rPr>
          <w:rFonts w:asciiTheme="minorHAnsi" w:hAnsiTheme="minorHAnsi" w:cstheme="minorHAnsi"/>
          <w:sz w:val="20"/>
          <w:szCs w:val="20"/>
        </w:rPr>
        <w:t xml:space="preserve">creating </w:t>
      </w:r>
      <w:r w:rsidR="008228ED">
        <w:rPr>
          <w:rFonts w:asciiTheme="minorHAnsi" w:hAnsiTheme="minorHAnsi" w:cstheme="minorHAnsi"/>
          <w:sz w:val="20"/>
          <w:szCs w:val="20"/>
        </w:rPr>
        <w:t xml:space="preserve">informed </w:t>
      </w:r>
      <w:r w:rsidR="0056500A">
        <w:rPr>
          <w:rFonts w:asciiTheme="minorHAnsi" w:hAnsiTheme="minorHAnsi" w:cstheme="minorHAnsi"/>
          <w:sz w:val="20"/>
          <w:szCs w:val="20"/>
        </w:rPr>
        <w:t>program</w:t>
      </w:r>
      <w:r w:rsidR="00A01592">
        <w:rPr>
          <w:rFonts w:asciiTheme="minorHAnsi" w:hAnsiTheme="minorHAnsi" w:cstheme="minorHAnsi"/>
          <w:sz w:val="20"/>
          <w:szCs w:val="20"/>
        </w:rPr>
        <w:t>s</w:t>
      </w:r>
      <w:r w:rsidR="003D655C">
        <w:rPr>
          <w:rFonts w:asciiTheme="minorHAnsi" w:hAnsiTheme="minorHAnsi" w:cstheme="minorHAnsi"/>
          <w:sz w:val="20"/>
          <w:szCs w:val="20"/>
        </w:rPr>
        <w:t xml:space="preserve"> to</w:t>
      </w:r>
      <w:r w:rsidR="00BE07EC">
        <w:rPr>
          <w:rFonts w:asciiTheme="minorHAnsi" w:hAnsiTheme="minorHAnsi" w:cstheme="minorHAnsi"/>
          <w:sz w:val="20"/>
          <w:szCs w:val="20"/>
        </w:rPr>
        <w:t xml:space="preserve"> </w:t>
      </w:r>
      <w:r w:rsidR="00C93718">
        <w:rPr>
          <w:rFonts w:asciiTheme="minorHAnsi" w:hAnsiTheme="minorHAnsi" w:cstheme="minorHAnsi"/>
          <w:sz w:val="20"/>
          <w:szCs w:val="20"/>
        </w:rPr>
        <w:t xml:space="preserve">enact business </w:t>
      </w:r>
      <w:r w:rsidR="00A01592">
        <w:rPr>
          <w:rFonts w:asciiTheme="minorHAnsi" w:hAnsiTheme="minorHAnsi" w:cstheme="minorHAnsi"/>
          <w:sz w:val="20"/>
          <w:szCs w:val="20"/>
        </w:rPr>
        <w:t>strategies</w:t>
      </w:r>
      <w:r w:rsidR="00694932">
        <w:rPr>
          <w:rFonts w:asciiTheme="minorHAnsi" w:hAnsiTheme="minorHAnsi" w:cstheme="minorHAnsi"/>
          <w:sz w:val="20"/>
          <w:szCs w:val="20"/>
        </w:rPr>
        <w:t>.</w:t>
      </w:r>
      <w:r w:rsidR="00E315D9">
        <w:rPr>
          <w:rFonts w:asciiTheme="minorHAnsi" w:hAnsiTheme="minorHAnsi" w:cstheme="minorHAnsi"/>
          <w:sz w:val="20"/>
          <w:szCs w:val="20"/>
        </w:rPr>
        <w:t xml:space="preserve"> Joining </w:t>
      </w:r>
      <w:r w:rsidR="00A64553">
        <w:rPr>
          <w:rFonts w:asciiTheme="minorHAnsi" w:hAnsiTheme="minorHAnsi" w:cstheme="minorHAnsi"/>
          <w:sz w:val="20"/>
          <w:szCs w:val="20"/>
        </w:rPr>
        <w:t xml:space="preserve">programs and </w:t>
      </w:r>
      <w:r w:rsidR="00E315D9">
        <w:rPr>
          <w:rFonts w:asciiTheme="minorHAnsi" w:hAnsiTheme="minorHAnsi" w:cstheme="minorHAnsi"/>
          <w:sz w:val="20"/>
          <w:szCs w:val="20"/>
        </w:rPr>
        <w:t xml:space="preserve">projects </w:t>
      </w:r>
      <w:r w:rsidR="00364E75">
        <w:rPr>
          <w:rFonts w:asciiTheme="minorHAnsi" w:hAnsiTheme="minorHAnsi" w:cstheme="minorHAnsi"/>
          <w:sz w:val="20"/>
          <w:szCs w:val="20"/>
        </w:rPr>
        <w:t>mid-flight</w:t>
      </w:r>
      <w:r w:rsidR="00E315D9">
        <w:rPr>
          <w:rFonts w:asciiTheme="minorHAnsi" w:hAnsiTheme="minorHAnsi" w:cstheme="minorHAnsi"/>
          <w:sz w:val="20"/>
          <w:szCs w:val="20"/>
        </w:rPr>
        <w:t xml:space="preserve"> to </w:t>
      </w:r>
      <w:r w:rsidR="003D655C">
        <w:rPr>
          <w:rFonts w:asciiTheme="minorHAnsi" w:hAnsiTheme="minorHAnsi" w:cstheme="minorHAnsi"/>
          <w:sz w:val="20"/>
          <w:szCs w:val="20"/>
        </w:rPr>
        <w:t xml:space="preserve">design and </w:t>
      </w:r>
      <w:r w:rsidR="00694932">
        <w:rPr>
          <w:rFonts w:asciiTheme="minorHAnsi" w:hAnsiTheme="minorHAnsi" w:cstheme="minorHAnsi"/>
          <w:sz w:val="20"/>
          <w:szCs w:val="20"/>
        </w:rPr>
        <w:t>e</w:t>
      </w:r>
      <w:bookmarkStart w:id="0" w:name="_GoBack"/>
      <w:bookmarkEnd w:id="0"/>
      <w:r w:rsidR="00694932">
        <w:rPr>
          <w:rFonts w:asciiTheme="minorHAnsi" w:hAnsiTheme="minorHAnsi" w:cstheme="minorHAnsi"/>
          <w:sz w:val="20"/>
          <w:szCs w:val="20"/>
        </w:rPr>
        <w:t>nact</w:t>
      </w:r>
      <w:r w:rsidR="003D655C">
        <w:rPr>
          <w:rFonts w:asciiTheme="minorHAnsi" w:hAnsiTheme="minorHAnsi" w:cstheme="minorHAnsi"/>
          <w:sz w:val="20"/>
          <w:szCs w:val="20"/>
        </w:rPr>
        <w:t xml:space="preserve"> </w:t>
      </w:r>
      <w:r w:rsidR="00E315D9">
        <w:rPr>
          <w:rFonts w:asciiTheme="minorHAnsi" w:hAnsiTheme="minorHAnsi" w:cstheme="minorHAnsi"/>
          <w:sz w:val="20"/>
          <w:szCs w:val="20"/>
        </w:rPr>
        <w:t>course correction.</w:t>
      </w:r>
      <w:r w:rsidR="0057221A" w:rsidRPr="0057221A">
        <w:rPr>
          <w:rFonts w:ascii="Times New Roman" w:eastAsia="Times New Roman" w:hAnsi="Times New Roman"/>
          <w:sz w:val="20"/>
        </w:rPr>
        <w:t xml:space="preserve"> </w:t>
      </w:r>
    </w:p>
    <w:p w14:paraId="16AE166C" w14:textId="2E4D6641" w:rsidR="00303C84" w:rsidRPr="006A53F8" w:rsidRDefault="00F02E2E" w:rsidP="00C079A0">
      <w:pPr>
        <w:pStyle w:val="ListParagraph"/>
        <w:numPr>
          <w:ilvl w:val="0"/>
          <w:numId w:val="8"/>
        </w:numPr>
        <w:spacing w:before="120" w:after="120"/>
        <w:ind w:left="180" w:hanging="270"/>
        <w:rPr>
          <w:rFonts w:asciiTheme="minorHAnsi" w:hAnsiTheme="minorHAnsi" w:cstheme="minorHAnsi"/>
          <w:sz w:val="20"/>
          <w:szCs w:val="20"/>
        </w:rPr>
      </w:pPr>
      <w:r w:rsidRPr="006A53F8">
        <w:rPr>
          <w:rFonts w:asciiTheme="minorHAnsi" w:hAnsiTheme="minorHAnsi" w:cstheme="minorHAnsi"/>
          <w:b/>
          <w:bCs/>
          <w:sz w:val="20"/>
          <w:szCs w:val="20"/>
        </w:rPr>
        <w:t>Talented project leader</w:t>
      </w:r>
      <w:r w:rsidRPr="006A53F8">
        <w:rPr>
          <w:rFonts w:asciiTheme="minorHAnsi" w:hAnsiTheme="minorHAnsi" w:cstheme="minorHAnsi"/>
          <w:sz w:val="20"/>
          <w:szCs w:val="20"/>
        </w:rPr>
        <w:t xml:space="preserve"> who consistently reduces </w:t>
      </w:r>
      <w:r w:rsidR="00D85739" w:rsidRPr="006A53F8">
        <w:rPr>
          <w:rFonts w:asciiTheme="minorHAnsi" w:hAnsiTheme="minorHAnsi" w:cstheme="minorHAnsi"/>
          <w:sz w:val="20"/>
          <w:szCs w:val="20"/>
        </w:rPr>
        <w:t xml:space="preserve">costs, </w:t>
      </w:r>
      <w:r w:rsidRPr="006A53F8">
        <w:rPr>
          <w:rFonts w:asciiTheme="minorHAnsi" w:hAnsiTheme="minorHAnsi" w:cstheme="minorHAnsi"/>
          <w:sz w:val="20"/>
          <w:szCs w:val="20"/>
        </w:rPr>
        <w:t>minimizes</w:t>
      </w:r>
      <w:r w:rsidR="00D85739" w:rsidRPr="006A53F8">
        <w:rPr>
          <w:rFonts w:asciiTheme="minorHAnsi" w:hAnsiTheme="minorHAnsi" w:cstheme="minorHAnsi"/>
          <w:sz w:val="20"/>
          <w:szCs w:val="20"/>
        </w:rPr>
        <w:t xml:space="preserve"> risks</w:t>
      </w:r>
      <w:r w:rsidR="00BD4B22">
        <w:rPr>
          <w:rFonts w:asciiTheme="minorHAnsi" w:hAnsiTheme="minorHAnsi" w:cstheme="minorHAnsi"/>
          <w:sz w:val="20"/>
          <w:szCs w:val="20"/>
        </w:rPr>
        <w:t>,</w:t>
      </w:r>
      <w:r w:rsidR="00D85739" w:rsidRPr="006A53F8">
        <w:rPr>
          <w:rFonts w:asciiTheme="minorHAnsi" w:hAnsiTheme="minorHAnsi" w:cstheme="minorHAnsi"/>
          <w:sz w:val="20"/>
          <w:szCs w:val="20"/>
        </w:rPr>
        <w:t xml:space="preserve"> and </w:t>
      </w:r>
      <w:r w:rsidRPr="006A53F8">
        <w:rPr>
          <w:rFonts w:asciiTheme="minorHAnsi" w:hAnsiTheme="minorHAnsi" w:cstheme="minorHAnsi"/>
          <w:sz w:val="20"/>
          <w:szCs w:val="20"/>
        </w:rPr>
        <w:t>improves</w:t>
      </w:r>
      <w:r w:rsidR="00D85739" w:rsidRPr="006A53F8">
        <w:rPr>
          <w:rFonts w:asciiTheme="minorHAnsi" w:hAnsiTheme="minorHAnsi" w:cstheme="minorHAnsi"/>
          <w:sz w:val="20"/>
          <w:szCs w:val="20"/>
        </w:rPr>
        <w:t xml:space="preserve"> efficiency through process </w:t>
      </w:r>
      <w:r w:rsidR="005D653B">
        <w:rPr>
          <w:rFonts w:asciiTheme="minorHAnsi" w:hAnsiTheme="minorHAnsi" w:cstheme="minorHAnsi"/>
          <w:sz w:val="20"/>
          <w:szCs w:val="20"/>
        </w:rPr>
        <w:t>optimization</w:t>
      </w:r>
      <w:r w:rsidR="00A64553">
        <w:rPr>
          <w:rFonts w:asciiTheme="minorHAnsi" w:hAnsiTheme="minorHAnsi" w:cstheme="minorHAnsi"/>
          <w:sz w:val="20"/>
          <w:szCs w:val="20"/>
        </w:rPr>
        <w:t xml:space="preserve"> and creation</w:t>
      </w:r>
      <w:r w:rsidR="00D85739" w:rsidRPr="006A53F8">
        <w:rPr>
          <w:rFonts w:asciiTheme="minorHAnsi" w:hAnsiTheme="minorHAnsi" w:cstheme="minorHAnsi"/>
          <w:sz w:val="20"/>
          <w:szCs w:val="20"/>
        </w:rPr>
        <w:t xml:space="preserve">, </w:t>
      </w:r>
      <w:r w:rsidR="00A64553">
        <w:rPr>
          <w:rFonts w:asciiTheme="minorHAnsi" w:hAnsiTheme="minorHAnsi" w:cstheme="minorHAnsi"/>
          <w:sz w:val="20"/>
          <w:szCs w:val="20"/>
        </w:rPr>
        <w:t>and transparently providing teams with context and understanding client/business success factors</w:t>
      </w:r>
      <w:r w:rsidR="00D85739" w:rsidRPr="006A53F8">
        <w:rPr>
          <w:rFonts w:asciiTheme="minorHAnsi" w:hAnsiTheme="minorHAnsi" w:cstheme="minorHAnsi"/>
          <w:sz w:val="20"/>
          <w:szCs w:val="20"/>
        </w:rPr>
        <w:t xml:space="preserve">. </w:t>
      </w:r>
    </w:p>
    <w:p w14:paraId="2F9EE9ED" w14:textId="13A65AA2" w:rsidR="00303C84" w:rsidRDefault="006D3B38" w:rsidP="00C079A0">
      <w:pPr>
        <w:pStyle w:val="ListParagraph"/>
        <w:numPr>
          <w:ilvl w:val="0"/>
          <w:numId w:val="8"/>
        </w:numPr>
        <w:spacing w:before="120"/>
        <w:ind w:left="180" w:hanging="270"/>
        <w:rPr>
          <w:rFonts w:asciiTheme="minorHAnsi" w:hAnsiTheme="minorHAnsi" w:cstheme="minorHAnsi"/>
          <w:sz w:val="20"/>
          <w:szCs w:val="20"/>
        </w:rPr>
      </w:pPr>
      <w:r w:rsidRPr="006A53F8">
        <w:rPr>
          <w:rFonts w:asciiTheme="minorHAnsi" w:hAnsiTheme="minorHAnsi" w:cstheme="minorHAnsi"/>
          <w:b/>
          <w:bCs/>
          <w:sz w:val="20"/>
          <w:szCs w:val="20"/>
        </w:rPr>
        <w:t>Leverage</w:t>
      </w:r>
      <w:r w:rsidR="00E315D9">
        <w:rPr>
          <w:rFonts w:asciiTheme="minorHAnsi" w:hAnsiTheme="minorHAnsi" w:cstheme="minorHAnsi"/>
          <w:b/>
          <w:bCs/>
          <w:sz w:val="20"/>
          <w:szCs w:val="20"/>
        </w:rPr>
        <w:t>s</w:t>
      </w:r>
      <w:r w:rsidRPr="006A53F8">
        <w:rPr>
          <w:rFonts w:asciiTheme="minorHAnsi" w:hAnsiTheme="minorHAnsi" w:cstheme="minorHAnsi"/>
          <w:b/>
          <w:bCs/>
          <w:sz w:val="20"/>
          <w:szCs w:val="20"/>
        </w:rPr>
        <w:t xml:space="preserve"> extensive experience in </w:t>
      </w:r>
      <w:r w:rsidR="00694932">
        <w:rPr>
          <w:rFonts w:asciiTheme="minorHAnsi" w:hAnsiTheme="minorHAnsi" w:cstheme="minorHAnsi"/>
          <w:b/>
          <w:bCs/>
          <w:sz w:val="20"/>
          <w:szCs w:val="20"/>
        </w:rPr>
        <w:t xml:space="preserve">building relationships.  </w:t>
      </w:r>
      <w:r w:rsidR="00694932">
        <w:rPr>
          <w:rFonts w:asciiTheme="minorHAnsi" w:hAnsiTheme="minorHAnsi" w:cstheme="minorHAnsi"/>
          <w:sz w:val="20"/>
          <w:szCs w:val="20"/>
        </w:rPr>
        <w:t xml:space="preserve"> Committing time and </w:t>
      </w:r>
      <w:r w:rsidR="00D8650F">
        <w:rPr>
          <w:rFonts w:asciiTheme="minorHAnsi" w:hAnsiTheme="minorHAnsi" w:cstheme="minorHAnsi"/>
          <w:sz w:val="20"/>
          <w:szCs w:val="20"/>
        </w:rPr>
        <w:t>effort to understand stakeholders' motivation and needs</w:t>
      </w:r>
      <w:r w:rsidR="00694932">
        <w:rPr>
          <w:rFonts w:asciiTheme="minorHAnsi" w:hAnsiTheme="minorHAnsi" w:cstheme="minorHAnsi"/>
          <w:sz w:val="20"/>
          <w:szCs w:val="20"/>
        </w:rPr>
        <w:t xml:space="preserve"> at every level. </w:t>
      </w:r>
      <w:r w:rsidR="00D8650F">
        <w:rPr>
          <w:rFonts w:asciiTheme="minorHAnsi" w:hAnsiTheme="minorHAnsi" w:cstheme="minorHAnsi"/>
          <w:sz w:val="20"/>
          <w:szCs w:val="20"/>
        </w:rPr>
        <w:t>Synthesizing and</w:t>
      </w:r>
      <w:r w:rsidR="00694932">
        <w:rPr>
          <w:rFonts w:asciiTheme="minorHAnsi" w:hAnsiTheme="minorHAnsi" w:cstheme="minorHAnsi"/>
          <w:sz w:val="20"/>
          <w:szCs w:val="20"/>
        </w:rPr>
        <w:t xml:space="preserve"> delivering business value by optimizing technology and operations</w:t>
      </w:r>
      <w:r w:rsidR="00D8650F">
        <w:rPr>
          <w:rFonts w:asciiTheme="minorHAnsi" w:hAnsiTheme="minorHAnsi" w:cstheme="minorHAnsi"/>
          <w:sz w:val="20"/>
          <w:szCs w:val="20"/>
        </w:rPr>
        <w:t>.</w:t>
      </w:r>
    </w:p>
    <w:p w14:paraId="5C4ABACD" w14:textId="77777777" w:rsidR="00D8650F" w:rsidRPr="00D8650F" w:rsidRDefault="00D8650F" w:rsidP="00D8650F">
      <w:pPr>
        <w:spacing w:before="120"/>
        <w:ind w:left="-90"/>
        <w:rPr>
          <w:rFonts w:asciiTheme="minorHAnsi" w:hAnsiTheme="minorHAnsi" w:cstheme="minorHAnsi"/>
          <w:sz w:val="20"/>
          <w:szCs w:val="20"/>
        </w:rPr>
      </w:pPr>
    </w:p>
    <w:p w14:paraId="1BC192C8" w14:textId="50DC0D88" w:rsidR="00092AEF" w:rsidRPr="009E46FD" w:rsidRDefault="00FF49F3" w:rsidP="009E46FD">
      <w:pPr>
        <w:pStyle w:val="PlainText"/>
        <w:pBdr>
          <w:top w:val="single" w:sz="12" w:space="1" w:color="242852" w:themeColor="text2"/>
          <w:left w:val="single" w:sz="12" w:space="4" w:color="242852" w:themeColor="text2"/>
          <w:bottom w:val="single" w:sz="12" w:space="1" w:color="242852" w:themeColor="text2"/>
          <w:right w:val="single" w:sz="12" w:space="4" w:color="242852" w:themeColor="text2"/>
        </w:pBdr>
        <w:shd w:val="clear" w:color="auto" w:fill="1E5E9F" w:themeFill="accent3" w:themeFillShade="BF"/>
        <w:tabs>
          <w:tab w:val="right" w:pos="8565"/>
          <w:tab w:val="right" w:pos="10224"/>
        </w:tabs>
        <w:jc w:val="center"/>
        <w:rPr>
          <w:rFonts w:asciiTheme="minorHAnsi" w:eastAsia="MS Mincho" w:hAnsiTheme="minorHAnsi" w:cstheme="minorHAnsi"/>
          <w:b/>
          <w:color w:val="FFFFFF" w:themeColor="background1"/>
          <w:sz w:val="24"/>
          <w:szCs w:val="22"/>
        </w:rPr>
      </w:pPr>
      <w:r w:rsidRPr="006A53F8">
        <w:rPr>
          <w:rFonts w:asciiTheme="minorHAnsi" w:eastAsia="MS Mincho" w:hAnsiTheme="minorHAnsi" w:cstheme="minorHAnsi"/>
          <w:b/>
          <w:color w:val="FFFFFF" w:themeColor="background1"/>
          <w:sz w:val="24"/>
          <w:szCs w:val="22"/>
        </w:rPr>
        <w:t xml:space="preserve">PROFESSIONAL </w:t>
      </w:r>
      <w:r w:rsidR="00303C84" w:rsidRPr="006A53F8">
        <w:rPr>
          <w:rFonts w:asciiTheme="minorHAnsi" w:eastAsia="MS Mincho" w:hAnsiTheme="minorHAnsi" w:cstheme="minorHAnsi"/>
          <w:b/>
          <w:color w:val="FFFFFF" w:themeColor="background1"/>
          <w:sz w:val="24"/>
          <w:szCs w:val="22"/>
        </w:rPr>
        <w:t>EXPERIENCE</w:t>
      </w:r>
    </w:p>
    <w:p w14:paraId="69DCFC4B" w14:textId="6CD39816" w:rsidR="003D10E8" w:rsidRDefault="00223736" w:rsidP="00FE2B3F">
      <w:pPr>
        <w:pStyle w:val="PlainText"/>
        <w:tabs>
          <w:tab w:val="right" w:pos="8565"/>
          <w:tab w:val="right" w:pos="10224"/>
        </w:tabs>
        <w:jc w:val="center"/>
        <w:rPr>
          <w:rFonts w:asciiTheme="minorHAnsi" w:eastAsia="MS Mincho" w:hAnsiTheme="minorHAnsi" w:cstheme="minorHAnsi"/>
          <w:b/>
        </w:rPr>
      </w:pPr>
      <w:r>
        <w:rPr>
          <w:rFonts w:asciiTheme="minorHAnsi" w:eastAsia="MS Mincho" w:hAnsiTheme="minorHAnsi" w:cstheme="minorHAnsi"/>
          <w:b/>
        </w:rPr>
        <w:t>Bank of America</w:t>
      </w:r>
      <w:r w:rsidR="004B2301">
        <w:rPr>
          <w:rFonts w:asciiTheme="minorHAnsi" w:eastAsia="MS Mincho" w:hAnsiTheme="minorHAnsi" w:cstheme="minorHAnsi"/>
          <w:b/>
        </w:rPr>
        <w:t xml:space="preserve"> via Collabera</w:t>
      </w:r>
      <w:r>
        <w:rPr>
          <w:rFonts w:asciiTheme="minorHAnsi" w:eastAsia="MS Mincho" w:hAnsiTheme="minorHAnsi" w:cstheme="minorHAnsi"/>
          <w:b/>
        </w:rPr>
        <w:t xml:space="preserve">, Jersey City | June 2024 </w:t>
      </w:r>
      <w:r w:rsidR="00FE2B3F">
        <w:rPr>
          <w:rFonts w:asciiTheme="minorHAnsi" w:eastAsia="MS Mincho" w:hAnsiTheme="minorHAnsi" w:cstheme="minorHAnsi"/>
          <w:b/>
        </w:rPr>
        <w:t>-present</w:t>
      </w:r>
    </w:p>
    <w:p w14:paraId="5946F0A7" w14:textId="442F9489" w:rsidR="00FE2B3F" w:rsidRPr="003D10E8" w:rsidRDefault="00A64553" w:rsidP="00FE2B3F">
      <w:pPr>
        <w:pStyle w:val="PlainText"/>
        <w:tabs>
          <w:tab w:val="right" w:pos="8565"/>
          <w:tab w:val="right" w:pos="10224"/>
        </w:tabs>
        <w:jc w:val="center"/>
        <w:rPr>
          <w:rFonts w:asciiTheme="minorHAnsi" w:eastAsia="MS Mincho" w:hAnsiTheme="minorHAnsi" w:cstheme="minorHAnsi"/>
          <w:b/>
        </w:rPr>
      </w:pPr>
      <w:r>
        <w:rPr>
          <w:rFonts w:asciiTheme="minorHAnsi" w:eastAsia="MS Mincho" w:hAnsiTheme="minorHAnsi" w:cstheme="minorHAnsi"/>
          <w:b/>
        </w:rPr>
        <w:t>PROGRAM</w:t>
      </w:r>
      <w:r w:rsidR="0057564D">
        <w:rPr>
          <w:rFonts w:asciiTheme="minorHAnsi" w:eastAsia="MS Mincho" w:hAnsiTheme="minorHAnsi" w:cstheme="minorHAnsi"/>
          <w:b/>
        </w:rPr>
        <w:t xml:space="preserve"> MANAGER AND PROCESS </w:t>
      </w:r>
      <w:r w:rsidR="004B2301">
        <w:rPr>
          <w:rFonts w:asciiTheme="minorHAnsi" w:eastAsia="MS Mincho" w:hAnsiTheme="minorHAnsi" w:cstheme="minorHAnsi"/>
          <w:b/>
        </w:rPr>
        <w:t>CONSULTANT, GLOBAL</w:t>
      </w:r>
      <w:r w:rsidR="0057564D">
        <w:rPr>
          <w:rFonts w:asciiTheme="minorHAnsi" w:eastAsia="MS Mincho" w:hAnsiTheme="minorHAnsi" w:cstheme="minorHAnsi"/>
          <w:b/>
        </w:rPr>
        <w:t xml:space="preserve"> MARKETS RISK </w:t>
      </w:r>
    </w:p>
    <w:p w14:paraId="53305551" w14:textId="4D382ACD" w:rsidR="00FE2B3F" w:rsidRPr="00FE2B3F" w:rsidRDefault="00A477CA" w:rsidP="00FE2B3F">
      <w:pPr>
        <w:pBdr>
          <w:top w:val="single" w:sz="12" w:space="4" w:color="143F6A" w:themeColor="accent3" w:themeShade="80"/>
          <w:left w:val="single" w:sz="12" w:space="4" w:color="143F6A" w:themeColor="accent3" w:themeShade="80"/>
          <w:bottom w:val="single" w:sz="12" w:space="4" w:color="143F6A" w:themeColor="accent3" w:themeShade="80"/>
          <w:right w:val="single" w:sz="12" w:space="4" w:color="143F6A" w:themeColor="accent3" w:themeShade="80"/>
        </w:pBdr>
        <w:shd w:val="clear" w:color="auto" w:fill="D3E5F6" w:themeFill="accent3" w:themeFillTint="33"/>
        <w:tabs>
          <w:tab w:val="right" w:pos="8565"/>
          <w:tab w:val="right" w:pos="10224"/>
        </w:tabs>
        <w:jc w:val="both"/>
        <w:rPr>
          <w:rFonts w:asciiTheme="minorHAnsi" w:eastAsia="MS Mincho" w:hAnsiTheme="minorHAnsi" w:cstheme="minorHAnsi"/>
          <w:sz w:val="20"/>
          <w:szCs w:val="20"/>
        </w:rPr>
      </w:pPr>
      <w:r>
        <w:rPr>
          <w:rFonts w:asciiTheme="minorHAnsi" w:eastAsia="MS Mincho" w:hAnsiTheme="minorHAnsi" w:cstheme="minorHAnsi"/>
          <w:sz w:val="20"/>
          <w:szCs w:val="20"/>
        </w:rPr>
        <w:t xml:space="preserve">Program Manager with a geographically dispersed and cross functional team </w:t>
      </w:r>
      <w:r w:rsidR="00A64553">
        <w:rPr>
          <w:rFonts w:asciiTheme="minorHAnsi" w:eastAsia="MS Mincho" w:hAnsiTheme="minorHAnsi" w:cstheme="minorHAnsi"/>
          <w:sz w:val="20"/>
          <w:szCs w:val="20"/>
        </w:rPr>
        <w:t>that addresses the more important</w:t>
      </w:r>
      <w:r>
        <w:rPr>
          <w:rFonts w:asciiTheme="minorHAnsi" w:eastAsia="MS Mincho" w:hAnsiTheme="minorHAnsi" w:cstheme="minorHAnsi"/>
          <w:sz w:val="20"/>
          <w:szCs w:val="20"/>
        </w:rPr>
        <w:t xml:space="preserve"> Regulatory and </w:t>
      </w:r>
      <w:r w:rsidR="00A64553">
        <w:rPr>
          <w:rFonts w:asciiTheme="minorHAnsi" w:eastAsia="MS Mincho" w:hAnsiTheme="minorHAnsi" w:cstheme="minorHAnsi"/>
          <w:sz w:val="20"/>
          <w:szCs w:val="20"/>
        </w:rPr>
        <w:t xml:space="preserve">Risk Reducing </w:t>
      </w:r>
      <w:r>
        <w:rPr>
          <w:rFonts w:asciiTheme="minorHAnsi" w:eastAsia="MS Mincho" w:hAnsiTheme="minorHAnsi" w:cstheme="minorHAnsi"/>
          <w:sz w:val="20"/>
          <w:szCs w:val="20"/>
        </w:rPr>
        <w:t xml:space="preserve">projects </w:t>
      </w:r>
      <w:r w:rsidR="00A64553">
        <w:rPr>
          <w:rFonts w:asciiTheme="minorHAnsi" w:eastAsia="MS Mincho" w:hAnsiTheme="minorHAnsi" w:cstheme="minorHAnsi"/>
          <w:sz w:val="20"/>
          <w:szCs w:val="20"/>
        </w:rPr>
        <w:t xml:space="preserve">and ensuring release on or </w:t>
      </w:r>
      <w:r>
        <w:rPr>
          <w:rFonts w:asciiTheme="minorHAnsi" w:eastAsia="MS Mincho" w:hAnsiTheme="minorHAnsi" w:cstheme="minorHAnsi"/>
          <w:sz w:val="20"/>
          <w:szCs w:val="20"/>
        </w:rPr>
        <w:t xml:space="preserve">before their deadlines.  Present progress and risk information on a weekly basis for senior stakeholders in </w:t>
      </w:r>
      <w:r w:rsidR="00A64553">
        <w:rPr>
          <w:rFonts w:asciiTheme="minorHAnsi" w:eastAsia="MS Mincho" w:hAnsiTheme="minorHAnsi" w:cstheme="minorHAnsi"/>
          <w:sz w:val="20"/>
          <w:szCs w:val="20"/>
        </w:rPr>
        <w:t xml:space="preserve">the </w:t>
      </w:r>
      <w:r>
        <w:rPr>
          <w:rFonts w:asciiTheme="minorHAnsi" w:eastAsia="MS Mincho" w:hAnsiTheme="minorHAnsi" w:cstheme="minorHAnsi"/>
          <w:sz w:val="20"/>
          <w:szCs w:val="20"/>
        </w:rPr>
        <w:t xml:space="preserve">Risk </w:t>
      </w:r>
      <w:r w:rsidR="00A64553">
        <w:rPr>
          <w:rFonts w:asciiTheme="minorHAnsi" w:eastAsia="MS Mincho" w:hAnsiTheme="minorHAnsi" w:cstheme="minorHAnsi"/>
          <w:sz w:val="20"/>
          <w:szCs w:val="20"/>
        </w:rPr>
        <w:t>Management</w:t>
      </w:r>
      <w:r>
        <w:rPr>
          <w:rFonts w:asciiTheme="minorHAnsi" w:eastAsia="MS Mincho" w:hAnsiTheme="minorHAnsi" w:cstheme="minorHAnsi"/>
          <w:sz w:val="20"/>
          <w:szCs w:val="20"/>
        </w:rPr>
        <w:t xml:space="preserve"> </w:t>
      </w:r>
      <w:r w:rsidR="00A64553">
        <w:rPr>
          <w:rFonts w:asciiTheme="minorHAnsi" w:eastAsia="MS Mincho" w:hAnsiTheme="minorHAnsi" w:cstheme="minorHAnsi"/>
          <w:sz w:val="20"/>
          <w:szCs w:val="20"/>
        </w:rPr>
        <w:t xml:space="preserve">Business and </w:t>
      </w:r>
      <w:r w:rsidR="00B4254D">
        <w:rPr>
          <w:rFonts w:asciiTheme="minorHAnsi" w:eastAsia="MS Mincho" w:hAnsiTheme="minorHAnsi" w:cstheme="minorHAnsi"/>
          <w:sz w:val="20"/>
          <w:szCs w:val="20"/>
        </w:rPr>
        <w:t>Technology Divisions</w:t>
      </w:r>
      <w:r>
        <w:rPr>
          <w:rFonts w:asciiTheme="minorHAnsi" w:eastAsia="MS Mincho" w:hAnsiTheme="minorHAnsi" w:cstheme="minorHAnsi"/>
          <w:sz w:val="20"/>
          <w:szCs w:val="20"/>
        </w:rPr>
        <w:t>.</w:t>
      </w:r>
    </w:p>
    <w:p w14:paraId="62587643" w14:textId="23066F38" w:rsidR="002B6BAC" w:rsidRDefault="002B6BAC" w:rsidP="008A5D1A">
      <w:pPr>
        <w:pStyle w:val="NoSpacing"/>
        <w:numPr>
          <w:ilvl w:val="0"/>
          <w:numId w:val="23"/>
        </w:numPr>
        <w:jc w:val="left"/>
        <w:rPr>
          <w:rFonts w:cstheme="minorHAnsi"/>
          <w:szCs w:val="20"/>
        </w:rPr>
      </w:pPr>
      <w:r w:rsidRPr="008A5D1A">
        <w:rPr>
          <w:rFonts w:cstheme="minorHAnsi"/>
          <w:szCs w:val="20"/>
        </w:rPr>
        <w:t>Directly managed a team consisting of 7 Business System Analysts, Software Engineers, and Quality Assurance Analysts for</w:t>
      </w:r>
      <w:r w:rsidR="008A5D1A">
        <w:rPr>
          <w:rFonts w:cstheme="minorHAnsi"/>
          <w:szCs w:val="20"/>
        </w:rPr>
        <w:t xml:space="preserve"> </w:t>
      </w:r>
      <w:r w:rsidRPr="008A5D1A">
        <w:rPr>
          <w:rFonts w:cstheme="minorHAnsi"/>
          <w:szCs w:val="20"/>
        </w:rPr>
        <w:t>enhancements, small, medium, and large-scale Change the Bank (</w:t>
      </w:r>
      <w:r w:rsidR="008A5D1A" w:rsidRPr="008A5D1A">
        <w:rPr>
          <w:rFonts w:cstheme="minorHAnsi"/>
          <w:szCs w:val="20"/>
        </w:rPr>
        <w:t>CT</w:t>
      </w:r>
      <w:r w:rsidR="008A5D1A">
        <w:rPr>
          <w:rFonts w:cstheme="minorHAnsi"/>
          <w:szCs w:val="20"/>
        </w:rPr>
        <w:t>B</w:t>
      </w:r>
      <w:r w:rsidRPr="008A5D1A">
        <w:rPr>
          <w:rFonts w:cstheme="minorHAnsi"/>
          <w:szCs w:val="20"/>
        </w:rPr>
        <w:t>) IT projects that aim to streamline the existing business</w:t>
      </w:r>
      <w:r w:rsidR="008A5D1A">
        <w:rPr>
          <w:rFonts w:cstheme="minorHAnsi"/>
          <w:szCs w:val="20"/>
        </w:rPr>
        <w:t xml:space="preserve"> </w:t>
      </w:r>
      <w:r w:rsidRPr="008A5D1A">
        <w:rPr>
          <w:rFonts w:cstheme="minorHAnsi"/>
          <w:szCs w:val="20"/>
        </w:rPr>
        <w:t>processes for the purpose of increasing business performance, productivity and efficiency.</w:t>
      </w:r>
    </w:p>
    <w:p w14:paraId="48E58006" w14:textId="7CA58DE0" w:rsidR="008A5D1A" w:rsidRDefault="008A5D1A" w:rsidP="008A5D1A">
      <w:pPr>
        <w:pStyle w:val="NoSpacing"/>
        <w:numPr>
          <w:ilvl w:val="0"/>
          <w:numId w:val="23"/>
        </w:numPr>
        <w:jc w:val="left"/>
        <w:rPr>
          <w:rFonts w:cstheme="minorHAnsi"/>
          <w:szCs w:val="20"/>
        </w:rPr>
      </w:pPr>
      <w:r w:rsidRPr="008A5D1A">
        <w:rPr>
          <w:rFonts w:cstheme="minorHAnsi"/>
          <w:szCs w:val="20"/>
        </w:rPr>
        <w:t xml:space="preserve">Managed projects to enhance a </w:t>
      </w:r>
      <w:r w:rsidR="00E00681" w:rsidRPr="008A5D1A">
        <w:rPr>
          <w:rFonts w:cstheme="minorHAnsi"/>
          <w:szCs w:val="20"/>
        </w:rPr>
        <w:t>company’s</w:t>
      </w:r>
      <w:r w:rsidRPr="008A5D1A">
        <w:rPr>
          <w:rFonts w:cstheme="minorHAnsi"/>
          <w:szCs w:val="20"/>
        </w:rPr>
        <w:t xml:space="preserve"> ecommerce Booking Engine platform that supported 40,000 hotels, globally.</w:t>
      </w:r>
    </w:p>
    <w:p w14:paraId="7741866E" w14:textId="73B7D7FB" w:rsidR="008A5D1A" w:rsidRPr="00E00681" w:rsidRDefault="00E00681" w:rsidP="008A5D1A">
      <w:pPr>
        <w:pStyle w:val="NoSpacing"/>
        <w:numPr>
          <w:ilvl w:val="0"/>
          <w:numId w:val="23"/>
        </w:numPr>
        <w:jc w:val="left"/>
        <w:rPr>
          <w:rFonts w:cstheme="minorHAnsi"/>
          <w:szCs w:val="20"/>
        </w:rPr>
      </w:pPr>
      <w:r>
        <w:t>Assisted with employee reviews. Contributed to innovation and economic incentive through prudent contract</w:t>
      </w:r>
      <w:r>
        <w:br/>
        <w:t>awards.</w:t>
      </w:r>
    </w:p>
    <w:p w14:paraId="6EE5B217" w14:textId="299240D2" w:rsidR="00E00681" w:rsidRPr="00E00681" w:rsidRDefault="00E00681" w:rsidP="008A5D1A">
      <w:pPr>
        <w:pStyle w:val="NoSpacing"/>
        <w:numPr>
          <w:ilvl w:val="0"/>
          <w:numId w:val="23"/>
        </w:numPr>
        <w:jc w:val="left"/>
        <w:rPr>
          <w:rFonts w:cstheme="minorHAnsi"/>
          <w:szCs w:val="20"/>
        </w:rPr>
      </w:pPr>
      <w:r>
        <w:t>TRACK-To Updated PTS, project plan, server spreadsheets, confluence etc. on a regular basis to keep project on track record</w:t>
      </w:r>
    </w:p>
    <w:p w14:paraId="3BD9D548" w14:textId="159F7747" w:rsidR="00E00681" w:rsidRDefault="00E00681" w:rsidP="008A5D1A">
      <w:pPr>
        <w:pStyle w:val="NoSpacing"/>
        <w:numPr>
          <w:ilvl w:val="0"/>
          <w:numId w:val="23"/>
        </w:numPr>
        <w:jc w:val="left"/>
        <w:rPr>
          <w:rFonts w:cstheme="minorHAnsi"/>
          <w:szCs w:val="20"/>
        </w:rPr>
      </w:pPr>
      <w:r w:rsidRPr="00E00681">
        <w:rPr>
          <w:rFonts w:cstheme="minorHAnsi"/>
          <w:szCs w:val="20"/>
        </w:rPr>
        <w:t>Release Management (RTE) experience and opportunities were carried out, Managed RTB (Run the Bank), CTB (Change the Bank), and DevOps teams using ServiceNow, ensuring timely response to production incidents and changes with minimal disruption.</w:t>
      </w:r>
    </w:p>
    <w:p w14:paraId="21AF962B" w14:textId="4CB873B4" w:rsidR="00DA5928" w:rsidRDefault="00DA5928" w:rsidP="008A5D1A">
      <w:pPr>
        <w:pStyle w:val="NoSpacing"/>
        <w:numPr>
          <w:ilvl w:val="0"/>
          <w:numId w:val="23"/>
        </w:numPr>
        <w:jc w:val="left"/>
        <w:rPr>
          <w:rFonts w:cstheme="minorHAnsi"/>
          <w:szCs w:val="20"/>
        </w:rPr>
      </w:pPr>
      <w:r w:rsidRPr="00DA5928">
        <w:rPr>
          <w:rFonts w:cstheme="minorHAnsi"/>
          <w:szCs w:val="20"/>
        </w:rPr>
        <w:t>Led a team of 21 agile employees in Global Market Data with a $121M annual budget, reporting to the Head of Traded Market Risk and Business Chief Risk Officer and CIO for Corporate Technology.</w:t>
      </w:r>
    </w:p>
    <w:p w14:paraId="4C363B19" w14:textId="77777777" w:rsidR="005F18DF" w:rsidRPr="005F18DF" w:rsidRDefault="005F18DF" w:rsidP="005F18DF">
      <w:pPr>
        <w:pStyle w:val="ListParagraph"/>
        <w:numPr>
          <w:ilvl w:val="0"/>
          <w:numId w:val="23"/>
        </w:numPr>
        <w:rPr>
          <w:rFonts w:asciiTheme="minorHAnsi" w:eastAsiaTheme="minorHAnsi" w:hAnsiTheme="minorHAnsi" w:cstheme="minorHAnsi"/>
          <w:sz w:val="20"/>
          <w:szCs w:val="20"/>
        </w:rPr>
      </w:pPr>
      <w:r w:rsidRPr="005F18DF">
        <w:rPr>
          <w:rFonts w:asciiTheme="minorHAnsi" w:eastAsiaTheme="minorHAnsi" w:hAnsiTheme="minorHAnsi" w:cstheme="minorHAnsi"/>
          <w:sz w:val="20"/>
          <w:szCs w:val="20"/>
        </w:rPr>
        <w:t>Ensured compliance with internal project management methodology and ensured effective change control procedures are followed.</w:t>
      </w:r>
    </w:p>
    <w:p w14:paraId="08BCE0DF" w14:textId="77777777" w:rsidR="002B6BAC" w:rsidRDefault="002B6BAC" w:rsidP="00E71AB0">
      <w:pPr>
        <w:pStyle w:val="PlainText"/>
        <w:tabs>
          <w:tab w:val="right" w:pos="8565"/>
          <w:tab w:val="right" w:pos="10224"/>
        </w:tabs>
        <w:jc w:val="center"/>
        <w:rPr>
          <w:rFonts w:asciiTheme="minorHAnsi" w:eastAsia="MS Mincho" w:hAnsiTheme="minorHAnsi" w:cstheme="minorHAnsi"/>
          <w:b/>
        </w:rPr>
      </w:pPr>
    </w:p>
    <w:p w14:paraId="755BF4B9" w14:textId="1DCF6D89" w:rsidR="00E71AB0" w:rsidRPr="006A53F8" w:rsidRDefault="00823340" w:rsidP="00E71AB0">
      <w:pPr>
        <w:pStyle w:val="PlainText"/>
        <w:tabs>
          <w:tab w:val="right" w:pos="8565"/>
          <w:tab w:val="right" w:pos="10224"/>
        </w:tabs>
        <w:jc w:val="center"/>
        <w:rPr>
          <w:rFonts w:asciiTheme="minorHAnsi" w:eastAsia="MS Mincho" w:hAnsiTheme="minorHAnsi" w:cstheme="minorHAnsi"/>
          <w:b/>
        </w:rPr>
      </w:pPr>
      <w:r w:rsidRPr="006A53F8">
        <w:rPr>
          <w:rFonts w:asciiTheme="minorHAnsi" w:eastAsia="MS Mincho" w:hAnsiTheme="minorHAnsi" w:cstheme="minorHAnsi"/>
          <w:b/>
        </w:rPr>
        <w:t>Citibank</w:t>
      </w:r>
      <w:r w:rsidR="004B2301">
        <w:rPr>
          <w:rFonts w:asciiTheme="minorHAnsi" w:eastAsia="MS Mincho" w:hAnsiTheme="minorHAnsi" w:cstheme="minorHAnsi"/>
          <w:b/>
        </w:rPr>
        <w:t xml:space="preserve"> via Iris</w:t>
      </w:r>
      <w:r w:rsidR="00E71AB0" w:rsidRPr="006A53F8">
        <w:rPr>
          <w:rFonts w:asciiTheme="minorHAnsi" w:eastAsia="MS Mincho" w:hAnsiTheme="minorHAnsi" w:cstheme="minorHAnsi"/>
          <w:b/>
        </w:rPr>
        <w:t xml:space="preserve">, </w:t>
      </w:r>
      <w:r w:rsidRPr="006A53F8">
        <w:rPr>
          <w:rFonts w:asciiTheme="minorHAnsi" w:eastAsia="MS Mincho" w:hAnsiTheme="minorHAnsi" w:cstheme="minorHAnsi"/>
          <w:b/>
        </w:rPr>
        <w:t>Jersey City, NJ</w:t>
      </w:r>
      <w:r w:rsidR="00E71AB0" w:rsidRPr="006A53F8">
        <w:rPr>
          <w:rFonts w:asciiTheme="minorHAnsi" w:eastAsia="MS Mincho" w:hAnsiTheme="minorHAnsi" w:cstheme="minorHAnsi"/>
          <w:b/>
        </w:rPr>
        <w:t xml:space="preserve"> | </w:t>
      </w:r>
      <w:r w:rsidR="00D77401" w:rsidRPr="00D77401">
        <w:rPr>
          <w:rFonts w:asciiTheme="minorHAnsi" w:eastAsia="MS Mincho" w:hAnsiTheme="minorHAnsi" w:cstheme="minorHAnsi"/>
          <w:b/>
        </w:rPr>
        <w:t>0</w:t>
      </w:r>
      <w:r w:rsidR="005C4665">
        <w:rPr>
          <w:rFonts w:asciiTheme="minorHAnsi" w:eastAsia="MS Mincho" w:hAnsiTheme="minorHAnsi" w:cstheme="minorHAnsi"/>
          <w:b/>
        </w:rPr>
        <w:t>7</w:t>
      </w:r>
      <w:r w:rsidR="00D77401" w:rsidRPr="00D77401">
        <w:rPr>
          <w:rFonts w:asciiTheme="minorHAnsi" w:eastAsia="MS Mincho" w:hAnsiTheme="minorHAnsi" w:cstheme="minorHAnsi"/>
          <w:b/>
        </w:rPr>
        <w:t>/2023 – 0</w:t>
      </w:r>
      <w:r w:rsidR="005C4665">
        <w:rPr>
          <w:rFonts w:asciiTheme="minorHAnsi" w:eastAsia="MS Mincho" w:hAnsiTheme="minorHAnsi" w:cstheme="minorHAnsi"/>
          <w:b/>
        </w:rPr>
        <w:t>5</w:t>
      </w:r>
      <w:r w:rsidR="00D77401" w:rsidRPr="00D77401">
        <w:rPr>
          <w:rFonts w:asciiTheme="minorHAnsi" w:eastAsia="MS Mincho" w:hAnsiTheme="minorHAnsi" w:cstheme="minorHAnsi"/>
          <w:b/>
        </w:rPr>
        <w:t>/2024</w:t>
      </w:r>
    </w:p>
    <w:p w14:paraId="63C842BC" w14:textId="46BAEC42" w:rsidR="00E71AB0" w:rsidRPr="006A53F8" w:rsidRDefault="0069605C" w:rsidP="00E71AB0">
      <w:pPr>
        <w:pStyle w:val="PlainText"/>
        <w:tabs>
          <w:tab w:val="right" w:pos="8565"/>
          <w:tab w:val="right" w:pos="10224"/>
        </w:tabs>
        <w:jc w:val="center"/>
        <w:rPr>
          <w:rFonts w:asciiTheme="minorHAnsi" w:eastAsia="MS Mincho" w:hAnsiTheme="minorHAnsi" w:cstheme="minorHAnsi"/>
          <w:b/>
        </w:rPr>
      </w:pPr>
      <w:r>
        <w:rPr>
          <w:rFonts w:asciiTheme="minorHAnsi" w:eastAsia="MS Mincho" w:hAnsiTheme="minorHAnsi" w:cstheme="minorHAnsi"/>
          <w:b/>
        </w:rPr>
        <w:t xml:space="preserve">PROGRAM MANAGER, </w:t>
      </w:r>
      <w:r w:rsidR="00B4254D">
        <w:rPr>
          <w:rFonts w:asciiTheme="minorHAnsi" w:eastAsia="MS Mincho" w:hAnsiTheme="minorHAnsi" w:cstheme="minorHAnsi"/>
          <w:b/>
        </w:rPr>
        <w:t>DATA STRATEGIES</w:t>
      </w:r>
      <w:r w:rsidR="0057564D">
        <w:rPr>
          <w:rFonts w:asciiTheme="minorHAnsi" w:eastAsia="MS Mincho" w:hAnsiTheme="minorHAnsi" w:cstheme="minorHAnsi"/>
          <w:b/>
        </w:rPr>
        <w:t xml:space="preserve">, </w:t>
      </w:r>
      <w:r w:rsidR="00E00E9D" w:rsidRPr="006A53F8">
        <w:rPr>
          <w:rFonts w:asciiTheme="minorHAnsi" w:eastAsia="MS Mincho" w:hAnsiTheme="minorHAnsi" w:cstheme="minorHAnsi"/>
          <w:b/>
        </w:rPr>
        <w:t>EQUITY DERIVATIVES CONSENT ORDERS</w:t>
      </w:r>
    </w:p>
    <w:p w14:paraId="7F8B081B" w14:textId="293E188B" w:rsidR="00E71AB0" w:rsidRPr="006A53F8" w:rsidRDefault="0090619E" w:rsidP="00E71AB0">
      <w:pPr>
        <w:pStyle w:val="PlainText"/>
        <w:pBdr>
          <w:top w:val="single" w:sz="12" w:space="4" w:color="143F6A" w:themeColor="accent3" w:themeShade="80"/>
          <w:left w:val="single" w:sz="12" w:space="4" w:color="143F6A" w:themeColor="accent3" w:themeShade="80"/>
          <w:bottom w:val="single" w:sz="12" w:space="4" w:color="143F6A" w:themeColor="accent3" w:themeShade="80"/>
          <w:right w:val="single" w:sz="12" w:space="4" w:color="143F6A" w:themeColor="accent3" w:themeShade="80"/>
        </w:pBdr>
        <w:shd w:val="clear" w:color="auto" w:fill="D3E5F6" w:themeFill="accent3" w:themeFillTint="33"/>
        <w:tabs>
          <w:tab w:val="right" w:pos="8565"/>
          <w:tab w:val="right" w:pos="10224"/>
        </w:tabs>
        <w:jc w:val="both"/>
        <w:rPr>
          <w:rFonts w:asciiTheme="minorHAnsi" w:eastAsia="MS Mincho" w:hAnsiTheme="minorHAnsi" w:cstheme="minorHAnsi"/>
          <w:bCs/>
        </w:rPr>
      </w:pPr>
      <w:r>
        <w:rPr>
          <w:rFonts w:asciiTheme="minorHAnsi" w:eastAsia="MS Mincho" w:hAnsiTheme="minorHAnsi" w:cstheme="minorHAnsi"/>
        </w:rPr>
        <w:t>The Consent Orders timing made it crucial to train yourself quickly, by networking and</w:t>
      </w:r>
      <w:r w:rsidR="00B4254D">
        <w:rPr>
          <w:rFonts w:asciiTheme="minorHAnsi" w:eastAsia="MS Mincho" w:hAnsiTheme="minorHAnsi" w:cstheme="minorHAnsi"/>
        </w:rPr>
        <w:t xml:space="preserve"> creat</w:t>
      </w:r>
      <w:r>
        <w:rPr>
          <w:rFonts w:asciiTheme="minorHAnsi" w:eastAsia="MS Mincho" w:hAnsiTheme="minorHAnsi" w:cstheme="minorHAnsi"/>
        </w:rPr>
        <w:t>ing</w:t>
      </w:r>
      <w:r w:rsidR="00B4254D">
        <w:rPr>
          <w:rFonts w:asciiTheme="minorHAnsi" w:eastAsia="MS Mincho" w:hAnsiTheme="minorHAnsi" w:cstheme="minorHAnsi"/>
        </w:rPr>
        <w:t xml:space="preserve"> a program </w:t>
      </w:r>
      <w:r>
        <w:rPr>
          <w:rFonts w:asciiTheme="minorHAnsi" w:eastAsia="MS Mincho" w:hAnsiTheme="minorHAnsi" w:cstheme="minorHAnsi"/>
        </w:rPr>
        <w:t>to</w:t>
      </w:r>
      <w:r w:rsidR="00B4254D">
        <w:rPr>
          <w:rFonts w:asciiTheme="minorHAnsi" w:eastAsia="MS Mincho" w:hAnsiTheme="minorHAnsi" w:cstheme="minorHAnsi"/>
        </w:rPr>
        <w:t xml:space="preserve"> </w:t>
      </w:r>
      <w:r>
        <w:rPr>
          <w:rFonts w:asciiTheme="minorHAnsi" w:eastAsia="MS Mincho" w:hAnsiTheme="minorHAnsi" w:cstheme="minorHAnsi"/>
        </w:rPr>
        <w:t xml:space="preserve">migrate </w:t>
      </w:r>
      <w:r w:rsidR="00B4254D">
        <w:rPr>
          <w:rFonts w:asciiTheme="minorHAnsi" w:eastAsia="MS Mincho" w:hAnsiTheme="minorHAnsi" w:cstheme="minorHAnsi"/>
        </w:rPr>
        <w:t>data</w:t>
      </w:r>
      <w:r>
        <w:rPr>
          <w:rFonts w:asciiTheme="minorHAnsi" w:eastAsia="MS Mincho" w:hAnsiTheme="minorHAnsi" w:cstheme="minorHAnsi"/>
        </w:rPr>
        <w:t xml:space="preserve"> your product’s data</w:t>
      </w:r>
      <w:r w:rsidR="00B4254D">
        <w:rPr>
          <w:rFonts w:asciiTheme="minorHAnsi" w:eastAsia="MS Mincho" w:hAnsiTheme="minorHAnsi" w:cstheme="minorHAnsi"/>
        </w:rPr>
        <w:t xml:space="preserve"> into a</w:t>
      </w:r>
      <w:r>
        <w:rPr>
          <w:rFonts w:asciiTheme="minorHAnsi" w:eastAsia="MS Mincho" w:hAnsiTheme="minorHAnsi" w:cstheme="minorHAnsi"/>
        </w:rPr>
        <w:t xml:space="preserve"> </w:t>
      </w:r>
      <w:r w:rsidR="00B4254D">
        <w:rPr>
          <w:rFonts w:asciiTheme="minorHAnsi" w:eastAsia="MS Mincho" w:hAnsiTheme="minorHAnsi" w:cstheme="minorHAnsi"/>
        </w:rPr>
        <w:t>proprietary ‘data fabric’</w:t>
      </w:r>
      <w:r>
        <w:rPr>
          <w:rFonts w:asciiTheme="minorHAnsi" w:eastAsia="MS Mincho" w:hAnsiTheme="minorHAnsi" w:cstheme="minorHAnsi"/>
        </w:rPr>
        <w:t xml:space="preserve"> so that queries could be made cross products</w:t>
      </w:r>
      <w:r w:rsidR="00B4254D">
        <w:rPr>
          <w:rFonts w:asciiTheme="minorHAnsi" w:eastAsia="MS Mincho" w:hAnsiTheme="minorHAnsi" w:cstheme="minorHAnsi"/>
        </w:rPr>
        <w:t>.  The objective was to work with various teams related to Equity Derivatives to find out what their Critical Data Elements were as well as any data issues.  Created a program of 9 projects</w:t>
      </w:r>
      <w:r>
        <w:rPr>
          <w:rFonts w:asciiTheme="minorHAnsi" w:eastAsia="MS Mincho" w:hAnsiTheme="minorHAnsi" w:cstheme="minorHAnsi"/>
        </w:rPr>
        <w:t xml:space="preserve"> led two, along with a special querying project for the division lead, and managed resources for the others</w:t>
      </w:r>
    </w:p>
    <w:p w14:paraId="0D087526" w14:textId="173BE09F" w:rsidR="00DE306A" w:rsidRPr="006A53F8" w:rsidRDefault="00EA02AC" w:rsidP="00DE306A">
      <w:pPr>
        <w:pStyle w:val="PlainText"/>
        <w:tabs>
          <w:tab w:val="right" w:pos="8565"/>
          <w:tab w:val="right" w:pos="10224"/>
        </w:tabs>
        <w:spacing w:before="80"/>
        <w:rPr>
          <w:rFonts w:asciiTheme="minorHAnsi" w:eastAsia="MS Mincho" w:hAnsiTheme="minorHAnsi" w:cstheme="minorHAnsi"/>
          <w:b/>
        </w:rPr>
      </w:pPr>
      <w:r>
        <w:rPr>
          <w:rFonts w:asciiTheme="minorHAnsi" w:eastAsia="MS Mincho" w:hAnsiTheme="minorHAnsi" w:cstheme="minorHAnsi"/>
          <w:b/>
        </w:rPr>
        <w:t xml:space="preserve">TOP CONTRIBUTIONS </w:t>
      </w:r>
    </w:p>
    <w:p w14:paraId="7B1F5F88" w14:textId="6A4809B2" w:rsidR="00843EE6" w:rsidRPr="00DA5928" w:rsidRDefault="00843EE6" w:rsidP="002B6BAC">
      <w:pPr>
        <w:pStyle w:val="NoSpacing"/>
        <w:numPr>
          <w:ilvl w:val="0"/>
          <w:numId w:val="19"/>
        </w:numPr>
      </w:pPr>
      <w:r w:rsidRPr="00DA5928">
        <w:rPr>
          <w:bCs/>
        </w:rPr>
        <w:t xml:space="preserve">Minimized risk of regulatory fines </w:t>
      </w:r>
      <w:r w:rsidRPr="00DA5928">
        <w:t xml:space="preserve">by developing </w:t>
      </w:r>
      <w:r w:rsidR="00D05D96" w:rsidRPr="00DA5928">
        <w:t>thorough</w:t>
      </w:r>
      <w:r w:rsidRPr="00DA5928">
        <w:t xml:space="preserve"> project plan</w:t>
      </w:r>
      <w:r w:rsidR="00A64553" w:rsidRPr="00DA5928">
        <w:t>s</w:t>
      </w:r>
      <w:r w:rsidRPr="00DA5928">
        <w:t xml:space="preserve"> detailing scope, resources, and documentation aligned with </w:t>
      </w:r>
      <w:r w:rsidR="00DA62CE" w:rsidRPr="00DA5928">
        <w:t>PMO tollgates and regulator deliverable expectations.</w:t>
      </w:r>
    </w:p>
    <w:p w14:paraId="17208A49" w14:textId="2ED807EB" w:rsidR="00EA6B81" w:rsidRPr="00DA5928" w:rsidRDefault="00EA6B81" w:rsidP="002B6BAC">
      <w:pPr>
        <w:pStyle w:val="NoSpacing"/>
        <w:numPr>
          <w:ilvl w:val="0"/>
          <w:numId w:val="19"/>
        </w:numPr>
      </w:pPr>
      <w:r w:rsidRPr="00DA5928">
        <w:rPr>
          <w:bCs/>
        </w:rPr>
        <w:lastRenderedPageBreak/>
        <w:t xml:space="preserve">Completed </w:t>
      </w:r>
      <w:r w:rsidR="00A64553" w:rsidRPr="00DA5928">
        <w:rPr>
          <w:bCs/>
        </w:rPr>
        <w:t xml:space="preserve">program </w:t>
      </w:r>
      <w:r w:rsidRPr="00DA5928">
        <w:rPr>
          <w:bCs/>
        </w:rPr>
        <w:t xml:space="preserve">successfully and </w:t>
      </w:r>
      <w:r w:rsidR="00694932" w:rsidRPr="00DA5928">
        <w:rPr>
          <w:bCs/>
        </w:rPr>
        <w:t xml:space="preserve">gained </w:t>
      </w:r>
      <w:r w:rsidRPr="00DA5928">
        <w:rPr>
          <w:bCs/>
        </w:rPr>
        <w:t>equity derivative</w:t>
      </w:r>
      <w:r w:rsidR="00694932" w:rsidRPr="00DA5928">
        <w:rPr>
          <w:bCs/>
        </w:rPr>
        <w:t>s knowledge</w:t>
      </w:r>
      <w:r w:rsidRPr="00DA5928">
        <w:rPr>
          <w:bCs/>
        </w:rPr>
        <w:t xml:space="preserve"> </w:t>
      </w:r>
      <w:r w:rsidRPr="00DA5928">
        <w:t xml:space="preserve">by self-training </w:t>
      </w:r>
      <w:r w:rsidR="00694932" w:rsidRPr="00DA5928">
        <w:t>on</w:t>
      </w:r>
      <w:r w:rsidRPr="00DA5928">
        <w:t xml:space="preserve"> necessary tools, working with stakeholders, and handling project </w:t>
      </w:r>
      <w:r w:rsidR="00694932" w:rsidRPr="00DA5928">
        <w:t>closure</w:t>
      </w:r>
      <w:r w:rsidRPr="00DA5928">
        <w:t>.</w:t>
      </w:r>
    </w:p>
    <w:p w14:paraId="30B49744" w14:textId="59B39090" w:rsidR="00E00681" w:rsidRPr="00DA5928" w:rsidRDefault="00E00681" w:rsidP="002B6BAC">
      <w:pPr>
        <w:pStyle w:val="NoSpacing"/>
        <w:numPr>
          <w:ilvl w:val="0"/>
          <w:numId w:val="19"/>
        </w:numPr>
      </w:pPr>
      <w:r w:rsidRPr="00DA5928">
        <w:t>Leading change the Bank Project initiatives and implementing AGILE strategies as well as managing Fleets and strategic initiatives.</w:t>
      </w:r>
    </w:p>
    <w:p w14:paraId="598A67E0" w14:textId="7CEE0A92" w:rsidR="00DE306A" w:rsidRDefault="000F0F84" w:rsidP="002B6BAC">
      <w:pPr>
        <w:pStyle w:val="NoSpacing"/>
        <w:numPr>
          <w:ilvl w:val="0"/>
          <w:numId w:val="19"/>
        </w:numPr>
      </w:pPr>
      <w:r w:rsidRPr="006A53F8">
        <w:rPr>
          <w:b/>
          <w:bCs/>
        </w:rPr>
        <w:t xml:space="preserve">Developed </w:t>
      </w:r>
      <w:r w:rsidR="00BD4B22">
        <w:rPr>
          <w:b/>
          <w:bCs/>
        </w:rPr>
        <w:t xml:space="preserve">a </w:t>
      </w:r>
      <w:r w:rsidRPr="006A53F8">
        <w:rPr>
          <w:b/>
          <w:bCs/>
        </w:rPr>
        <w:t xml:space="preserve">comprehensive </w:t>
      </w:r>
      <w:r w:rsidR="003E2A88" w:rsidRPr="006A53F8">
        <w:rPr>
          <w:b/>
          <w:bCs/>
        </w:rPr>
        <w:t>training manual</w:t>
      </w:r>
      <w:r w:rsidR="003E2A88" w:rsidRPr="006A53F8">
        <w:t xml:space="preserve"> to ensure </w:t>
      </w:r>
      <w:r w:rsidRPr="006A53F8">
        <w:t>continuity</w:t>
      </w:r>
      <w:r w:rsidR="00C36FE9">
        <w:t>,</w:t>
      </w:r>
      <w:r w:rsidRPr="006A53F8">
        <w:t xml:space="preserve"> </w:t>
      </w:r>
      <w:r w:rsidR="00A64553">
        <w:t xml:space="preserve">by creating </w:t>
      </w:r>
      <w:r w:rsidRPr="006A53F8">
        <w:t>detailed program documentation, comprehensive task descriptions, timelines, and resource allocation</w:t>
      </w:r>
      <w:r w:rsidR="003E2A88" w:rsidRPr="006A53F8">
        <w:t>.</w:t>
      </w:r>
    </w:p>
    <w:p w14:paraId="53188ABC" w14:textId="5BC95420" w:rsidR="00E00681" w:rsidRDefault="00E00681" w:rsidP="002B6BAC">
      <w:pPr>
        <w:pStyle w:val="NoSpacing"/>
        <w:numPr>
          <w:ilvl w:val="0"/>
          <w:numId w:val="19"/>
        </w:numPr>
      </w:pPr>
      <w:r w:rsidRPr="00E00681">
        <w:t>To establishing benefits of using it in terms of economies of scale, elasticity, variable expense vs capital expense, self-service,</w:t>
      </w:r>
    </w:p>
    <w:p w14:paraId="6F7887C3" w14:textId="77777777" w:rsidR="00AB674B" w:rsidRPr="00E00681" w:rsidRDefault="00AB674B" w:rsidP="00AB674B">
      <w:pPr>
        <w:pStyle w:val="NoSpacing"/>
        <w:numPr>
          <w:ilvl w:val="0"/>
          <w:numId w:val="19"/>
        </w:numPr>
      </w:pPr>
      <w:r w:rsidRPr="00E00681">
        <w:t>Handled teams with all functions of front office teams, back office, and middle office, Change the bank teams (CTB), run the bank teams (RTB), and product control (PC), Operations, Finance, IT, Compliance, Legal, and Risk.</w:t>
      </w:r>
    </w:p>
    <w:p w14:paraId="42291476" w14:textId="5875CE5A" w:rsidR="00AB674B" w:rsidRDefault="00AB674B" w:rsidP="002B6BAC">
      <w:pPr>
        <w:pStyle w:val="NoSpacing"/>
        <w:numPr>
          <w:ilvl w:val="0"/>
          <w:numId w:val="19"/>
        </w:numPr>
      </w:pPr>
      <w:r w:rsidRPr="00AB674B">
        <w:t>Adept at identifying, reporting, and escalating risks while ensuring deliverables are tracked to closure.</w:t>
      </w:r>
    </w:p>
    <w:p w14:paraId="6949A01D" w14:textId="3A85E327" w:rsidR="00DA5928" w:rsidRDefault="00DA5928" w:rsidP="002B6BAC">
      <w:pPr>
        <w:pStyle w:val="NoSpacing"/>
        <w:numPr>
          <w:ilvl w:val="0"/>
          <w:numId w:val="19"/>
        </w:numPr>
      </w:pPr>
      <w:r>
        <w:t>Managed &amp;amp; tracked program statuses of all individual projects within this program on a daily basis for reporting it to a senior management by creating a program dashboard</w:t>
      </w:r>
      <w:r w:rsidR="00AB674B">
        <w:t>.</w:t>
      </w:r>
    </w:p>
    <w:p w14:paraId="3D68105C" w14:textId="6C874466" w:rsidR="00AB674B" w:rsidRDefault="00AB674B" w:rsidP="002B6BAC">
      <w:pPr>
        <w:pStyle w:val="NoSpacing"/>
        <w:numPr>
          <w:ilvl w:val="0"/>
          <w:numId w:val="19"/>
        </w:numPr>
      </w:pPr>
      <w:r w:rsidRPr="00AB674B">
        <w:t>Strong track record in project management, process improvement, and regulatory compliance, including CFTC and MiFID requirements.</w:t>
      </w:r>
    </w:p>
    <w:p w14:paraId="69D95FC3" w14:textId="6A9F4DB0" w:rsidR="00DA5928" w:rsidRDefault="00E00681" w:rsidP="00DA5928">
      <w:pPr>
        <w:pStyle w:val="NoSpacing"/>
        <w:numPr>
          <w:ilvl w:val="0"/>
          <w:numId w:val="19"/>
        </w:numPr>
      </w:pPr>
      <w:r>
        <w:t>Managed projects / programs related to Ecommerce / Mobile Applications for a large international client which involved working simultaneously across multiple business units, across time zones, and teams located Globally.</w:t>
      </w:r>
    </w:p>
    <w:p w14:paraId="4728757F" w14:textId="2D639D52" w:rsidR="006A41FB" w:rsidRPr="006A53F8" w:rsidRDefault="006A41FB" w:rsidP="00DE306A">
      <w:pPr>
        <w:pStyle w:val="PlainText"/>
        <w:tabs>
          <w:tab w:val="left" w:pos="360"/>
        </w:tabs>
        <w:rPr>
          <w:rFonts w:asciiTheme="minorHAnsi" w:eastAsia="MS Mincho" w:hAnsiTheme="minorHAnsi" w:cstheme="minorHAnsi"/>
          <w:sz w:val="16"/>
          <w:szCs w:val="16"/>
        </w:rPr>
      </w:pPr>
    </w:p>
    <w:p w14:paraId="62C9CCFC" w14:textId="1D58F56B" w:rsidR="00DE306A" w:rsidRPr="006A53F8" w:rsidRDefault="002E1158" w:rsidP="00DE306A">
      <w:pPr>
        <w:pStyle w:val="PlainText"/>
        <w:tabs>
          <w:tab w:val="right" w:pos="8565"/>
          <w:tab w:val="right" w:pos="10224"/>
        </w:tabs>
        <w:jc w:val="center"/>
        <w:rPr>
          <w:rFonts w:asciiTheme="minorHAnsi" w:eastAsia="MS Mincho" w:hAnsiTheme="minorHAnsi" w:cstheme="minorHAnsi"/>
          <w:b/>
        </w:rPr>
      </w:pPr>
      <w:r w:rsidRPr="006A53F8">
        <w:rPr>
          <w:rFonts w:asciiTheme="minorHAnsi" w:eastAsia="MS Mincho" w:hAnsiTheme="minorHAnsi" w:cstheme="minorHAnsi"/>
          <w:b/>
        </w:rPr>
        <w:t>Franklin Templeton, New York, NY</w:t>
      </w:r>
      <w:r w:rsidR="00DE306A" w:rsidRPr="006A53F8">
        <w:rPr>
          <w:rFonts w:asciiTheme="minorHAnsi" w:eastAsia="MS Mincho" w:hAnsiTheme="minorHAnsi" w:cstheme="minorHAnsi"/>
          <w:b/>
        </w:rPr>
        <w:t xml:space="preserve"> | </w:t>
      </w:r>
      <w:r w:rsidR="00F05CFB" w:rsidRPr="00F05CFB">
        <w:rPr>
          <w:rFonts w:asciiTheme="minorHAnsi" w:eastAsia="MS Mincho" w:hAnsiTheme="minorHAnsi" w:cstheme="minorHAnsi"/>
          <w:b/>
        </w:rPr>
        <w:t>03/2022 – 06/2023</w:t>
      </w:r>
    </w:p>
    <w:p w14:paraId="72C9CF69" w14:textId="17158AD1" w:rsidR="00DE306A" w:rsidRPr="006A53F8" w:rsidRDefault="00B36560" w:rsidP="00DE306A">
      <w:pPr>
        <w:pStyle w:val="PlainText"/>
        <w:tabs>
          <w:tab w:val="right" w:pos="8565"/>
          <w:tab w:val="right" w:pos="10224"/>
        </w:tabs>
        <w:jc w:val="center"/>
        <w:rPr>
          <w:rFonts w:asciiTheme="minorHAnsi" w:eastAsia="MS Mincho" w:hAnsiTheme="minorHAnsi" w:cstheme="minorHAnsi"/>
          <w:b/>
        </w:rPr>
      </w:pPr>
      <w:r w:rsidRPr="006A53F8">
        <w:rPr>
          <w:rFonts w:asciiTheme="minorHAnsi" w:eastAsia="MS Mincho" w:hAnsiTheme="minorHAnsi" w:cstheme="minorHAnsi"/>
          <w:b/>
        </w:rPr>
        <w:t>SENIOR PROGRAM MANAGER / BUSINESS ANALYST</w:t>
      </w:r>
    </w:p>
    <w:p w14:paraId="48CFCE76" w14:textId="7817771B" w:rsidR="00DE306A" w:rsidRPr="006A53F8" w:rsidRDefault="00DE306A" w:rsidP="00DE306A">
      <w:pPr>
        <w:pStyle w:val="PlainText"/>
        <w:pBdr>
          <w:top w:val="single" w:sz="12" w:space="4" w:color="143F6A" w:themeColor="accent3" w:themeShade="80"/>
          <w:left w:val="single" w:sz="12" w:space="4" w:color="143F6A" w:themeColor="accent3" w:themeShade="80"/>
          <w:bottom w:val="single" w:sz="12" w:space="4" w:color="143F6A" w:themeColor="accent3" w:themeShade="80"/>
          <w:right w:val="single" w:sz="12" w:space="4" w:color="143F6A" w:themeColor="accent3" w:themeShade="80"/>
        </w:pBdr>
        <w:shd w:val="clear" w:color="auto" w:fill="D3E5F6" w:themeFill="accent3" w:themeFillTint="33"/>
        <w:tabs>
          <w:tab w:val="right" w:pos="8565"/>
          <w:tab w:val="right" w:pos="10224"/>
        </w:tabs>
        <w:jc w:val="both"/>
        <w:rPr>
          <w:rFonts w:asciiTheme="minorHAnsi" w:eastAsia="MS Mincho" w:hAnsiTheme="minorHAnsi" w:cstheme="minorHAnsi"/>
          <w:bCs/>
        </w:rPr>
      </w:pPr>
      <w:r w:rsidRPr="006A53F8">
        <w:rPr>
          <w:rFonts w:asciiTheme="minorHAnsi" w:eastAsia="MS Mincho" w:hAnsiTheme="minorHAnsi" w:cstheme="minorHAnsi"/>
          <w:b/>
          <w:bCs/>
        </w:rPr>
        <w:t xml:space="preserve">LEADERSHIP SNAPSHOT: </w:t>
      </w:r>
      <w:r w:rsidR="00910F26" w:rsidRPr="006A53F8">
        <w:rPr>
          <w:rFonts w:asciiTheme="minorHAnsi" w:eastAsia="MS Mincho" w:hAnsiTheme="minorHAnsi" w:cstheme="minorHAnsi"/>
        </w:rPr>
        <w:t xml:space="preserve">Took over </w:t>
      </w:r>
      <w:r w:rsidR="003458C0" w:rsidRPr="006A53F8">
        <w:rPr>
          <w:rFonts w:asciiTheme="minorHAnsi" w:eastAsia="MS Mincho" w:hAnsiTheme="minorHAnsi" w:cstheme="minorHAnsi"/>
        </w:rPr>
        <w:t xml:space="preserve">software and data delivery control </w:t>
      </w:r>
      <w:r w:rsidR="00D20B4C" w:rsidRPr="006A53F8">
        <w:rPr>
          <w:rFonts w:asciiTheme="minorHAnsi" w:eastAsia="MS Mincho" w:hAnsiTheme="minorHAnsi" w:cstheme="minorHAnsi"/>
        </w:rPr>
        <w:t xml:space="preserve">for Investment </w:t>
      </w:r>
      <w:r w:rsidR="00694932">
        <w:rPr>
          <w:rFonts w:asciiTheme="minorHAnsi" w:eastAsia="MS Mincho" w:hAnsiTheme="minorHAnsi" w:cstheme="minorHAnsi"/>
        </w:rPr>
        <w:t xml:space="preserve">Model </w:t>
      </w:r>
      <w:r w:rsidR="00D20B4C" w:rsidRPr="006A53F8">
        <w:rPr>
          <w:rFonts w:asciiTheme="minorHAnsi" w:eastAsia="MS Mincho" w:hAnsiTheme="minorHAnsi" w:cstheme="minorHAnsi"/>
        </w:rPr>
        <w:t xml:space="preserve">Management Operations, collaborating closely with </w:t>
      </w:r>
      <w:r w:rsidR="00DA62CE">
        <w:rPr>
          <w:rFonts w:asciiTheme="minorHAnsi" w:eastAsia="MS Mincho" w:hAnsiTheme="minorHAnsi" w:cstheme="minorHAnsi"/>
        </w:rPr>
        <w:t xml:space="preserve">the Head of Trading and Portfolio Management </w:t>
      </w:r>
      <w:r w:rsidR="00D20B4C" w:rsidRPr="006A53F8">
        <w:rPr>
          <w:rFonts w:asciiTheme="minorHAnsi" w:eastAsia="MS Mincho" w:hAnsiTheme="minorHAnsi" w:cstheme="minorHAnsi"/>
        </w:rPr>
        <w:t xml:space="preserve">in EMEA. </w:t>
      </w:r>
      <w:r w:rsidR="00694932">
        <w:rPr>
          <w:rFonts w:asciiTheme="minorHAnsi" w:eastAsia="MS Mincho" w:hAnsiTheme="minorHAnsi" w:cstheme="minorHAnsi"/>
        </w:rPr>
        <w:t>Created application and workflow documentation</w:t>
      </w:r>
      <w:r w:rsidR="00612634">
        <w:rPr>
          <w:rFonts w:asciiTheme="minorHAnsi" w:eastAsia="MS Mincho" w:hAnsiTheme="minorHAnsi" w:cstheme="minorHAnsi"/>
        </w:rPr>
        <w:t xml:space="preserve">, extracted known deliverable objectives from email communications, and gained a strong understanding of the market data acquisition process for the </w:t>
      </w:r>
      <w:r w:rsidR="00694932">
        <w:rPr>
          <w:rFonts w:asciiTheme="minorHAnsi" w:eastAsia="MS Mincho" w:hAnsiTheme="minorHAnsi" w:cstheme="minorHAnsi"/>
        </w:rPr>
        <w:t>Portfolio Management</w:t>
      </w:r>
      <w:r w:rsidR="00D20B4C" w:rsidRPr="006A53F8">
        <w:rPr>
          <w:rFonts w:asciiTheme="minorHAnsi" w:eastAsia="MS Mincho" w:hAnsiTheme="minorHAnsi" w:cstheme="minorHAnsi"/>
        </w:rPr>
        <w:t xml:space="preserve"> group.</w:t>
      </w:r>
    </w:p>
    <w:p w14:paraId="67304E25" w14:textId="703A7768" w:rsidR="00DE306A" w:rsidRPr="006A53F8" w:rsidRDefault="009F1084" w:rsidP="00DE306A">
      <w:pPr>
        <w:pStyle w:val="PlainText"/>
        <w:tabs>
          <w:tab w:val="right" w:pos="8565"/>
          <w:tab w:val="right" w:pos="10224"/>
        </w:tabs>
        <w:spacing w:before="80"/>
        <w:rPr>
          <w:rFonts w:asciiTheme="minorHAnsi" w:eastAsia="MS Mincho" w:hAnsiTheme="minorHAnsi" w:cstheme="minorHAnsi"/>
          <w:b/>
        </w:rPr>
      </w:pPr>
      <w:r>
        <w:rPr>
          <w:rFonts w:asciiTheme="minorHAnsi" w:eastAsia="MS Mincho" w:hAnsiTheme="minorHAnsi" w:cstheme="minorHAnsi"/>
          <w:b/>
        </w:rPr>
        <w:t>BOTTOM-LINE</w:t>
      </w:r>
      <w:r w:rsidR="00DE306A" w:rsidRPr="006A53F8">
        <w:rPr>
          <w:rFonts w:asciiTheme="minorHAnsi" w:eastAsia="MS Mincho" w:hAnsiTheme="minorHAnsi" w:cstheme="minorHAnsi"/>
          <w:b/>
        </w:rPr>
        <w:t xml:space="preserve"> </w:t>
      </w:r>
      <w:r w:rsidR="00EA02AC">
        <w:rPr>
          <w:rFonts w:asciiTheme="minorHAnsi" w:eastAsia="MS Mincho" w:hAnsiTheme="minorHAnsi" w:cstheme="minorHAnsi"/>
          <w:b/>
        </w:rPr>
        <w:t>IMPACT</w:t>
      </w:r>
    </w:p>
    <w:p w14:paraId="43AC4544" w14:textId="743F0285" w:rsidR="00A611A6" w:rsidRPr="00DA5928" w:rsidRDefault="00A611A6" w:rsidP="008A5D1A">
      <w:pPr>
        <w:pStyle w:val="NoSpacing"/>
        <w:numPr>
          <w:ilvl w:val="0"/>
          <w:numId w:val="24"/>
        </w:numPr>
        <w:rPr>
          <w:bCs/>
        </w:rPr>
      </w:pPr>
      <w:r w:rsidRPr="00DA5928">
        <w:rPr>
          <w:bCs/>
        </w:rPr>
        <w:t xml:space="preserve">Achieved 75% reduction in model portfolio creation time and 50% </w:t>
      </w:r>
      <w:r w:rsidRPr="00DA5928">
        <w:t>cost savings through streamlined documentation, system enhancements, and efficient resource use.</w:t>
      </w:r>
      <w:r w:rsidR="00483260" w:rsidRPr="00DA5928">
        <w:t xml:space="preserve"> </w:t>
      </w:r>
    </w:p>
    <w:p w14:paraId="3AE4E64A" w14:textId="2A8995D9" w:rsidR="00FE0034" w:rsidRPr="00DA5928" w:rsidRDefault="00054810" w:rsidP="008A5D1A">
      <w:pPr>
        <w:pStyle w:val="NoSpacing"/>
        <w:numPr>
          <w:ilvl w:val="0"/>
          <w:numId w:val="24"/>
        </w:numPr>
        <w:rPr>
          <w:bCs/>
        </w:rPr>
      </w:pPr>
      <w:r w:rsidRPr="00DA5928">
        <w:rPr>
          <w:bCs/>
        </w:rPr>
        <w:t xml:space="preserve">Provided groundwork for </w:t>
      </w:r>
      <w:r w:rsidR="00FE0034" w:rsidRPr="00DA5928">
        <w:rPr>
          <w:bCs/>
        </w:rPr>
        <w:t xml:space="preserve">$900K </w:t>
      </w:r>
      <w:r w:rsidR="001F1E5B" w:rsidRPr="00DA5928">
        <w:rPr>
          <w:bCs/>
        </w:rPr>
        <w:t xml:space="preserve">save </w:t>
      </w:r>
      <w:r w:rsidR="00FE0034" w:rsidRPr="00DA5928">
        <w:rPr>
          <w:bCs/>
        </w:rPr>
        <w:t xml:space="preserve">annually </w:t>
      </w:r>
      <w:r w:rsidR="00FE0034" w:rsidRPr="00DA5928">
        <w:t xml:space="preserve">by </w:t>
      </w:r>
      <w:r w:rsidRPr="00DA5928">
        <w:t xml:space="preserve">understanding </w:t>
      </w:r>
      <w:r w:rsidR="001F1E5B" w:rsidRPr="00DA5928">
        <w:t xml:space="preserve">data requirements in order </w:t>
      </w:r>
      <w:r w:rsidRPr="00DA5928">
        <w:t xml:space="preserve">to </w:t>
      </w:r>
      <w:r w:rsidR="00AF0D9D" w:rsidRPr="00DA5928">
        <w:t>consolidat</w:t>
      </w:r>
      <w:r w:rsidRPr="00DA5928">
        <w:t>e</w:t>
      </w:r>
      <w:r w:rsidR="00AF0D9D" w:rsidRPr="00DA5928">
        <w:t xml:space="preserve"> users </w:t>
      </w:r>
      <w:r w:rsidRPr="00DA5928">
        <w:t xml:space="preserve">onto a </w:t>
      </w:r>
      <w:r w:rsidR="00FF4EEA" w:rsidRPr="00DA5928">
        <w:t>single</w:t>
      </w:r>
      <w:r w:rsidR="00AF0D9D" w:rsidRPr="00DA5928">
        <w:t xml:space="preserve"> </w:t>
      </w:r>
      <w:r w:rsidR="0079268B" w:rsidRPr="00DA5928">
        <w:t>portfolio optimization platform.</w:t>
      </w:r>
      <w:r w:rsidR="0079268B" w:rsidRPr="00DA5928">
        <w:rPr>
          <w:bCs/>
        </w:rPr>
        <w:t xml:space="preserve"> </w:t>
      </w:r>
      <w:r w:rsidR="001F1E5B" w:rsidRPr="00DA5928">
        <w:t xml:space="preserve"> Worked with Market Data team to begin data acquisition and staging.</w:t>
      </w:r>
    </w:p>
    <w:p w14:paraId="3DB7368E" w14:textId="7FC5589E" w:rsidR="00BD1C75" w:rsidRPr="00DA5928" w:rsidRDefault="00BD1C75" w:rsidP="008A5D1A">
      <w:pPr>
        <w:pStyle w:val="NoSpacing"/>
        <w:numPr>
          <w:ilvl w:val="0"/>
          <w:numId w:val="24"/>
        </w:numPr>
      </w:pPr>
      <w:r w:rsidRPr="00DA5928">
        <w:rPr>
          <w:bCs/>
        </w:rPr>
        <w:t>Enhanced operational efficiency and reduced risk</w:t>
      </w:r>
      <w:r w:rsidRPr="00DA5928">
        <w:t xml:space="preserve"> </w:t>
      </w:r>
      <w:r w:rsidR="00D8297E" w:rsidRPr="00DA5928">
        <w:t>by replacing the old “system”</w:t>
      </w:r>
      <w:r w:rsidR="00E16AE6" w:rsidRPr="00DA5928">
        <w:t> </w:t>
      </w:r>
      <w:r w:rsidR="00D8297E" w:rsidRPr="00DA5928">
        <w:t>of conjoined Excel Spreadsheets with a robust application for model upload to price platforms</w:t>
      </w:r>
      <w:r w:rsidR="00612634" w:rsidRPr="00DA5928">
        <w:t>.</w:t>
      </w:r>
    </w:p>
    <w:p w14:paraId="371E455F" w14:textId="1FBE5F75" w:rsidR="00FC5F79" w:rsidRPr="006A53F8" w:rsidRDefault="00FC5F79" w:rsidP="00FC5F79">
      <w:pPr>
        <w:pStyle w:val="PlainText"/>
        <w:tabs>
          <w:tab w:val="right" w:pos="8565"/>
          <w:tab w:val="right" w:pos="10224"/>
        </w:tabs>
        <w:spacing w:before="80"/>
        <w:rPr>
          <w:rFonts w:asciiTheme="minorHAnsi" w:eastAsia="MS Mincho" w:hAnsiTheme="minorHAnsi" w:cstheme="minorHAnsi"/>
          <w:b/>
        </w:rPr>
      </w:pPr>
      <w:r w:rsidRPr="006A53F8">
        <w:rPr>
          <w:rFonts w:asciiTheme="minorHAnsi" w:eastAsia="MS Mincho" w:hAnsiTheme="minorHAnsi" w:cstheme="minorHAnsi"/>
          <w:b/>
        </w:rPr>
        <w:t>PRO</w:t>
      </w:r>
      <w:r w:rsidR="00A64553">
        <w:rPr>
          <w:rFonts w:asciiTheme="minorHAnsi" w:eastAsia="MS Mincho" w:hAnsiTheme="minorHAnsi" w:cstheme="minorHAnsi"/>
          <w:b/>
        </w:rPr>
        <w:t>GRAM</w:t>
      </w:r>
      <w:r w:rsidRPr="006A53F8">
        <w:rPr>
          <w:rFonts w:asciiTheme="minorHAnsi" w:eastAsia="MS Mincho" w:hAnsiTheme="minorHAnsi" w:cstheme="minorHAnsi"/>
          <w:b/>
        </w:rPr>
        <w:t xml:space="preserve"> MANAGEMENT</w:t>
      </w:r>
    </w:p>
    <w:p w14:paraId="26066776" w14:textId="4E94DFBB" w:rsidR="00004DF8" w:rsidRPr="00DA5928" w:rsidRDefault="00054810" w:rsidP="008A5D1A">
      <w:pPr>
        <w:pStyle w:val="NoSpacing"/>
        <w:numPr>
          <w:ilvl w:val="0"/>
          <w:numId w:val="25"/>
        </w:numPr>
        <w:jc w:val="left"/>
      </w:pPr>
      <w:r w:rsidRPr="00DA5928">
        <w:rPr>
          <w:bCs/>
        </w:rPr>
        <w:t xml:space="preserve">Created consultative </w:t>
      </w:r>
      <w:r w:rsidR="00A64553" w:rsidRPr="00DA5928">
        <w:rPr>
          <w:bCs/>
        </w:rPr>
        <w:t xml:space="preserve">relationship </w:t>
      </w:r>
      <w:r w:rsidR="00A64553" w:rsidRPr="00DA5928">
        <w:t>with the European head of trading, through transparency, and describing technology only in terms of how it supported his group and vision.  Restored relationship with Market Data Team.</w:t>
      </w:r>
    </w:p>
    <w:p w14:paraId="7F6B8D14" w14:textId="559AA7DF" w:rsidR="00C6740F" w:rsidRPr="00DA5928" w:rsidRDefault="00C6740F" w:rsidP="008A5D1A">
      <w:pPr>
        <w:pStyle w:val="NoSpacing"/>
        <w:numPr>
          <w:ilvl w:val="0"/>
          <w:numId w:val="25"/>
        </w:numPr>
        <w:jc w:val="left"/>
      </w:pPr>
      <w:r w:rsidRPr="00DA5928">
        <w:rPr>
          <w:bCs/>
        </w:rPr>
        <w:t>Implemented full automation of portfolio operations</w:t>
      </w:r>
      <w:r w:rsidRPr="00DA5928">
        <w:t xml:space="preserve">, eliminating manual processes and enhancing efficiency, including securing </w:t>
      </w:r>
      <w:r w:rsidR="00A805CB" w:rsidRPr="00DA5928">
        <w:t xml:space="preserve">executive </w:t>
      </w:r>
      <w:r w:rsidRPr="00DA5928">
        <w:t xml:space="preserve">buy-in for </w:t>
      </w:r>
      <w:r w:rsidR="00D8650F" w:rsidRPr="00DA5928">
        <w:t>a new approach</w:t>
      </w:r>
      <w:r w:rsidRPr="00DA5928">
        <w:t xml:space="preserve"> and </w:t>
      </w:r>
      <w:r w:rsidR="00054810" w:rsidRPr="00DA5928">
        <w:t xml:space="preserve">rescuing </w:t>
      </w:r>
      <w:r w:rsidRPr="00DA5928">
        <w:t>budget for vendor application changes.</w:t>
      </w:r>
    </w:p>
    <w:p w14:paraId="2F3EEB7A" w14:textId="3A7A3993" w:rsidR="005F1E9B" w:rsidRDefault="005F1E9B" w:rsidP="008A5D1A">
      <w:pPr>
        <w:pStyle w:val="NoSpacing"/>
        <w:numPr>
          <w:ilvl w:val="0"/>
          <w:numId w:val="25"/>
        </w:numPr>
        <w:jc w:val="left"/>
      </w:pPr>
      <w:r w:rsidRPr="00DA5928">
        <w:rPr>
          <w:bCs/>
        </w:rPr>
        <w:t xml:space="preserve">Improved </w:t>
      </w:r>
      <w:r w:rsidR="00054810" w:rsidRPr="00DA5928">
        <w:rPr>
          <w:bCs/>
        </w:rPr>
        <w:t xml:space="preserve">executive </w:t>
      </w:r>
      <w:r w:rsidR="00D8650F" w:rsidRPr="00DA5928">
        <w:rPr>
          <w:bCs/>
        </w:rPr>
        <w:t>decision-making capabilities by organizing and prioritizing tasks and providing</w:t>
      </w:r>
      <w:r w:rsidR="00AF54C3" w:rsidRPr="00DA5928">
        <w:rPr>
          <w:bCs/>
        </w:rPr>
        <w:t xml:space="preserve"> </w:t>
      </w:r>
      <w:r w:rsidR="00054810" w:rsidRPr="00DA5928">
        <w:t>transparent estimate and risk</w:t>
      </w:r>
      <w:r w:rsidRPr="00DA5928">
        <w:t xml:space="preserve"> communication</w:t>
      </w:r>
      <w:r w:rsidR="00DA62CE" w:rsidRPr="00DA5928">
        <w:t>s</w:t>
      </w:r>
      <w:r w:rsidRPr="00DA5928">
        <w:t>.</w:t>
      </w:r>
    </w:p>
    <w:p w14:paraId="7DFF7EEF" w14:textId="77B084ED" w:rsidR="00AB674B" w:rsidRDefault="00AB674B" w:rsidP="008A5D1A">
      <w:pPr>
        <w:pStyle w:val="NoSpacing"/>
        <w:numPr>
          <w:ilvl w:val="0"/>
          <w:numId w:val="25"/>
        </w:numPr>
        <w:jc w:val="left"/>
      </w:pPr>
      <w:r w:rsidRPr="00AB674B">
        <w:t>Proven expertise in "change the bank" and "run the bank" programs, focusing on governance, compliance, and operational efficiency.</w:t>
      </w:r>
    </w:p>
    <w:p w14:paraId="75B5A911" w14:textId="49E87B5F" w:rsidR="00AB674B" w:rsidRDefault="00AB674B" w:rsidP="008A5D1A">
      <w:pPr>
        <w:pStyle w:val="NoSpacing"/>
        <w:numPr>
          <w:ilvl w:val="0"/>
          <w:numId w:val="25"/>
        </w:numPr>
        <w:jc w:val="left"/>
      </w:pPr>
      <w:r w:rsidRPr="00AB674B">
        <w:t>Strong analytical skills and the ability to define and track key performance indicators (KPIs) and metrics.</w:t>
      </w:r>
    </w:p>
    <w:p w14:paraId="76D1CE57" w14:textId="4599829E" w:rsidR="00AB674B" w:rsidRPr="00DA5928" w:rsidRDefault="00AB674B" w:rsidP="008A5D1A">
      <w:pPr>
        <w:pStyle w:val="NoSpacing"/>
        <w:numPr>
          <w:ilvl w:val="0"/>
          <w:numId w:val="25"/>
        </w:numPr>
        <w:jc w:val="left"/>
      </w:pPr>
      <w:r w:rsidRPr="00AB674B">
        <w:t>Experienced in developing and implementing control frameworks, including Voice and eCom standards, metrics, and reporting.</w:t>
      </w:r>
    </w:p>
    <w:p w14:paraId="1ED5A0A2" w14:textId="52449F0F" w:rsidR="00BD1C75" w:rsidRPr="00DA5928" w:rsidRDefault="0015162D" w:rsidP="008A5D1A">
      <w:pPr>
        <w:pStyle w:val="NoSpacing"/>
        <w:numPr>
          <w:ilvl w:val="0"/>
          <w:numId w:val="25"/>
        </w:numPr>
        <w:jc w:val="left"/>
      </w:pPr>
      <w:r w:rsidRPr="00DA5928">
        <w:rPr>
          <w:bCs/>
        </w:rPr>
        <w:t xml:space="preserve">Took on </w:t>
      </w:r>
      <w:r w:rsidR="00A64553" w:rsidRPr="00DA5928">
        <w:rPr>
          <w:bCs/>
        </w:rPr>
        <w:t xml:space="preserve">responsibilities for different stakeholder by running </w:t>
      </w:r>
      <w:r w:rsidR="00054810" w:rsidRPr="00DA5928">
        <w:t>mutual fund to ETF conversion pro</w:t>
      </w:r>
      <w:r w:rsidR="00A64553" w:rsidRPr="00DA5928">
        <w:t xml:space="preserve">gram </w:t>
      </w:r>
      <w:r w:rsidR="00054810" w:rsidRPr="00DA5928">
        <w:t>with a tight</w:t>
      </w:r>
      <w:r w:rsidR="00A64553" w:rsidRPr="00DA5928">
        <w:t xml:space="preserve"> and immovable</w:t>
      </w:r>
      <w:r w:rsidR="00054810" w:rsidRPr="00DA5928">
        <w:t xml:space="preserve"> deadline</w:t>
      </w:r>
      <w:r w:rsidR="00054810" w:rsidRPr="00DA5928">
        <w:rPr>
          <w:bCs/>
        </w:rPr>
        <w:t xml:space="preserve"> </w:t>
      </w:r>
      <w:r w:rsidR="00BD1C75" w:rsidRPr="00DA5928">
        <w:t xml:space="preserve">by </w:t>
      </w:r>
      <w:r w:rsidR="00DA62CE" w:rsidRPr="00DA5928">
        <w:t>going from</w:t>
      </w:r>
      <w:r w:rsidR="00054810" w:rsidRPr="00DA5928">
        <w:t xml:space="preserve"> technical </w:t>
      </w:r>
      <w:r w:rsidR="00DA62CE" w:rsidRPr="00DA5928">
        <w:t xml:space="preserve">project </w:t>
      </w:r>
      <w:r w:rsidR="00752A0F" w:rsidRPr="00DA5928">
        <w:t>manager</w:t>
      </w:r>
      <w:r w:rsidR="00DA62CE" w:rsidRPr="00DA5928">
        <w:t xml:space="preserve"> </w:t>
      </w:r>
      <w:r w:rsidR="00054810" w:rsidRPr="00DA5928">
        <w:t>of</w:t>
      </w:r>
      <w:r w:rsidR="00BD1C75" w:rsidRPr="00DA5928">
        <w:t xml:space="preserve"> 12 applications teams </w:t>
      </w:r>
      <w:r w:rsidR="00054810" w:rsidRPr="00DA5928">
        <w:t xml:space="preserve">to Business Program </w:t>
      </w:r>
      <w:r w:rsidR="00DA62CE" w:rsidRPr="00DA5928">
        <w:t xml:space="preserve">Manager </w:t>
      </w:r>
      <w:r w:rsidR="00BD1C75" w:rsidRPr="00DA5928">
        <w:t xml:space="preserve">including </w:t>
      </w:r>
      <w:r w:rsidR="00054810" w:rsidRPr="00DA5928">
        <w:t>meeting requirements</w:t>
      </w:r>
      <w:r w:rsidR="00DA62CE" w:rsidRPr="00DA5928">
        <w:t xml:space="preserve"> from</w:t>
      </w:r>
      <w:r w:rsidR="00054810" w:rsidRPr="00DA5928">
        <w:t xml:space="preserve"> </w:t>
      </w:r>
      <w:r w:rsidR="00816724" w:rsidRPr="00DA5928">
        <w:t>treasury</w:t>
      </w:r>
      <w:r w:rsidR="00BD1C75" w:rsidRPr="00DA5928">
        <w:t xml:space="preserve">, </w:t>
      </w:r>
      <w:r w:rsidR="00816724" w:rsidRPr="00DA5928">
        <w:t>operations</w:t>
      </w:r>
      <w:r w:rsidR="00BD1C75" w:rsidRPr="00DA5928">
        <w:t xml:space="preserve">, and </w:t>
      </w:r>
      <w:r w:rsidR="00816724" w:rsidRPr="00DA5928">
        <w:t>m</w:t>
      </w:r>
      <w:r w:rsidR="00BD1C75" w:rsidRPr="00DA5928">
        <w:t xml:space="preserve">arketing </w:t>
      </w:r>
      <w:r w:rsidR="00054810" w:rsidRPr="00DA5928">
        <w:t>groups</w:t>
      </w:r>
      <w:r w:rsidR="00BD1C75" w:rsidRPr="00DA5928">
        <w:t>.</w:t>
      </w:r>
    </w:p>
    <w:p w14:paraId="4AAECE5F" w14:textId="1F862EBF" w:rsidR="00BD1C75" w:rsidRPr="006A53F8" w:rsidRDefault="00BD1C75" w:rsidP="00BD1C75">
      <w:pPr>
        <w:pStyle w:val="PlainText"/>
        <w:tabs>
          <w:tab w:val="right" w:pos="8565"/>
          <w:tab w:val="right" w:pos="10224"/>
        </w:tabs>
        <w:spacing w:before="80"/>
        <w:rPr>
          <w:rFonts w:asciiTheme="minorHAnsi" w:eastAsia="MS Mincho" w:hAnsiTheme="minorHAnsi" w:cstheme="minorHAnsi"/>
          <w:b/>
        </w:rPr>
      </w:pPr>
      <w:r w:rsidRPr="006A53F8">
        <w:rPr>
          <w:rFonts w:asciiTheme="minorHAnsi" w:eastAsia="MS Mincho" w:hAnsiTheme="minorHAnsi" w:cstheme="minorHAnsi"/>
          <w:b/>
        </w:rPr>
        <w:t>RELATIONSHIP MANAGEMENT</w:t>
      </w:r>
    </w:p>
    <w:p w14:paraId="5EFC7AB1" w14:textId="018AD20F" w:rsidR="005F1E9B" w:rsidRPr="00DA5928" w:rsidRDefault="005F1E9B" w:rsidP="008A5D1A">
      <w:pPr>
        <w:pStyle w:val="NoSpacing"/>
        <w:numPr>
          <w:ilvl w:val="0"/>
          <w:numId w:val="26"/>
        </w:numPr>
        <w:jc w:val="left"/>
        <w:rPr>
          <w:bCs/>
        </w:rPr>
      </w:pPr>
      <w:r w:rsidRPr="00DA5928">
        <w:rPr>
          <w:bCs/>
        </w:rPr>
        <w:t xml:space="preserve">Elevated stakeholder engagement </w:t>
      </w:r>
      <w:r w:rsidRPr="00DA5928">
        <w:t xml:space="preserve">by fostering consultative interactions, organizing pipeline management, and </w:t>
      </w:r>
      <w:r w:rsidR="00054810" w:rsidRPr="00DA5928">
        <w:t xml:space="preserve">providing actionable information in bi-weekly senior management </w:t>
      </w:r>
      <w:r w:rsidRPr="00DA5928">
        <w:t xml:space="preserve">meetings. </w:t>
      </w:r>
    </w:p>
    <w:p w14:paraId="28DACAD8" w14:textId="6DE50831" w:rsidR="00F57C45" w:rsidRPr="00DA5928" w:rsidRDefault="00F57C45" w:rsidP="008A5D1A">
      <w:pPr>
        <w:pStyle w:val="NoSpacing"/>
        <w:numPr>
          <w:ilvl w:val="0"/>
          <w:numId w:val="26"/>
        </w:numPr>
        <w:jc w:val="left"/>
      </w:pPr>
      <w:r w:rsidRPr="00DA5928">
        <w:rPr>
          <w:bCs/>
        </w:rPr>
        <w:t>Strengthened cross-functional relationships</w:t>
      </w:r>
      <w:r w:rsidRPr="00DA5928">
        <w:t xml:space="preserve">, cultivating better collaboration with </w:t>
      </w:r>
      <w:r w:rsidR="00054810" w:rsidRPr="00DA5928">
        <w:t xml:space="preserve">vendor </w:t>
      </w:r>
      <w:r w:rsidRPr="00DA5928">
        <w:t xml:space="preserve">data management </w:t>
      </w:r>
      <w:r w:rsidR="00054810" w:rsidRPr="00DA5928">
        <w:t xml:space="preserve">team through </w:t>
      </w:r>
      <w:r w:rsidRPr="00DA5928">
        <w:t xml:space="preserve">weekly standup calls to address </w:t>
      </w:r>
      <w:r w:rsidR="00054810" w:rsidRPr="00DA5928">
        <w:t>blockers</w:t>
      </w:r>
      <w:r w:rsidRPr="00DA5928">
        <w:t>.</w:t>
      </w:r>
      <w:r w:rsidR="00D8297E" w:rsidRPr="00DA5928">
        <w:t xml:space="preserve"> This way, we could start to build the data lake as part of a sunsetting project.</w:t>
      </w:r>
    </w:p>
    <w:p w14:paraId="7886A136" w14:textId="77777777" w:rsidR="002E7976" w:rsidRPr="006A53F8" w:rsidRDefault="002E7976" w:rsidP="008A5D1A">
      <w:pPr>
        <w:pStyle w:val="NoSpacing"/>
        <w:jc w:val="left"/>
        <w:rPr>
          <w:color w:val="4C5163"/>
          <w:sz w:val="16"/>
          <w:szCs w:val="16"/>
        </w:rPr>
      </w:pPr>
    </w:p>
    <w:p w14:paraId="1CCB4182" w14:textId="378964C6" w:rsidR="00DE306A" w:rsidRPr="006A53F8" w:rsidRDefault="00415FC5" w:rsidP="00DE306A">
      <w:pPr>
        <w:pStyle w:val="PlainText"/>
        <w:tabs>
          <w:tab w:val="right" w:pos="8565"/>
          <w:tab w:val="right" w:pos="10224"/>
        </w:tabs>
        <w:jc w:val="center"/>
        <w:rPr>
          <w:rFonts w:asciiTheme="minorHAnsi" w:eastAsia="MS Mincho" w:hAnsiTheme="minorHAnsi" w:cstheme="minorHAnsi"/>
          <w:b/>
        </w:rPr>
      </w:pPr>
      <w:r w:rsidRPr="006A53F8">
        <w:rPr>
          <w:rFonts w:asciiTheme="minorHAnsi" w:eastAsia="MS Mincho" w:hAnsiTheme="minorHAnsi" w:cstheme="minorHAnsi"/>
          <w:b/>
        </w:rPr>
        <w:t>Dodge and Cox</w:t>
      </w:r>
      <w:r w:rsidR="0057564D">
        <w:rPr>
          <w:rFonts w:asciiTheme="minorHAnsi" w:eastAsia="MS Mincho" w:hAnsiTheme="minorHAnsi" w:cstheme="minorHAnsi"/>
          <w:b/>
        </w:rPr>
        <w:t xml:space="preserve"> (Investment Management)</w:t>
      </w:r>
      <w:r w:rsidR="004B2301">
        <w:rPr>
          <w:rFonts w:asciiTheme="minorHAnsi" w:eastAsia="MS Mincho" w:hAnsiTheme="minorHAnsi" w:cstheme="minorHAnsi"/>
          <w:b/>
        </w:rPr>
        <w:t xml:space="preserve"> – via IDEAON</w:t>
      </w:r>
      <w:r w:rsidR="00DE306A" w:rsidRPr="006A53F8">
        <w:rPr>
          <w:rFonts w:asciiTheme="minorHAnsi" w:eastAsia="MS Mincho" w:hAnsiTheme="minorHAnsi" w:cstheme="minorHAnsi"/>
          <w:b/>
        </w:rPr>
        <w:t xml:space="preserve">, </w:t>
      </w:r>
      <w:r w:rsidRPr="006A53F8">
        <w:rPr>
          <w:rFonts w:asciiTheme="minorHAnsi" w:eastAsia="MS Mincho" w:hAnsiTheme="minorHAnsi" w:cstheme="minorHAnsi"/>
          <w:b/>
        </w:rPr>
        <w:t>San Fran</w:t>
      </w:r>
      <w:r w:rsidR="00D1266E" w:rsidRPr="006A53F8">
        <w:rPr>
          <w:rFonts w:asciiTheme="minorHAnsi" w:eastAsia="MS Mincho" w:hAnsiTheme="minorHAnsi" w:cstheme="minorHAnsi"/>
          <w:b/>
        </w:rPr>
        <w:t>cisco, CA</w:t>
      </w:r>
      <w:r w:rsidR="00DE306A" w:rsidRPr="006A53F8">
        <w:rPr>
          <w:rFonts w:asciiTheme="minorHAnsi" w:eastAsia="MS Mincho" w:hAnsiTheme="minorHAnsi" w:cstheme="minorHAnsi"/>
          <w:b/>
        </w:rPr>
        <w:t xml:space="preserve"> | </w:t>
      </w:r>
      <w:r w:rsidR="00607DB5" w:rsidRPr="00607DB5">
        <w:rPr>
          <w:rFonts w:asciiTheme="minorHAnsi" w:eastAsia="MS Mincho" w:hAnsiTheme="minorHAnsi" w:cstheme="minorHAnsi"/>
          <w:b/>
        </w:rPr>
        <w:t>08/2021 – 03/2022</w:t>
      </w:r>
    </w:p>
    <w:p w14:paraId="3C9CCFAD" w14:textId="05B5B32F" w:rsidR="00DE306A" w:rsidRPr="006A53F8" w:rsidRDefault="00D1266E" w:rsidP="00DE306A">
      <w:pPr>
        <w:pStyle w:val="PlainText"/>
        <w:tabs>
          <w:tab w:val="right" w:pos="8565"/>
          <w:tab w:val="right" w:pos="10224"/>
        </w:tabs>
        <w:jc w:val="center"/>
        <w:rPr>
          <w:rFonts w:asciiTheme="minorHAnsi" w:eastAsia="MS Mincho" w:hAnsiTheme="minorHAnsi" w:cstheme="minorHAnsi"/>
          <w:b/>
        </w:rPr>
      </w:pPr>
      <w:r w:rsidRPr="006A53F8">
        <w:rPr>
          <w:rFonts w:asciiTheme="minorHAnsi" w:eastAsia="MS Mincho" w:hAnsiTheme="minorHAnsi" w:cstheme="minorHAnsi"/>
          <w:b/>
        </w:rPr>
        <w:t>SENIOR PROJECT MANAGER</w:t>
      </w:r>
      <w:r w:rsidR="00816724">
        <w:rPr>
          <w:rFonts w:asciiTheme="minorHAnsi" w:eastAsia="MS Mincho" w:hAnsiTheme="minorHAnsi" w:cstheme="minorHAnsi"/>
          <w:b/>
        </w:rPr>
        <w:t>,</w:t>
      </w:r>
      <w:r w:rsidR="00774762" w:rsidRPr="006A53F8">
        <w:rPr>
          <w:rFonts w:asciiTheme="minorHAnsi" w:eastAsia="MS Mincho" w:hAnsiTheme="minorHAnsi" w:cstheme="minorHAnsi"/>
          <w:b/>
        </w:rPr>
        <w:t xml:space="preserve"> </w:t>
      </w:r>
      <w:r w:rsidRPr="006A53F8">
        <w:rPr>
          <w:rFonts w:asciiTheme="minorHAnsi" w:eastAsia="MS Mincho" w:hAnsiTheme="minorHAnsi" w:cstheme="minorHAnsi"/>
          <w:b/>
        </w:rPr>
        <w:t>DATA GOVERNANCE</w:t>
      </w:r>
    </w:p>
    <w:p w14:paraId="03344D69" w14:textId="605131C3" w:rsidR="00DE306A" w:rsidRPr="006A53F8" w:rsidRDefault="00DE306A" w:rsidP="00DE306A">
      <w:pPr>
        <w:pStyle w:val="PlainText"/>
        <w:pBdr>
          <w:top w:val="single" w:sz="12" w:space="4" w:color="143F6A" w:themeColor="accent3" w:themeShade="80"/>
          <w:left w:val="single" w:sz="12" w:space="4" w:color="143F6A" w:themeColor="accent3" w:themeShade="80"/>
          <w:bottom w:val="single" w:sz="12" w:space="4" w:color="143F6A" w:themeColor="accent3" w:themeShade="80"/>
          <w:right w:val="single" w:sz="12" w:space="4" w:color="143F6A" w:themeColor="accent3" w:themeShade="80"/>
        </w:pBdr>
        <w:shd w:val="clear" w:color="auto" w:fill="D3E5F6" w:themeFill="accent3" w:themeFillTint="33"/>
        <w:tabs>
          <w:tab w:val="right" w:pos="8565"/>
          <w:tab w:val="right" w:pos="10224"/>
        </w:tabs>
        <w:jc w:val="both"/>
        <w:rPr>
          <w:rFonts w:asciiTheme="minorHAnsi" w:eastAsia="MS Mincho" w:hAnsiTheme="minorHAnsi" w:cstheme="minorHAnsi"/>
          <w:bCs/>
        </w:rPr>
      </w:pPr>
      <w:r w:rsidRPr="006A53F8">
        <w:rPr>
          <w:rFonts w:asciiTheme="minorHAnsi" w:eastAsia="MS Mincho" w:hAnsiTheme="minorHAnsi" w:cstheme="minorHAnsi"/>
          <w:b/>
          <w:bCs/>
        </w:rPr>
        <w:lastRenderedPageBreak/>
        <w:t xml:space="preserve">LEADERSHIP SNAPSHOT: </w:t>
      </w:r>
      <w:r w:rsidR="00054810">
        <w:rPr>
          <w:rFonts w:asciiTheme="minorHAnsi" w:eastAsia="MS Mincho" w:hAnsiTheme="minorHAnsi" w:cstheme="minorHAnsi"/>
          <w:b/>
          <w:bCs/>
        </w:rPr>
        <w:t xml:space="preserve">Created governance and process </w:t>
      </w:r>
      <w:r w:rsidR="00054810">
        <w:rPr>
          <w:rFonts w:asciiTheme="minorHAnsi" w:eastAsia="MS Mincho" w:hAnsiTheme="minorHAnsi" w:cstheme="minorHAnsi"/>
        </w:rPr>
        <w:t xml:space="preserve">required by </w:t>
      </w:r>
      <w:r w:rsidR="00E80605" w:rsidRPr="006A53F8">
        <w:rPr>
          <w:rFonts w:asciiTheme="minorHAnsi" w:eastAsia="MS Mincho" w:hAnsiTheme="minorHAnsi" w:cstheme="minorHAnsi"/>
        </w:rPr>
        <w:t>highly skilled team</w:t>
      </w:r>
      <w:r w:rsidR="0057564D">
        <w:rPr>
          <w:rFonts w:asciiTheme="minorHAnsi" w:eastAsia="MS Mincho" w:hAnsiTheme="minorHAnsi" w:cstheme="minorHAnsi"/>
        </w:rPr>
        <w:t xml:space="preserve"> in this boutique</w:t>
      </w:r>
      <w:r w:rsidR="00E80605" w:rsidRPr="006A53F8">
        <w:rPr>
          <w:rFonts w:asciiTheme="minorHAnsi" w:eastAsia="MS Mincho" w:hAnsiTheme="minorHAnsi" w:cstheme="minorHAnsi"/>
        </w:rPr>
        <w:t xml:space="preserve"> </w:t>
      </w:r>
      <w:r w:rsidR="00C17BEC">
        <w:rPr>
          <w:rFonts w:asciiTheme="minorHAnsi" w:eastAsia="MS Mincho" w:hAnsiTheme="minorHAnsi" w:cstheme="minorHAnsi"/>
        </w:rPr>
        <w:t xml:space="preserve">firm </w:t>
      </w:r>
      <w:r w:rsidR="00054810">
        <w:rPr>
          <w:rFonts w:asciiTheme="minorHAnsi" w:eastAsia="MS Mincho" w:hAnsiTheme="minorHAnsi" w:cstheme="minorHAnsi"/>
        </w:rPr>
        <w:t>to</w:t>
      </w:r>
      <w:r w:rsidR="003D251C" w:rsidRPr="006A53F8">
        <w:rPr>
          <w:rFonts w:asciiTheme="minorHAnsi" w:eastAsia="MS Mincho" w:hAnsiTheme="minorHAnsi" w:cstheme="minorHAnsi"/>
        </w:rPr>
        <w:t xml:space="preserve"> implement </w:t>
      </w:r>
      <w:r w:rsidR="002A7C87" w:rsidRPr="006A53F8">
        <w:rPr>
          <w:rFonts w:asciiTheme="minorHAnsi" w:eastAsia="MS Mincho" w:hAnsiTheme="minorHAnsi" w:cstheme="minorHAnsi"/>
        </w:rPr>
        <w:t xml:space="preserve">data governance strategy aligned with organization’s goals and requirements. </w:t>
      </w:r>
    </w:p>
    <w:p w14:paraId="088A70DE" w14:textId="290C197E" w:rsidR="00DE306A" w:rsidRPr="006A53F8" w:rsidRDefault="009F1084" w:rsidP="00DE306A">
      <w:pPr>
        <w:pStyle w:val="PlainText"/>
        <w:tabs>
          <w:tab w:val="right" w:pos="8565"/>
          <w:tab w:val="right" w:pos="10224"/>
        </w:tabs>
        <w:spacing w:before="80"/>
        <w:rPr>
          <w:rFonts w:asciiTheme="minorHAnsi" w:eastAsia="MS Mincho" w:hAnsiTheme="minorHAnsi" w:cstheme="minorHAnsi"/>
          <w:b/>
        </w:rPr>
      </w:pPr>
      <w:r>
        <w:rPr>
          <w:rFonts w:asciiTheme="minorHAnsi" w:eastAsia="MS Mincho" w:hAnsiTheme="minorHAnsi" w:cstheme="minorHAnsi"/>
          <w:b/>
        </w:rPr>
        <w:t>BOTTOM-LINE</w:t>
      </w:r>
      <w:r w:rsidR="00DE306A" w:rsidRPr="006A53F8">
        <w:rPr>
          <w:rFonts w:asciiTheme="minorHAnsi" w:eastAsia="MS Mincho" w:hAnsiTheme="minorHAnsi" w:cstheme="minorHAnsi"/>
          <w:b/>
        </w:rPr>
        <w:t xml:space="preserve"> </w:t>
      </w:r>
      <w:r w:rsidR="00110FFE">
        <w:rPr>
          <w:rFonts w:asciiTheme="minorHAnsi" w:eastAsia="MS Mincho" w:hAnsiTheme="minorHAnsi" w:cstheme="minorHAnsi"/>
          <w:b/>
        </w:rPr>
        <w:t>IMPACT</w:t>
      </w:r>
    </w:p>
    <w:p w14:paraId="42189F36" w14:textId="25EEF496" w:rsidR="00DE306A" w:rsidRPr="00DA5928" w:rsidRDefault="00AF3C89" w:rsidP="008A5D1A">
      <w:pPr>
        <w:pStyle w:val="NoSpacing"/>
        <w:numPr>
          <w:ilvl w:val="0"/>
          <w:numId w:val="27"/>
        </w:numPr>
        <w:jc w:val="left"/>
        <w:rPr>
          <w:rFonts w:eastAsia="MS Mincho"/>
        </w:rPr>
      </w:pPr>
      <w:r w:rsidRPr="00DA5928">
        <w:rPr>
          <w:bCs/>
        </w:rPr>
        <w:t>Improved ability to meet critical time objectives</w:t>
      </w:r>
      <w:r w:rsidRPr="00DA5928">
        <w:t xml:space="preserve"> by leveraging knowledge of Agile methodology to optimize delivery of data governance milestones.</w:t>
      </w:r>
    </w:p>
    <w:p w14:paraId="45A0ABAE" w14:textId="6DD90672" w:rsidR="00DE306A" w:rsidRPr="00DA5928" w:rsidRDefault="00132B5E" w:rsidP="008A5D1A">
      <w:pPr>
        <w:pStyle w:val="NoSpacing"/>
        <w:numPr>
          <w:ilvl w:val="0"/>
          <w:numId w:val="27"/>
        </w:numPr>
        <w:jc w:val="left"/>
        <w:rPr>
          <w:rFonts w:eastAsia="MS Mincho"/>
        </w:rPr>
      </w:pPr>
      <w:r w:rsidRPr="00DA5928">
        <w:rPr>
          <w:rFonts w:eastAsia="MS Mincho"/>
          <w:bCs/>
        </w:rPr>
        <w:t xml:space="preserve">Increased transparency across data governance teams </w:t>
      </w:r>
      <w:r w:rsidRPr="00DA5928">
        <w:rPr>
          <w:rFonts w:eastAsia="MS Mincho"/>
        </w:rPr>
        <w:t xml:space="preserve">by developing </w:t>
      </w:r>
      <w:r w:rsidR="001A4CA3" w:rsidRPr="00DA5928">
        <w:rPr>
          <w:rFonts w:eastAsia="MS Mincho"/>
        </w:rPr>
        <w:t>a comprehensive</w:t>
      </w:r>
      <w:r w:rsidRPr="00DA5928">
        <w:rPr>
          <w:rFonts w:eastAsia="MS Mincho"/>
        </w:rPr>
        <w:t xml:space="preserve"> plan </w:t>
      </w:r>
      <w:r w:rsidR="00C17BEC" w:rsidRPr="00DA5928">
        <w:rPr>
          <w:rFonts w:eastAsia="MS Mincho"/>
        </w:rPr>
        <w:t>of “sprints””</w:t>
      </w:r>
      <w:r w:rsidRPr="00DA5928">
        <w:rPr>
          <w:rFonts w:eastAsia="MS Mincho"/>
        </w:rPr>
        <w:t xml:space="preserve"> </w:t>
      </w:r>
      <w:r w:rsidR="001928B7" w:rsidRPr="00DA5928">
        <w:rPr>
          <w:rFonts w:eastAsia="MS Mincho"/>
        </w:rPr>
        <w:t xml:space="preserve">for </w:t>
      </w:r>
      <w:r w:rsidRPr="00DA5928">
        <w:rPr>
          <w:rFonts w:eastAsia="MS Mincho"/>
        </w:rPr>
        <w:t>all team milestones,</w:t>
      </w:r>
      <w:r w:rsidR="0087426B" w:rsidRPr="00DA5928">
        <w:rPr>
          <w:rFonts w:eastAsia="MS Mincho"/>
        </w:rPr>
        <w:t xml:space="preserve"> which was </w:t>
      </w:r>
      <w:r w:rsidR="00C17BEC" w:rsidRPr="00DA5928">
        <w:rPr>
          <w:rFonts w:eastAsia="MS Mincho"/>
        </w:rPr>
        <w:t>changed</w:t>
      </w:r>
      <w:r w:rsidR="00804032" w:rsidRPr="00DA5928">
        <w:rPr>
          <w:rFonts w:eastAsia="MS Mincho"/>
        </w:rPr>
        <w:t xml:space="preserve"> for use by </w:t>
      </w:r>
      <w:r w:rsidR="00AA3F7B" w:rsidRPr="00DA5928">
        <w:rPr>
          <w:rFonts w:eastAsia="MS Mincho"/>
        </w:rPr>
        <w:t>non-</w:t>
      </w:r>
      <w:r w:rsidR="00C17BEC" w:rsidRPr="00DA5928">
        <w:rPr>
          <w:rFonts w:eastAsia="MS Mincho"/>
        </w:rPr>
        <w:t>development</w:t>
      </w:r>
      <w:r w:rsidR="00AA3F7B" w:rsidRPr="00DA5928">
        <w:rPr>
          <w:rFonts w:eastAsia="MS Mincho"/>
        </w:rPr>
        <w:t xml:space="preserve"> </w:t>
      </w:r>
      <w:r w:rsidR="00C17BEC" w:rsidRPr="00DA5928">
        <w:rPr>
          <w:rFonts w:eastAsia="MS Mincho"/>
        </w:rPr>
        <w:t>team</w:t>
      </w:r>
      <w:r w:rsidR="00AA3F7B" w:rsidRPr="00DA5928">
        <w:rPr>
          <w:rFonts w:eastAsia="MS Mincho"/>
        </w:rPr>
        <w:t xml:space="preserve">. </w:t>
      </w:r>
    </w:p>
    <w:p w14:paraId="70413E55" w14:textId="343FBA7A" w:rsidR="00680654" w:rsidRPr="00DA5928" w:rsidRDefault="00054810" w:rsidP="008A5D1A">
      <w:pPr>
        <w:pStyle w:val="NoSpacing"/>
        <w:numPr>
          <w:ilvl w:val="0"/>
          <w:numId w:val="27"/>
        </w:numPr>
        <w:jc w:val="left"/>
        <w:rPr>
          <w:rFonts w:eastAsia="MS Mincho"/>
        </w:rPr>
      </w:pPr>
      <w:r w:rsidRPr="00DA5928">
        <w:rPr>
          <w:rFonts w:eastAsia="MS Mincho"/>
          <w:bCs/>
        </w:rPr>
        <w:t>Expedited implementation</w:t>
      </w:r>
      <w:r w:rsidR="00680654" w:rsidRPr="00DA5928">
        <w:rPr>
          <w:rFonts w:eastAsia="MS Mincho"/>
        </w:rPr>
        <w:t xml:space="preserve"> of firm-wide </w:t>
      </w:r>
      <w:r w:rsidR="001928B7" w:rsidRPr="00DA5928">
        <w:rPr>
          <w:rFonts w:eastAsia="MS Mincho"/>
        </w:rPr>
        <w:t>data governance</w:t>
      </w:r>
      <w:r w:rsidR="00D8650F" w:rsidRPr="00DA5928">
        <w:rPr>
          <w:rFonts w:eastAsia="MS Mincho"/>
        </w:rPr>
        <w:t xml:space="preserve"> by creating a path to overcome a </w:t>
      </w:r>
      <w:r w:rsidR="00680654" w:rsidRPr="00DA5928">
        <w:rPr>
          <w:rFonts w:eastAsia="MS Mincho"/>
        </w:rPr>
        <w:t>consensus-driven culture that impeded progress.</w:t>
      </w:r>
    </w:p>
    <w:p w14:paraId="05AB6EEE" w14:textId="77777777" w:rsidR="00DE306A" w:rsidRPr="006A53F8" w:rsidRDefault="00DE306A" w:rsidP="00DE306A">
      <w:pPr>
        <w:pStyle w:val="PlainText"/>
        <w:tabs>
          <w:tab w:val="left" w:pos="360"/>
        </w:tabs>
        <w:rPr>
          <w:rFonts w:asciiTheme="minorHAnsi" w:eastAsia="MS Mincho" w:hAnsiTheme="minorHAnsi" w:cstheme="minorHAnsi"/>
          <w:sz w:val="16"/>
          <w:szCs w:val="16"/>
        </w:rPr>
      </w:pPr>
    </w:p>
    <w:p w14:paraId="69A54DFB" w14:textId="3C8A813A" w:rsidR="00826C0A" w:rsidRPr="006A53F8" w:rsidRDefault="00826C0A" w:rsidP="00826C0A">
      <w:pPr>
        <w:pStyle w:val="PlainText"/>
        <w:tabs>
          <w:tab w:val="right" w:pos="8565"/>
          <w:tab w:val="right" w:pos="10224"/>
        </w:tabs>
        <w:jc w:val="center"/>
        <w:rPr>
          <w:rFonts w:asciiTheme="minorHAnsi" w:eastAsia="MS Mincho" w:hAnsiTheme="minorHAnsi" w:cstheme="minorHAnsi"/>
          <w:b/>
        </w:rPr>
      </w:pPr>
      <w:r w:rsidRPr="006A53F8">
        <w:rPr>
          <w:rFonts w:asciiTheme="minorHAnsi" w:eastAsia="MS Mincho" w:hAnsiTheme="minorHAnsi" w:cstheme="minorHAnsi"/>
          <w:b/>
        </w:rPr>
        <w:t>A</w:t>
      </w:r>
      <w:r w:rsidR="006A19B8">
        <w:rPr>
          <w:rFonts w:asciiTheme="minorHAnsi" w:eastAsia="MS Mincho" w:hAnsiTheme="minorHAnsi" w:cstheme="minorHAnsi"/>
          <w:b/>
        </w:rPr>
        <w:t>L</w:t>
      </w:r>
      <w:r w:rsidRPr="006A53F8">
        <w:rPr>
          <w:rFonts w:asciiTheme="minorHAnsi" w:eastAsia="MS Mincho" w:hAnsiTheme="minorHAnsi" w:cstheme="minorHAnsi"/>
          <w:b/>
        </w:rPr>
        <w:t>-Lake Consult</w:t>
      </w:r>
      <w:r w:rsidR="006A19B8">
        <w:rPr>
          <w:rFonts w:asciiTheme="minorHAnsi" w:eastAsia="MS Mincho" w:hAnsiTheme="minorHAnsi" w:cstheme="minorHAnsi"/>
          <w:b/>
        </w:rPr>
        <w:t>ing</w:t>
      </w:r>
      <w:r w:rsidR="00D00A9A" w:rsidRPr="006A53F8">
        <w:rPr>
          <w:rFonts w:asciiTheme="minorHAnsi" w:eastAsia="MS Mincho" w:hAnsiTheme="minorHAnsi" w:cstheme="minorHAnsi"/>
          <w:b/>
        </w:rPr>
        <w:t>, Glen Rock, NJ</w:t>
      </w:r>
      <w:r w:rsidRPr="006A53F8">
        <w:rPr>
          <w:rFonts w:asciiTheme="minorHAnsi" w:eastAsia="MS Mincho" w:hAnsiTheme="minorHAnsi" w:cstheme="minorHAnsi"/>
          <w:b/>
        </w:rPr>
        <w:t xml:space="preserve"> | </w:t>
      </w:r>
      <w:r w:rsidR="007216E9" w:rsidRPr="007216E9">
        <w:rPr>
          <w:rFonts w:asciiTheme="minorHAnsi" w:eastAsia="MS Mincho" w:hAnsiTheme="minorHAnsi" w:cstheme="minorHAnsi"/>
          <w:b/>
        </w:rPr>
        <w:t>01/2020 – 07/2021</w:t>
      </w:r>
    </w:p>
    <w:p w14:paraId="05AD85AE" w14:textId="514AE795" w:rsidR="00826C0A" w:rsidRPr="006A53F8" w:rsidRDefault="00852B11" w:rsidP="00826C0A">
      <w:pPr>
        <w:pStyle w:val="PlainText"/>
        <w:tabs>
          <w:tab w:val="right" w:pos="8565"/>
          <w:tab w:val="right" w:pos="10224"/>
        </w:tabs>
        <w:jc w:val="center"/>
        <w:rPr>
          <w:rFonts w:asciiTheme="minorHAnsi" w:eastAsia="MS Mincho" w:hAnsiTheme="minorHAnsi" w:cstheme="minorHAnsi"/>
          <w:b/>
        </w:rPr>
      </w:pPr>
      <w:r w:rsidRPr="006A53F8">
        <w:rPr>
          <w:rFonts w:asciiTheme="minorHAnsi" w:eastAsia="MS Mincho" w:hAnsiTheme="minorHAnsi" w:cstheme="minorHAnsi"/>
          <w:b/>
        </w:rPr>
        <w:t>PRESIDENT</w:t>
      </w:r>
      <w:r w:rsidR="00E15AC9">
        <w:rPr>
          <w:rFonts w:asciiTheme="minorHAnsi" w:eastAsia="MS Mincho" w:hAnsiTheme="minorHAnsi" w:cstheme="minorHAnsi"/>
          <w:b/>
        </w:rPr>
        <w:t>, PROJECT AND PROCESS CONSULTANT</w:t>
      </w:r>
    </w:p>
    <w:p w14:paraId="06AD79FE" w14:textId="647EC948" w:rsidR="00826C0A" w:rsidRPr="006A53F8" w:rsidRDefault="00826C0A" w:rsidP="00826C0A">
      <w:pPr>
        <w:pStyle w:val="PlainText"/>
        <w:pBdr>
          <w:top w:val="single" w:sz="12" w:space="4" w:color="143F6A" w:themeColor="accent3" w:themeShade="80"/>
          <w:left w:val="single" w:sz="12" w:space="4" w:color="143F6A" w:themeColor="accent3" w:themeShade="80"/>
          <w:bottom w:val="single" w:sz="12" w:space="4" w:color="143F6A" w:themeColor="accent3" w:themeShade="80"/>
          <w:right w:val="single" w:sz="12" w:space="4" w:color="143F6A" w:themeColor="accent3" w:themeShade="80"/>
        </w:pBdr>
        <w:shd w:val="clear" w:color="auto" w:fill="D3E5F6" w:themeFill="accent3" w:themeFillTint="33"/>
        <w:tabs>
          <w:tab w:val="right" w:pos="8565"/>
          <w:tab w:val="right" w:pos="10224"/>
        </w:tabs>
        <w:jc w:val="both"/>
        <w:rPr>
          <w:rFonts w:asciiTheme="minorHAnsi" w:eastAsia="MS Mincho" w:hAnsiTheme="minorHAnsi" w:cstheme="minorHAnsi"/>
          <w:bCs/>
        </w:rPr>
      </w:pPr>
      <w:r w:rsidRPr="006A53F8">
        <w:rPr>
          <w:rFonts w:asciiTheme="minorHAnsi" w:eastAsia="MS Mincho" w:hAnsiTheme="minorHAnsi" w:cstheme="minorHAnsi"/>
          <w:b/>
          <w:bCs/>
        </w:rPr>
        <w:t xml:space="preserve">LEADERSHIP SNAPSHOT: </w:t>
      </w:r>
      <w:r w:rsidR="00CE1399" w:rsidRPr="00CE1399">
        <w:rPr>
          <w:rFonts w:asciiTheme="minorHAnsi" w:eastAsia="MS Mincho" w:hAnsiTheme="minorHAnsi" w:cstheme="minorHAnsi"/>
        </w:rPr>
        <w:t xml:space="preserve">Developed and implemented business strategies </w:t>
      </w:r>
      <w:r w:rsidR="00B9771A">
        <w:rPr>
          <w:rFonts w:asciiTheme="minorHAnsi" w:eastAsia="MS Mincho" w:hAnsiTheme="minorHAnsi" w:cstheme="minorHAnsi"/>
        </w:rPr>
        <w:t xml:space="preserve">and </w:t>
      </w:r>
      <w:r w:rsidR="00CE1399" w:rsidRPr="00CE1399">
        <w:rPr>
          <w:rFonts w:asciiTheme="minorHAnsi" w:eastAsia="MS Mincho" w:hAnsiTheme="minorHAnsi" w:cstheme="minorHAnsi"/>
        </w:rPr>
        <w:t>drove growth and profitability. Oversaw creation and execution of business development plans</w:t>
      </w:r>
      <w:r w:rsidR="00B9771A">
        <w:rPr>
          <w:rFonts w:asciiTheme="minorHAnsi" w:eastAsia="MS Mincho" w:hAnsiTheme="minorHAnsi" w:cstheme="minorHAnsi"/>
        </w:rPr>
        <w:t xml:space="preserve"> and managed complex projects</w:t>
      </w:r>
      <w:r w:rsidR="00CE1399" w:rsidRPr="00CE1399">
        <w:rPr>
          <w:rFonts w:asciiTheme="minorHAnsi" w:eastAsia="MS Mincho" w:hAnsiTheme="minorHAnsi" w:cstheme="minorHAnsi"/>
        </w:rPr>
        <w:t xml:space="preserve">. </w:t>
      </w:r>
      <w:r w:rsidR="0057564D">
        <w:rPr>
          <w:rFonts w:asciiTheme="minorHAnsi" w:eastAsia="MS Mincho" w:hAnsiTheme="minorHAnsi" w:cstheme="minorHAnsi"/>
        </w:rPr>
        <w:t xml:space="preserve"> Led Trading Program for Investment Management Platform as a Service initiative under development by a Large Investment Management Software Firm.</w:t>
      </w:r>
    </w:p>
    <w:p w14:paraId="482DA677" w14:textId="469B28B0" w:rsidR="00826C0A" w:rsidRPr="006A53F8" w:rsidRDefault="00110FFE" w:rsidP="00826C0A">
      <w:pPr>
        <w:pStyle w:val="PlainText"/>
        <w:tabs>
          <w:tab w:val="right" w:pos="8565"/>
          <w:tab w:val="right" w:pos="10224"/>
        </w:tabs>
        <w:spacing w:before="80"/>
        <w:rPr>
          <w:rFonts w:asciiTheme="minorHAnsi" w:eastAsia="MS Mincho" w:hAnsiTheme="minorHAnsi" w:cstheme="minorHAnsi"/>
          <w:b/>
        </w:rPr>
      </w:pPr>
      <w:r>
        <w:rPr>
          <w:rFonts w:asciiTheme="minorHAnsi" w:eastAsia="MS Mincho" w:hAnsiTheme="minorHAnsi" w:cstheme="minorHAnsi"/>
          <w:b/>
        </w:rPr>
        <w:t>TOP CONTRIBUTIONS</w:t>
      </w:r>
    </w:p>
    <w:p w14:paraId="420A7A6E" w14:textId="63098BF2" w:rsidR="008667C3" w:rsidRPr="00DA5928" w:rsidRDefault="008667C3" w:rsidP="008A5D1A">
      <w:pPr>
        <w:pStyle w:val="NoSpacing"/>
        <w:numPr>
          <w:ilvl w:val="0"/>
          <w:numId w:val="28"/>
        </w:numPr>
        <w:jc w:val="left"/>
        <w:rPr>
          <w:bCs/>
        </w:rPr>
      </w:pPr>
      <w:r w:rsidRPr="00DA5928">
        <w:rPr>
          <w:bCs/>
        </w:rPr>
        <w:t xml:space="preserve">Streamlined COVID loan processing and elevated client web experience </w:t>
      </w:r>
      <w:r w:rsidRPr="00DA5928">
        <w:t xml:space="preserve">by </w:t>
      </w:r>
      <w:r w:rsidR="00D8650F" w:rsidRPr="00DA5928">
        <w:t xml:space="preserve">reducing </w:t>
      </w:r>
      <w:r w:rsidRPr="00DA5928">
        <w:t>manual intervention</w:t>
      </w:r>
      <w:r w:rsidR="00D8650F" w:rsidRPr="00DA5928">
        <w:t xml:space="preserve"> and </w:t>
      </w:r>
      <w:r w:rsidR="001F1E5B" w:rsidRPr="00DA5928">
        <w:t xml:space="preserve">improving the </w:t>
      </w:r>
      <w:r w:rsidR="00054810" w:rsidRPr="00DA5928">
        <w:t xml:space="preserve">quality </w:t>
      </w:r>
      <w:r w:rsidR="001F1E5B" w:rsidRPr="00DA5928">
        <w:t>of the vast amount of data collected.</w:t>
      </w:r>
    </w:p>
    <w:p w14:paraId="3F8EE6B5" w14:textId="6A13DF49" w:rsidR="00A946C2" w:rsidRPr="00DA5928" w:rsidRDefault="008667C3" w:rsidP="008A5D1A">
      <w:pPr>
        <w:pStyle w:val="NoSpacing"/>
        <w:numPr>
          <w:ilvl w:val="0"/>
          <w:numId w:val="28"/>
        </w:numPr>
        <w:jc w:val="left"/>
        <w:rPr>
          <w:bCs/>
        </w:rPr>
      </w:pPr>
      <w:r w:rsidRPr="00DA5928">
        <w:rPr>
          <w:bCs/>
        </w:rPr>
        <w:t xml:space="preserve">Boosted operational efficiency </w:t>
      </w:r>
      <w:r w:rsidRPr="00DA5928">
        <w:t>by collaborating with developers to leverage Azure tools, automate workflows, and integrate comprehensive monitoring and audit checks.</w:t>
      </w:r>
    </w:p>
    <w:p w14:paraId="0E2EA9AB" w14:textId="77777777" w:rsidR="00A946C2" w:rsidRPr="006A53F8" w:rsidRDefault="00A946C2" w:rsidP="008A5D1A">
      <w:pPr>
        <w:pStyle w:val="NoSpacing"/>
        <w:jc w:val="left"/>
        <w:rPr>
          <w:b/>
          <w:bCs/>
          <w:sz w:val="16"/>
          <w:szCs w:val="16"/>
        </w:rPr>
      </w:pPr>
    </w:p>
    <w:p w14:paraId="0ED5B44F" w14:textId="39A9D838" w:rsidR="00826C0A" w:rsidRPr="006A53F8" w:rsidRDefault="00C4136C" w:rsidP="00826C0A">
      <w:pPr>
        <w:pStyle w:val="PlainText"/>
        <w:tabs>
          <w:tab w:val="right" w:pos="8565"/>
          <w:tab w:val="right" w:pos="10224"/>
        </w:tabs>
        <w:jc w:val="center"/>
        <w:rPr>
          <w:rFonts w:asciiTheme="minorHAnsi" w:eastAsia="MS Mincho" w:hAnsiTheme="minorHAnsi" w:cstheme="minorHAnsi"/>
          <w:b/>
        </w:rPr>
      </w:pPr>
      <w:r w:rsidRPr="006A53F8">
        <w:rPr>
          <w:rFonts w:asciiTheme="minorHAnsi" w:eastAsia="MS Mincho" w:hAnsiTheme="minorHAnsi" w:cstheme="minorHAnsi"/>
          <w:b/>
        </w:rPr>
        <w:t>Pershing</w:t>
      </w:r>
      <w:r w:rsidR="0057564D">
        <w:rPr>
          <w:rFonts w:asciiTheme="minorHAnsi" w:eastAsia="MS Mincho" w:hAnsiTheme="minorHAnsi" w:cstheme="minorHAnsi"/>
          <w:b/>
        </w:rPr>
        <w:t xml:space="preserve"> (Investment Management Subsidiary of BNY</w:t>
      </w:r>
      <w:r w:rsidR="005C4665">
        <w:rPr>
          <w:rFonts w:asciiTheme="minorHAnsi" w:eastAsia="MS Mincho" w:hAnsiTheme="minorHAnsi" w:cstheme="minorHAnsi"/>
          <w:b/>
        </w:rPr>
        <w:t xml:space="preserve"> </w:t>
      </w:r>
      <w:r w:rsidR="0057564D">
        <w:rPr>
          <w:rFonts w:asciiTheme="minorHAnsi" w:eastAsia="MS Mincho" w:hAnsiTheme="minorHAnsi" w:cstheme="minorHAnsi"/>
          <w:b/>
        </w:rPr>
        <w:t>Mellon)</w:t>
      </w:r>
      <w:r w:rsidRPr="006A53F8">
        <w:rPr>
          <w:rFonts w:asciiTheme="minorHAnsi" w:eastAsia="MS Mincho" w:hAnsiTheme="minorHAnsi" w:cstheme="minorHAnsi"/>
          <w:b/>
        </w:rPr>
        <w:t>, Jersey City, NJ</w:t>
      </w:r>
      <w:r w:rsidR="00826C0A" w:rsidRPr="006A53F8">
        <w:rPr>
          <w:rFonts w:asciiTheme="minorHAnsi" w:eastAsia="MS Mincho" w:hAnsiTheme="minorHAnsi" w:cstheme="minorHAnsi"/>
          <w:b/>
        </w:rPr>
        <w:t xml:space="preserve"> | </w:t>
      </w:r>
      <w:r w:rsidR="00F422D2" w:rsidRPr="00F422D2">
        <w:rPr>
          <w:rFonts w:asciiTheme="minorHAnsi" w:eastAsia="MS Mincho" w:hAnsiTheme="minorHAnsi" w:cstheme="minorHAnsi"/>
          <w:b/>
        </w:rPr>
        <w:t>07/2018 – 09/2019</w:t>
      </w:r>
    </w:p>
    <w:p w14:paraId="3772EF3A" w14:textId="20B75E9B" w:rsidR="00826C0A" w:rsidRPr="006A53F8" w:rsidRDefault="006F0DE6" w:rsidP="00826C0A">
      <w:pPr>
        <w:pStyle w:val="PlainText"/>
        <w:tabs>
          <w:tab w:val="right" w:pos="8565"/>
          <w:tab w:val="right" w:pos="10224"/>
        </w:tabs>
        <w:jc w:val="center"/>
        <w:rPr>
          <w:rFonts w:asciiTheme="minorHAnsi" w:eastAsia="MS Mincho" w:hAnsiTheme="minorHAnsi" w:cstheme="minorHAnsi"/>
          <w:b/>
        </w:rPr>
      </w:pPr>
      <w:r w:rsidRPr="006A53F8">
        <w:rPr>
          <w:rFonts w:asciiTheme="minorHAnsi" w:eastAsia="MS Mincho" w:hAnsiTheme="minorHAnsi" w:cstheme="minorHAnsi"/>
          <w:b/>
        </w:rPr>
        <w:t>PROGRAM MANAGER</w:t>
      </w:r>
    </w:p>
    <w:p w14:paraId="555591AD" w14:textId="4F1DE63E" w:rsidR="00826C0A" w:rsidRPr="006A53F8" w:rsidRDefault="00826C0A" w:rsidP="00826C0A">
      <w:pPr>
        <w:pStyle w:val="PlainText"/>
        <w:pBdr>
          <w:top w:val="single" w:sz="12" w:space="4" w:color="143F6A" w:themeColor="accent3" w:themeShade="80"/>
          <w:left w:val="single" w:sz="12" w:space="4" w:color="143F6A" w:themeColor="accent3" w:themeShade="80"/>
          <w:bottom w:val="single" w:sz="12" w:space="4" w:color="143F6A" w:themeColor="accent3" w:themeShade="80"/>
          <w:right w:val="single" w:sz="12" w:space="4" w:color="143F6A" w:themeColor="accent3" w:themeShade="80"/>
        </w:pBdr>
        <w:shd w:val="clear" w:color="auto" w:fill="D3E5F6" w:themeFill="accent3" w:themeFillTint="33"/>
        <w:tabs>
          <w:tab w:val="right" w:pos="8565"/>
          <w:tab w:val="right" w:pos="10224"/>
        </w:tabs>
        <w:jc w:val="both"/>
        <w:rPr>
          <w:rFonts w:asciiTheme="minorHAnsi" w:eastAsia="MS Mincho" w:hAnsiTheme="minorHAnsi" w:cstheme="minorHAnsi"/>
          <w:bCs/>
        </w:rPr>
      </w:pPr>
      <w:r w:rsidRPr="006A53F8">
        <w:rPr>
          <w:rFonts w:asciiTheme="minorHAnsi" w:eastAsia="MS Mincho" w:hAnsiTheme="minorHAnsi" w:cstheme="minorHAnsi"/>
          <w:b/>
          <w:bCs/>
        </w:rPr>
        <w:t>LEADERSHIP SNAPSHOT:</w:t>
      </w:r>
      <w:r w:rsidR="00280972" w:rsidRPr="00280972">
        <w:rPr>
          <w:rFonts w:asciiTheme="minorHAnsi" w:eastAsia="MS Mincho" w:hAnsiTheme="minorHAnsi" w:cstheme="minorHAnsi"/>
          <w:b/>
          <w:bCs/>
        </w:rPr>
        <w:t xml:space="preserve"> </w:t>
      </w:r>
      <w:r w:rsidR="00280972" w:rsidRPr="006A53F8">
        <w:rPr>
          <w:rFonts w:asciiTheme="minorHAnsi" w:eastAsia="MS Mincho" w:hAnsiTheme="minorHAnsi" w:cstheme="minorHAnsi"/>
          <w:b/>
          <w:bCs/>
        </w:rPr>
        <w:t>Prevented potential $50M revenue loss</w:t>
      </w:r>
      <w:r w:rsidR="00280972" w:rsidRPr="006A53F8">
        <w:rPr>
          <w:rFonts w:asciiTheme="minorHAnsi" w:eastAsia="MS Mincho" w:hAnsiTheme="minorHAnsi" w:cstheme="minorHAnsi"/>
        </w:rPr>
        <w:t xml:space="preserve"> by </w:t>
      </w:r>
      <w:r w:rsidR="00280972">
        <w:rPr>
          <w:rFonts w:asciiTheme="minorHAnsi" w:eastAsia="MS Mincho" w:hAnsiTheme="minorHAnsi" w:cstheme="minorHAnsi"/>
        </w:rPr>
        <w:t>turning around a failing project</w:t>
      </w:r>
      <w:r w:rsidR="00000888">
        <w:rPr>
          <w:rFonts w:asciiTheme="minorHAnsi" w:eastAsia="MS Mincho" w:hAnsiTheme="minorHAnsi" w:cstheme="minorHAnsi"/>
        </w:rPr>
        <w:t xml:space="preserve"> for one of the largest clients</w:t>
      </w:r>
      <w:r w:rsidR="00280972">
        <w:rPr>
          <w:rFonts w:asciiTheme="minorHAnsi" w:eastAsia="MS Mincho" w:hAnsiTheme="minorHAnsi" w:cstheme="minorHAnsi"/>
        </w:rPr>
        <w:t xml:space="preserve"> </w:t>
      </w:r>
      <w:r w:rsidR="00000888">
        <w:rPr>
          <w:rFonts w:asciiTheme="minorHAnsi" w:eastAsia="MS Mincho" w:hAnsiTheme="minorHAnsi" w:cstheme="minorHAnsi"/>
        </w:rPr>
        <w:t xml:space="preserve">within </w:t>
      </w:r>
      <w:r w:rsidR="0057564D">
        <w:rPr>
          <w:rFonts w:asciiTheme="minorHAnsi" w:eastAsia="MS Mincho" w:hAnsiTheme="minorHAnsi" w:cstheme="minorHAnsi"/>
        </w:rPr>
        <w:t>the second</w:t>
      </w:r>
      <w:r w:rsidR="00280972">
        <w:rPr>
          <w:rFonts w:asciiTheme="minorHAnsi" w:eastAsia="MS Mincho" w:hAnsiTheme="minorHAnsi" w:cstheme="minorHAnsi"/>
        </w:rPr>
        <w:t xml:space="preserve"> week of tenure. </w:t>
      </w:r>
      <w:r w:rsidRPr="006A53F8">
        <w:rPr>
          <w:rFonts w:asciiTheme="minorHAnsi" w:eastAsia="MS Mincho" w:hAnsiTheme="minorHAnsi" w:cstheme="minorHAnsi"/>
          <w:b/>
          <w:bCs/>
        </w:rPr>
        <w:t xml:space="preserve"> </w:t>
      </w:r>
      <w:r w:rsidR="009609B3">
        <w:rPr>
          <w:rFonts w:asciiTheme="minorHAnsi" w:eastAsia="MS Mincho" w:hAnsiTheme="minorHAnsi" w:cstheme="minorHAnsi"/>
        </w:rPr>
        <w:t xml:space="preserve">Proposed </w:t>
      </w:r>
      <w:r w:rsidR="00D8650F">
        <w:rPr>
          <w:rFonts w:asciiTheme="minorHAnsi" w:eastAsia="MS Mincho" w:hAnsiTheme="minorHAnsi" w:cstheme="minorHAnsi"/>
        </w:rPr>
        <w:t>solutions</w:t>
      </w:r>
      <w:r w:rsidR="009609B3">
        <w:rPr>
          <w:rFonts w:asciiTheme="minorHAnsi" w:eastAsia="MS Mincho" w:hAnsiTheme="minorHAnsi" w:cstheme="minorHAnsi"/>
        </w:rPr>
        <w:t xml:space="preserve"> to </w:t>
      </w:r>
      <w:r w:rsidR="00EE76BB" w:rsidRPr="006A53F8">
        <w:rPr>
          <w:rFonts w:asciiTheme="minorHAnsi" w:eastAsia="MS Mincho" w:hAnsiTheme="minorHAnsi" w:cstheme="minorHAnsi"/>
        </w:rPr>
        <w:t>stakeholders</w:t>
      </w:r>
      <w:r w:rsidR="00D8650F">
        <w:rPr>
          <w:rFonts w:asciiTheme="minorHAnsi" w:eastAsia="MS Mincho" w:hAnsiTheme="minorHAnsi" w:cstheme="minorHAnsi"/>
        </w:rPr>
        <w:t>,</w:t>
      </w:r>
      <w:r w:rsidR="00EE76BB" w:rsidRPr="006A53F8">
        <w:rPr>
          <w:rFonts w:asciiTheme="minorHAnsi" w:eastAsia="MS Mincho" w:hAnsiTheme="minorHAnsi" w:cstheme="minorHAnsi"/>
        </w:rPr>
        <w:t xml:space="preserve"> </w:t>
      </w:r>
      <w:r w:rsidR="004015D6">
        <w:rPr>
          <w:rFonts w:asciiTheme="minorHAnsi" w:eastAsia="MS Mincho" w:hAnsiTheme="minorHAnsi" w:cstheme="minorHAnsi"/>
        </w:rPr>
        <w:t>established</w:t>
      </w:r>
      <w:r w:rsidR="00EE76BB" w:rsidRPr="006A53F8">
        <w:rPr>
          <w:rFonts w:asciiTheme="minorHAnsi" w:eastAsia="MS Mincho" w:hAnsiTheme="minorHAnsi" w:cstheme="minorHAnsi"/>
        </w:rPr>
        <w:t xml:space="preserve"> success criteria, </w:t>
      </w:r>
      <w:r w:rsidR="004015D6">
        <w:rPr>
          <w:rFonts w:asciiTheme="minorHAnsi" w:eastAsia="MS Mincho" w:hAnsiTheme="minorHAnsi" w:cstheme="minorHAnsi"/>
        </w:rPr>
        <w:t xml:space="preserve">and included </w:t>
      </w:r>
      <w:r w:rsidR="00C17BEC">
        <w:rPr>
          <w:rFonts w:asciiTheme="minorHAnsi" w:eastAsia="MS Mincho" w:hAnsiTheme="minorHAnsi" w:cstheme="minorHAnsi"/>
        </w:rPr>
        <w:t xml:space="preserve">development and </w:t>
      </w:r>
      <w:r w:rsidR="004015D6">
        <w:rPr>
          <w:rFonts w:asciiTheme="minorHAnsi" w:eastAsia="MS Mincho" w:hAnsiTheme="minorHAnsi" w:cstheme="minorHAnsi"/>
        </w:rPr>
        <w:t>client team in progress and risk meetings</w:t>
      </w:r>
      <w:r w:rsidR="00EE76BB" w:rsidRPr="006A53F8">
        <w:rPr>
          <w:rFonts w:asciiTheme="minorHAnsi" w:eastAsia="MS Mincho" w:hAnsiTheme="minorHAnsi" w:cstheme="minorHAnsi"/>
        </w:rPr>
        <w:t>.</w:t>
      </w:r>
      <w:r w:rsidR="001C2130" w:rsidRPr="006A53F8">
        <w:rPr>
          <w:rFonts w:asciiTheme="minorHAnsi" w:eastAsia="MS Mincho" w:hAnsiTheme="minorHAnsi" w:cstheme="minorHAnsi"/>
        </w:rPr>
        <w:t xml:space="preserve"> </w:t>
      </w:r>
    </w:p>
    <w:p w14:paraId="4EC26D51" w14:textId="426148A3" w:rsidR="00826C0A" w:rsidRPr="006A53F8" w:rsidRDefault="009F1084" w:rsidP="00826C0A">
      <w:pPr>
        <w:pStyle w:val="PlainText"/>
        <w:tabs>
          <w:tab w:val="right" w:pos="8565"/>
          <w:tab w:val="right" w:pos="10224"/>
        </w:tabs>
        <w:spacing w:before="80"/>
        <w:rPr>
          <w:rFonts w:asciiTheme="minorHAnsi" w:eastAsia="MS Mincho" w:hAnsiTheme="minorHAnsi" w:cstheme="minorHAnsi"/>
          <w:b/>
        </w:rPr>
      </w:pPr>
      <w:r>
        <w:rPr>
          <w:rFonts w:asciiTheme="minorHAnsi" w:eastAsia="MS Mincho" w:hAnsiTheme="minorHAnsi" w:cstheme="minorHAnsi"/>
          <w:b/>
        </w:rPr>
        <w:t>BOTTOM-LINE</w:t>
      </w:r>
      <w:r w:rsidR="00826C0A" w:rsidRPr="006A53F8">
        <w:rPr>
          <w:rFonts w:asciiTheme="minorHAnsi" w:eastAsia="MS Mincho" w:hAnsiTheme="minorHAnsi" w:cstheme="minorHAnsi"/>
          <w:b/>
        </w:rPr>
        <w:t xml:space="preserve"> </w:t>
      </w:r>
      <w:r w:rsidR="00110FFE">
        <w:rPr>
          <w:rFonts w:asciiTheme="minorHAnsi" w:eastAsia="MS Mincho" w:hAnsiTheme="minorHAnsi" w:cstheme="minorHAnsi"/>
          <w:b/>
        </w:rPr>
        <w:t>IMPACT</w:t>
      </w:r>
    </w:p>
    <w:p w14:paraId="7156B471" w14:textId="61FF2130" w:rsidR="00F450E0" w:rsidRDefault="00F450E0" w:rsidP="008A5D1A">
      <w:pPr>
        <w:pStyle w:val="NoSpacing"/>
        <w:numPr>
          <w:ilvl w:val="0"/>
          <w:numId w:val="29"/>
        </w:numPr>
        <w:jc w:val="left"/>
      </w:pPr>
      <w:r w:rsidRPr="00DA5928">
        <w:rPr>
          <w:bCs/>
        </w:rPr>
        <w:t>Turned around critical project</w:t>
      </w:r>
      <w:r w:rsidRPr="00DA5928">
        <w:t xml:space="preserve"> by identifying discrepancies in requirements, </w:t>
      </w:r>
      <w:r w:rsidR="009609B3" w:rsidRPr="00DA5928">
        <w:t xml:space="preserve">aligning </w:t>
      </w:r>
      <w:r w:rsidR="00C17BEC" w:rsidRPr="00DA5928">
        <w:t xml:space="preserve">essential resources from project </w:t>
      </w:r>
      <w:r w:rsidR="009609B3" w:rsidRPr="00DA5928">
        <w:t>group of 23 cross-discipline team members around new integrated plan for achievable deliverables</w:t>
      </w:r>
      <w:r w:rsidR="00280972" w:rsidRPr="00DA5928">
        <w:t xml:space="preserve">, </w:t>
      </w:r>
      <w:r w:rsidRPr="00DA5928">
        <w:t>ensuring timely delivery and client satisfaction.</w:t>
      </w:r>
    </w:p>
    <w:p w14:paraId="13A90F19" w14:textId="40570651" w:rsidR="00A31673" w:rsidRPr="00DA5928" w:rsidRDefault="00A31673" w:rsidP="008A5D1A">
      <w:pPr>
        <w:pStyle w:val="NoSpacing"/>
        <w:numPr>
          <w:ilvl w:val="0"/>
          <w:numId w:val="29"/>
        </w:numPr>
        <w:jc w:val="left"/>
      </w:pPr>
      <w:r w:rsidRPr="00A31673">
        <w:t>Proven track record in training new employees to successfully run and troubleshoot</w:t>
      </w:r>
    </w:p>
    <w:p w14:paraId="13E8A39B" w14:textId="3672DA3E" w:rsidR="00826C0A" w:rsidRDefault="00F450E0" w:rsidP="008A5D1A">
      <w:pPr>
        <w:pStyle w:val="NoSpacing"/>
        <w:numPr>
          <w:ilvl w:val="0"/>
          <w:numId w:val="29"/>
        </w:numPr>
        <w:jc w:val="left"/>
      </w:pPr>
      <w:bookmarkStart w:id="1" w:name="_Hlk168902574"/>
      <w:r w:rsidRPr="00DA5928">
        <w:rPr>
          <w:bCs/>
        </w:rPr>
        <w:t>Prevented potential $</w:t>
      </w:r>
      <w:r w:rsidR="003D121E" w:rsidRPr="00DA5928">
        <w:rPr>
          <w:bCs/>
        </w:rPr>
        <w:t>50M</w:t>
      </w:r>
      <w:r w:rsidRPr="00DA5928">
        <w:rPr>
          <w:bCs/>
        </w:rPr>
        <w:t xml:space="preserve"> revenue loss</w:t>
      </w:r>
      <w:r w:rsidRPr="00DA5928">
        <w:t xml:space="preserve"> by </w:t>
      </w:r>
      <w:bookmarkEnd w:id="1"/>
      <w:r w:rsidR="00DA62CE" w:rsidRPr="00DA5928">
        <w:t>determining early on, that the project would be delayed by months, and not hitting the two month promised date</w:t>
      </w:r>
      <w:r w:rsidR="004015D6" w:rsidRPr="00DA5928">
        <w:t>.</w:t>
      </w:r>
      <w:r w:rsidR="00DA62CE" w:rsidRPr="00DA5928">
        <w:t xml:space="preserve"> Worked with all discipline leads to determine achievable and desirable outcomes.</w:t>
      </w:r>
      <w:r w:rsidR="004015D6" w:rsidRPr="00DA5928">
        <w:t xml:space="preserve"> </w:t>
      </w:r>
    </w:p>
    <w:p w14:paraId="6F2B56A9" w14:textId="336305BD" w:rsidR="001E579D" w:rsidRDefault="001E579D" w:rsidP="008A5D1A">
      <w:pPr>
        <w:pStyle w:val="NoSpacing"/>
        <w:numPr>
          <w:ilvl w:val="0"/>
          <w:numId w:val="29"/>
        </w:numPr>
        <w:jc w:val="left"/>
      </w:pPr>
      <w:r w:rsidRPr="001E579D">
        <w:t>Provided support to Global Markets operations and traders, including Fixed Income, to understand and manage their positions and risks through various reports and analysis;</w:t>
      </w:r>
    </w:p>
    <w:p w14:paraId="78DFE4FF" w14:textId="28DA38F5" w:rsidR="005F18DF" w:rsidRPr="005F18DF" w:rsidRDefault="005F18DF" w:rsidP="005F18DF">
      <w:pPr>
        <w:pStyle w:val="ListParagraph"/>
        <w:numPr>
          <w:ilvl w:val="0"/>
          <w:numId w:val="29"/>
        </w:numPr>
        <w:rPr>
          <w:rFonts w:asciiTheme="minorHAnsi" w:eastAsiaTheme="minorHAnsi" w:hAnsiTheme="minorHAnsi" w:cstheme="minorBidi"/>
          <w:sz w:val="20"/>
        </w:rPr>
      </w:pPr>
      <w:r w:rsidRPr="005F18DF">
        <w:rPr>
          <w:rFonts w:asciiTheme="minorHAnsi" w:eastAsiaTheme="minorHAnsi" w:hAnsiTheme="minorHAnsi" w:cstheme="minorBidi"/>
          <w:sz w:val="20"/>
        </w:rPr>
        <w:t>Worked as a Delivery / Project Manager for the Infrastructure organization helping track various initiatives like MQ Upgrade, Prod environment setup tracking them from task identification to prod deployment.</w:t>
      </w:r>
    </w:p>
    <w:p w14:paraId="152911EF" w14:textId="45B66523" w:rsidR="00E13006" w:rsidRPr="00DA5928" w:rsidRDefault="00E13006" w:rsidP="008A5D1A">
      <w:pPr>
        <w:pStyle w:val="NoSpacing"/>
        <w:numPr>
          <w:ilvl w:val="0"/>
          <w:numId w:val="29"/>
        </w:numPr>
        <w:jc w:val="left"/>
      </w:pPr>
      <w:r w:rsidRPr="00E13006">
        <w:t>To Advise and support e-commerce companies, senior management and startups with refining workflow processes, project</w:t>
      </w:r>
      <w:r>
        <w:t xml:space="preserve"> </w:t>
      </w:r>
      <w:r w:rsidRPr="00E13006">
        <w:t>management, proposals, web development, web production, content management, branding, and marketing materials.</w:t>
      </w:r>
    </w:p>
    <w:p w14:paraId="7CA1FA63" w14:textId="77777777" w:rsidR="00BD1C75" w:rsidRPr="00DA5928" w:rsidRDefault="00BD1C75" w:rsidP="00826C0A">
      <w:pPr>
        <w:pStyle w:val="PlainText"/>
        <w:tabs>
          <w:tab w:val="right" w:pos="8565"/>
          <w:tab w:val="right" w:pos="10224"/>
        </w:tabs>
        <w:jc w:val="center"/>
        <w:rPr>
          <w:rFonts w:asciiTheme="minorHAnsi" w:eastAsia="MS Mincho" w:hAnsiTheme="minorHAnsi" w:cstheme="minorHAnsi"/>
          <w:sz w:val="16"/>
          <w:szCs w:val="16"/>
        </w:rPr>
      </w:pPr>
    </w:p>
    <w:p w14:paraId="0F790A39" w14:textId="5A55D6A9" w:rsidR="00826C0A" w:rsidRPr="006A53F8" w:rsidRDefault="009962CC" w:rsidP="00826C0A">
      <w:pPr>
        <w:pStyle w:val="PlainText"/>
        <w:tabs>
          <w:tab w:val="right" w:pos="8565"/>
          <w:tab w:val="right" w:pos="10224"/>
        </w:tabs>
        <w:jc w:val="center"/>
        <w:rPr>
          <w:rFonts w:asciiTheme="minorHAnsi" w:eastAsia="MS Mincho" w:hAnsiTheme="minorHAnsi" w:cstheme="minorHAnsi"/>
          <w:b/>
        </w:rPr>
      </w:pPr>
      <w:r w:rsidRPr="006A53F8">
        <w:rPr>
          <w:rFonts w:asciiTheme="minorHAnsi" w:eastAsia="MS Mincho" w:hAnsiTheme="minorHAnsi" w:cstheme="minorHAnsi"/>
          <w:b/>
        </w:rPr>
        <w:t>Bank of America, New York, NY</w:t>
      </w:r>
      <w:r w:rsidR="00826C0A" w:rsidRPr="006A53F8">
        <w:rPr>
          <w:rFonts w:asciiTheme="minorHAnsi" w:eastAsia="MS Mincho" w:hAnsiTheme="minorHAnsi" w:cstheme="minorHAnsi"/>
          <w:b/>
        </w:rPr>
        <w:t xml:space="preserve"> | </w:t>
      </w:r>
      <w:r w:rsidR="00E2159C">
        <w:rPr>
          <w:rFonts w:asciiTheme="minorHAnsi" w:eastAsia="MS Mincho" w:hAnsiTheme="minorHAnsi" w:cstheme="minorHAnsi"/>
          <w:b/>
        </w:rPr>
        <w:t>12/</w:t>
      </w:r>
      <w:r w:rsidRPr="006A53F8">
        <w:rPr>
          <w:rFonts w:asciiTheme="minorHAnsi" w:eastAsia="MS Mincho" w:hAnsiTheme="minorHAnsi" w:cstheme="minorHAnsi"/>
          <w:b/>
        </w:rPr>
        <w:t xml:space="preserve">2015 to </w:t>
      </w:r>
      <w:r w:rsidR="00E2159C">
        <w:rPr>
          <w:rFonts w:asciiTheme="minorHAnsi" w:eastAsia="MS Mincho" w:hAnsiTheme="minorHAnsi" w:cstheme="minorHAnsi"/>
          <w:b/>
        </w:rPr>
        <w:t>5/</w:t>
      </w:r>
      <w:r w:rsidRPr="006A53F8">
        <w:rPr>
          <w:rFonts w:asciiTheme="minorHAnsi" w:eastAsia="MS Mincho" w:hAnsiTheme="minorHAnsi" w:cstheme="minorHAnsi"/>
          <w:b/>
        </w:rPr>
        <w:t>2018</w:t>
      </w:r>
    </w:p>
    <w:p w14:paraId="3189F28B" w14:textId="121667C1" w:rsidR="00826C0A" w:rsidRPr="006A53F8" w:rsidRDefault="006A19B8" w:rsidP="00826C0A">
      <w:pPr>
        <w:pStyle w:val="PlainText"/>
        <w:tabs>
          <w:tab w:val="right" w:pos="8565"/>
          <w:tab w:val="right" w:pos="10224"/>
        </w:tabs>
        <w:jc w:val="center"/>
        <w:rPr>
          <w:rFonts w:asciiTheme="minorHAnsi" w:eastAsia="MS Mincho" w:hAnsiTheme="minorHAnsi" w:cstheme="minorHAnsi"/>
          <w:b/>
        </w:rPr>
      </w:pPr>
      <w:r>
        <w:rPr>
          <w:rFonts w:asciiTheme="minorHAnsi" w:eastAsia="MS Mincho" w:hAnsiTheme="minorHAnsi" w:cstheme="minorHAnsi"/>
          <w:b/>
        </w:rPr>
        <w:t>GOVERNANCE</w:t>
      </w:r>
      <w:r w:rsidR="00A561E6">
        <w:rPr>
          <w:rFonts w:asciiTheme="minorHAnsi" w:eastAsia="MS Mincho" w:hAnsiTheme="minorHAnsi" w:cstheme="minorHAnsi"/>
          <w:b/>
        </w:rPr>
        <w:t xml:space="preserve"> AND PMO, </w:t>
      </w:r>
      <w:r w:rsidR="004E6382">
        <w:rPr>
          <w:rFonts w:asciiTheme="minorHAnsi" w:eastAsia="MS Mincho" w:hAnsiTheme="minorHAnsi" w:cstheme="minorHAnsi"/>
          <w:b/>
        </w:rPr>
        <w:t xml:space="preserve">QUARTZ </w:t>
      </w:r>
      <w:r w:rsidR="004D7FB0" w:rsidRPr="006A53F8">
        <w:rPr>
          <w:rFonts w:asciiTheme="minorHAnsi" w:eastAsia="MS Mincho" w:hAnsiTheme="minorHAnsi" w:cstheme="minorHAnsi"/>
          <w:b/>
        </w:rPr>
        <w:t>PRODUCT MANAGER</w:t>
      </w:r>
    </w:p>
    <w:p w14:paraId="3D0C9BFD" w14:textId="07500559" w:rsidR="00826C0A" w:rsidRPr="006A53F8" w:rsidRDefault="00826C0A" w:rsidP="00826C0A">
      <w:pPr>
        <w:pStyle w:val="PlainText"/>
        <w:pBdr>
          <w:top w:val="single" w:sz="12" w:space="4" w:color="143F6A" w:themeColor="accent3" w:themeShade="80"/>
          <w:left w:val="single" w:sz="12" w:space="4" w:color="143F6A" w:themeColor="accent3" w:themeShade="80"/>
          <w:bottom w:val="single" w:sz="12" w:space="4" w:color="143F6A" w:themeColor="accent3" w:themeShade="80"/>
          <w:right w:val="single" w:sz="12" w:space="4" w:color="143F6A" w:themeColor="accent3" w:themeShade="80"/>
        </w:pBdr>
        <w:shd w:val="clear" w:color="auto" w:fill="D3E5F6" w:themeFill="accent3" w:themeFillTint="33"/>
        <w:tabs>
          <w:tab w:val="right" w:pos="8565"/>
          <w:tab w:val="right" w:pos="10224"/>
        </w:tabs>
        <w:jc w:val="both"/>
        <w:rPr>
          <w:rFonts w:asciiTheme="minorHAnsi" w:eastAsia="MS Mincho" w:hAnsiTheme="minorHAnsi" w:cstheme="minorHAnsi"/>
          <w:bCs/>
        </w:rPr>
      </w:pPr>
      <w:r w:rsidRPr="006A53F8">
        <w:rPr>
          <w:rFonts w:asciiTheme="minorHAnsi" w:eastAsia="MS Mincho" w:hAnsiTheme="minorHAnsi" w:cstheme="minorHAnsi"/>
          <w:b/>
          <w:bCs/>
        </w:rPr>
        <w:t xml:space="preserve">LEADERSHIP </w:t>
      </w:r>
      <w:r w:rsidR="00D8650F" w:rsidRPr="006A53F8">
        <w:rPr>
          <w:rFonts w:asciiTheme="minorHAnsi" w:eastAsia="MS Mincho" w:hAnsiTheme="minorHAnsi" w:cstheme="minorHAnsi"/>
          <w:b/>
          <w:bCs/>
        </w:rPr>
        <w:t>SNAPSHOT:</w:t>
      </w:r>
      <w:r w:rsidR="004015D6">
        <w:rPr>
          <w:rFonts w:asciiTheme="minorHAnsi" w:eastAsia="MS Mincho" w:hAnsiTheme="minorHAnsi" w:cstheme="minorHAnsi"/>
        </w:rPr>
        <w:t xml:space="preserve"> </w:t>
      </w:r>
      <w:r w:rsidR="006E3C36">
        <w:rPr>
          <w:rFonts w:asciiTheme="minorHAnsi" w:eastAsia="MS Mincho" w:hAnsiTheme="minorHAnsi" w:cstheme="minorHAnsi"/>
        </w:rPr>
        <w:t>E</w:t>
      </w:r>
      <w:r w:rsidR="00435358">
        <w:rPr>
          <w:rFonts w:asciiTheme="minorHAnsi" w:eastAsia="MS Mincho" w:hAnsiTheme="minorHAnsi" w:cstheme="minorHAnsi"/>
        </w:rPr>
        <w:t>n</w:t>
      </w:r>
      <w:r w:rsidR="00E61D8C">
        <w:rPr>
          <w:rFonts w:asciiTheme="minorHAnsi" w:eastAsia="MS Mincho" w:hAnsiTheme="minorHAnsi" w:cstheme="minorHAnsi"/>
        </w:rPr>
        <w:t>abled</w:t>
      </w:r>
      <w:r w:rsidR="00435358">
        <w:rPr>
          <w:rFonts w:asciiTheme="minorHAnsi" w:eastAsia="MS Mincho" w:hAnsiTheme="minorHAnsi" w:cstheme="minorHAnsi"/>
        </w:rPr>
        <w:t xml:space="preserve"> C-level </w:t>
      </w:r>
      <w:r w:rsidR="00166A49">
        <w:rPr>
          <w:rFonts w:asciiTheme="minorHAnsi" w:eastAsia="MS Mincho" w:hAnsiTheme="minorHAnsi" w:cstheme="minorHAnsi"/>
        </w:rPr>
        <w:t>executives'</w:t>
      </w:r>
      <w:r w:rsidR="00304EC8">
        <w:rPr>
          <w:rFonts w:asciiTheme="minorHAnsi" w:eastAsia="MS Mincho" w:hAnsiTheme="minorHAnsi" w:cstheme="minorHAnsi"/>
        </w:rPr>
        <w:t xml:space="preserve"> access to </w:t>
      </w:r>
      <w:r w:rsidR="00166A49">
        <w:rPr>
          <w:rFonts w:asciiTheme="minorHAnsi" w:eastAsia="MS Mincho" w:hAnsiTheme="minorHAnsi" w:cstheme="minorHAnsi"/>
        </w:rPr>
        <w:t xml:space="preserve">uniform and simplified </w:t>
      </w:r>
      <w:r w:rsidR="00304EC8">
        <w:rPr>
          <w:rFonts w:asciiTheme="minorHAnsi" w:eastAsia="MS Mincho" w:hAnsiTheme="minorHAnsi" w:cstheme="minorHAnsi"/>
        </w:rPr>
        <w:t xml:space="preserve">regulatory portfolio data </w:t>
      </w:r>
      <w:r w:rsidR="00435358">
        <w:rPr>
          <w:rFonts w:asciiTheme="minorHAnsi" w:eastAsia="MS Mincho" w:hAnsiTheme="minorHAnsi" w:cstheme="minorHAnsi"/>
        </w:rPr>
        <w:t>to make timely adjustments and decisions</w:t>
      </w:r>
      <w:r w:rsidR="00166A49">
        <w:rPr>
          <w:rFonts w:asciiTheme="minorHAnsi" w:eastAsia="MS Mincho" w:hAnsiTheme="minorHAnsi" w:cstheme="minorHAnsi"/>
        </w:rPr>
        <w:t xml:space="preserve">. </w:t>
      </w:r>
      <w:r w:rsidR="00BD4B22">
        <w:rPr>
          <w:rFonts w:asciiTheme="minorHAnsi" w:eastAsia="MS Mincho" w:hAnsiTheme="minorHAnsi" w:cstheme="minorHAnsi"/>
        </w:rPr>
        <w:t>C</w:t>
      </w:r>
      <w:r w:rsidR="00D8650F" w:rsidRPr="006A53F8">
        <w:rPr>
          <w:rFonts w:asciiTheme="minorHAnsi" w:eastAsia="MS Mincho" w:hAnsiTheme="minorHAnsi" w:cstheme="minorHAnsi"/>
        </w:rPr>
        <w:t>ollaborated</w:t>
      </w:r>
      <w:r w:rsidR="00D47066" w:rsidRPr="006A53F8">
        <w:rPr>
          <w:rFonts w:asciiTheme="minorHAnsi" w:eastAsia="MS Mincho" w:hAnsiTheme="minorHAnsi" w:cstheme="minorHAnsi"/>
        </w:rPr>
        <w:t xml:space="preserve"> with key sta</w:t>
      </w:r>
      <w:r w:rsidR="00DA3DA9" w:rsidRPr="006A53F8">
        <w:rPr>
          <w:rFonts w:asciiTheme="minorHAnsi" w:eastAsia="MS Mincho" w:hAnsiTheme="minorHAnsi" w:cstheme="minorHAnsi"/>
        </w:rPr>
        <w:t>ke</w:t>
      </w:r>
      <w:r w:rsidR="00115B6C" w:rsidRPr="006A53F8">
        <w:rPr>
          <w:rFonts w:asciiTheme="minorHAnsi" w:eastAsia="MS Mincho" w:hAnsiTheme="minorHAnsi" w:cstheme="minorHAnsi"/>
        </w:rPr>
        <w:t>holders, including compliance, legal, risk management, and business units</w:t>
      </w:r>
      <w:r w:rsidR="00F349B9">
        <w:rPr>
          <w:rFonts w:asciiTheme="minorHAnsi" w:eastAsia="MS Mincho" w:hAnsiTheme="minorHAnsi" w:cstheme="minorHAnsi"/>
        </w:rPr>
        <w:t>,</w:t>
      </w:r>
      <w:r w:rsidR="00115B6C" w:rsidRPr="006A53F8">
        <w:rPr>
          <w:rFonts w:asciiTheme="minorHAnsi" w:eastAsia="MS Mincho" w:hAnsiTheme="minorHAnsi" w:cstheme="minorHAnsi"/>
        </w:rPr>
        <w:t xml:space="preserve"> to define de</w:t>
      </w:r>
      <w:r w:rsidR="006D326F" w:rsidRPr="006A53F8">
        <w:rPr>
          <w:rFonts w:asciiTheme="minorHAnsi" w:eastAsia="MS Mincho" w:hAnsiTheme="minorHAnsi" w:cstheme="minorHAnsi"/>
        </w:rPr>
        <w:t xml:space="preserve">liverables. </w:t>
      </w:r>
      <w:r w:rsidR="00BD4B22">
        <w:rPr>
          <w:rFonts w:asciiTheme="minorHAnsi" w:eastAsia="MS Mincho" w:hAnsiTheme="minorHAnsi" w:cstheme="minorHAnsi"/>
        </w:rPr>
        <w:t>Provided CDO with delivery strength needed to implement Data Lake vision</w:t>
      </w:r>
      <w:r w:rsidR="009C0ED0">
        <w:rPr>
          <w:rFonts w:asciiTheme="minorHAnsi" w:eastAsia="MS Mincho" w:hAnsiTheme="minorHAnsi" w:cstheme="minorHAnsi"/>
        </w:rPr>
        <w:t>. Managed deliverables ac</w:t>
      </w:r>
      <w:r w:rsidR="00163EE2">
        <w:rPr>
          <w:rFonts w:asciiTheme="minorHAnsi" w:eastAsia="MS Mincho" w:hAnsiTheme="minorHAnsi" w:cstheme="minorHAnsi"/>
        </w:rPr>
        <w:t xml:space="preserve">ross Quartz </w:t>
      </w:r>
      <w:r w:rsidR="00641277">
        <w:rPr>
          <w:rFonts w:asciiTheme="minorHAnsi" w:eastAsia="MS Mincho" w:hAnsiTheme="minorHAnsi" w:cstheme="minorHAnsi"/>
        </w:rPr>
        <w:t xml:space="preserve">(Software as a Service – SaaS </w:t>
      </w:r>
      <w:r w:rsidR="00163EE2">
        <w:rPr>
          <w:rFonts w:asciiTheme="minorHAnsi" w:eastAsia="MS Mincho" w:hAnsiTheme="minorHAnsi" w:cstheme="minorHAnsi"/>
        </w:rPr>
        <w:t xml:space="preserve">Products and </w:t>
      </w:r>
      <w:r w:rsidR="00C46092">
        <w:rPr>
          <w:rFonts w:asciiTheme="minorHAnsi" w:eastAsia="MS Mincho" w:hAnsiTheme="minorHAnsi" w:cstheme="minorHAnsi"/>
        </w:rPr>
        <w:t xml:space="preserve">managed internal </w:t>
      </w:r>
      <w:r w:rsidR="00C17BEC">
        <w:rPr>
          <w:rFonts w:asciiTheme="minorHAnsi" w:eastAsia="MS Mincho" w:hAnsiTheme="minorHAnsi" w:cstheme="minorHAnsi"/>
        </w:rPr>
        <w:t>resources across 16 products to achieve external Audit pass</w:t>
      </w:r>
      <w:r w:rsidR="00C46092">
        <w:rPr>
          <w:rFonts w:asciiTheme="minorHAnsi" w:eastAsia="MS Mincho" w:hAnsiTheme="minorHAnsi" w:cstheme="minorHAnsi"/>
        </w:rPr>
        <w:t>.</w:t>
      </w:r>
    </w:p>
    <w:p w14:paraId="27C91633" w14:textId="1A53211B" w:rsidR="00826C0A" w:rsidRPr="006A53F8" w:rsidRDefault="00413717" w:rsidP="00826C0A">
      <w:pPr>
        <w:pStyle w:val="PlainText"/>
        <w:tabs>
          <w:tab w:val="right" w:pos="8565"/>
          <w:tab w:val="right" w:pos="10224"/>
        </w:tabs>
        <w:spacing w:before="80"/>
        <w:rPr>
          <w:rFonts w:asciiTheme="minorHAnsi" w:eastAsia="MS Mincho" w:hAnsiTheme="minorHAnsi" w:cstheme="minorHAnsi"/>
          <w:b/>
        </w:rPr>
      </w:pPr>
      <w:r>
        <w:rPr>
          <w:rFonts w:asciiTheme="minorHAnsi" w:eastAsia="MS Mincho" w:hAnsiTheme="minorHAnsi" w:cstheme="minorHAnsi"/>
          <w:b/>
        </w:rPr>
        <w:t xml:space="preserve">PROCESS IMPROVEMENTS </w:t>
      </w:r>
    </w:p>
    <w:p w14:paraId="480353B2" w14:textId="6DBD0BF4" w:rsidR="00BD4B22" w:rsidRPr="00DA5928" w:rsidRDefault="00F70DFE" w:rsidP="008A5D1A">
      <w:pPr>
        <w:pStyle w:val="NoSpacing"/>
        <w:numPr>
          <w:ilvl w:val="0"/>
          <w:numId w:val="30"/>
        </w:numPr>
        <w:jc w:val="left"/>
      </w:pPr>
      <w:r w:rsidRPr="00DA5928">
        <w:rPr>
          <w:bCs/>
        </w:rPr>
        <w:t>Revolutionized executive reporting</w:t>
      </w:r>
      <w:r w:rsidRPr="00DA5928">
        <w:t xml:space="preserve"> by </w:t>
      </w:r>
      <w:r w:rsidR="008B0C9A" w:rsidRPr="00DA5928">
        <w:t>meeting</w:t>
      </w:r>
      <w:r w:rsidR="006E3C36" w:rsidRPr="00DA5928">
        <w:t xml:space="preserve"> with senior executives to understand their situation and requirements, then </w:t>
      </w:r>
      <w:r w:rsidRPr="00DA5928">
        <w:t xml:space="preserve">unifying Global Markets' regulatory </w:t>
      </w:r>
      <w:r w:rsidR="00D8650F" w:rsidRPr="00DA5928">
        <w:t>teams ‘progress</w:t>
      </w:r>
      <w:r w:rsidR="006E3C36" w:rsidRPr="00DA5928">
        <w:t xml:space="preserve"> and risk reporting.</w:t>
      </w:r>
    </w:p>
    <w:p w14:paraId="088074B9" w14:textId="7C7457CA" w:rsidR="00E00681" w:rsidRDefault="00E00681" w:rsidP="008A5D1A">
      <w:pPr>
        <w:pStyle w:val="NoSpacing"/>
        <w:numPr>
          <w:ilvl w:val="0"/>
          <w:numId w:val="30"/>
        </w:numPr>
        <w:jc w:val="left"/>
      </w:pPr>
      <w:r w:rsidRPr="00DA5928">
        <w:t>Directed program oversight and reporting for the President of the ‘Change the Bank’</w:t>
      </w:r>
    </w:p>
    <w:p w14:paraId="1658CE15" w14:textId="21666F6B" w:rsidR="00DA5928" w:rsidRDefault="00DA5928" w:rsidP="00DA5928">
      <w:pPr>
        <w:pStyle w:val="ListParagraph"/>
        <w:numPr>
          <w:ilvl w:val="0"/>
          <w:numId w:val="30"/>
        </w:numPr>
        <w:rPr>
          <w:rFonts w:asciiTheme="minorHAnsi" w:eastAsiaTheme="minorHAnsi" w:hAnsiTheme="minorHAnsi" w:cstheme="minorBidi"/>
          <w:sz w:val="20"/>
        </w:rPr>
      </w:pPr>
      <w:r w:rsidRPr="00DA5928">
        <w:rPr>
          <w:rFonts w:asciiTheme="minorHAnsi" w:eastAsiaTheme="minorHAnsi" w:hAnsiTheme="minorHAnsi" w:cstheme="minorBidi"/>
          <w:sz w:val="20"/>
        </w:rPr>
        <w:t>Led Global Banking and Markets’ (GBM) line of business from technology and PMO.</w:t>
      </w:r>
    </w:p>
    <w:p w14:paraId="71CD16D6" w14:textId="0318C632" w:rsidR="003177F7" w:rsidRPr="00DA5928" w:rsidRDefault="003177F7" w:rsidP="00DA5928">
      <w:pPr>
        <w:pStyle w:val="ListParagraph"/>
        <w:numPr>
          <w:ilvl w:val="0"/>
          <w:numId w:val="30"/>
        </w:numPr>
        <w:rPr>
          <w:rFonts w:asciiTheme="minorHAnsi" w:eastAsiaTheme="minorHAnsi" w:hAnsiTheme="minorHAnsi" w:cstheme="minorBidi"/>
          <w:sz w:val="20"/>
        </w:rPr>
      </w:pPr>
      <w:r w:rsidRPr="003177F7">
        <w:rPr>
          <w:rFonts w:asciiTheme="minorHAnsi" w:eastAsiaTheme="minorHAnsi" w:hAnsiTheme="minorHAnsi" w:cstheme="minorBidi"/>
          <w:sz w:val="20"/>
        </w:rPr>
        <w:lastRenderedPageBreak/>
        <w:t>Coordinate milestones preliminary works and executions within budget, scope baseline and quality. Hire reputable vendors with proven track record for project delivery</w:t>
      </w:r>
    </w:p>
    <w:p w14:paraId="4F64E9F3" w14:textId="23A0F21B" w:rsidR="00F70DFE" w:rsidRPr="00DA5928" w:rsidRDefault="00823CAE" w:rsidP="008A5D1A">
      <w:pPr>
        <w:pStyle w:val="NoSpacing"/>
        <w:numPr>
          <w:ilvl w:val="0"/>
          <w:numId w:val="30"/>
        </w:numPr>
        <w:jc w:val="left"/>
      </w:pPr>
      <w:r w:rsidRPr="00DA5928">
        <w:rPr>
          <w:bCs/>
        </w:rPr>
        <w:t>Achieved</w:t>
      </w:r>
      <w:r w:rsidR="00371817" w:rsidRPr="00DA5928">
        <w:rPr>
          <w:bCs/>
        </w:rPr>
        <w:t xml:space="preserve"> delivery</w:t>
      </w:r>
      <w:r w:rsidR="00DA62CE" w:rsidRPr="00DA5928">
        <w:rPr>
          <w:bCs/>
        </w:rPr>
        <w:t xml:space="preserve"> </w:t>
      </w:r>
      <w:r w:rsidR="001A086A" w:rsidRPr="00DA5928">
        <w:rPr>
          <w:bCs/>
        </w:rPr>
        <w:t xml:space="preserve">traction </w:t>
      </w:r>
      <w:r w:rsidR="00C53E27" w:rsidRPr="00DA5928">
        <w:rPr>
          <w:bCs/>
        </w:rPr>
        <w:t xml:space="preserve">for </w:t>
      </w:r>
      <w:r w:rsidR="00DA62CE" w:rsidRPr="00DA5928">
        <w:rPr>
          <w:bCs/>
        </w:rPr>
        <w:t xml:space="preserve">Chief </w:t>
      </w:r>
      <w:r w:rsidR="00F81B0A" w:rsidRPr="00DA5928">
        <w:rPr>
          <w:bCs/>
        </w:rPr>
        <w:t xml:space="preserve">Data Officer’s </w:t>
      </w:r>
      <w:r w:rsidR="00F81B0A" w:rsidRPr="00DA5928">
        <w:t>Dat</w:t>
      </w:r>
      <w:r w:rsidR="00502CDA" w:rsidRPr="00DA5928">
        <w:t>a Lake</w:t>
      </w:r>
      <w:r w:rsidR="00CE4DB7" w:rsidRPr="00DA5928">
        <w:t xml:space="preserve"> vision by mentoring his team on </w:t>
      </w:r>
      <w:r w:rsidR="009D3095" w:rsidRPr="00DA5928">
        <w:t xml:space="preserve">proper Agile </w:t>
      </w:r>
      <w:r w:rsidR="00EA346A" w:rsidRPr="00DA5928">
        <w:t>techniques.</w:t>
      </w:r>
    </w:p>
    <w:p w14:paraId="25D2F4A7" w14:textId="536AB6A1" w:rsidR="00DA62CE" w:rsidRDefault="009C0DF4" w:rsidP="008A5D1A">
      <w:pPr>
        <w:pStyle w:val="NoSpacing"/>
        <w:numPr>
          <w:ilvl w:val="0"/>
          <w:numId w:val="30"/>
        </w:numPr>
        <w:jc w:val="left"/>
      </w:pPr>
      <w:r w:rsidRPr="00DA5928">
        <w:rPr>
          <w:bCs/>
        </w:rPr>
        <w:t xml:space="preserve">Responsible for Fixed Income’s Trading group </w:t>
      </w:r>
      <w:r w:rsidRPr="00DA5928">
        <w:t>to obtain the services they required from this 16 service Software as a Service platform utilized by hundreds of developers in the bank.</w:t>
      </w:r>
    </w:p>
    <w:p w14:paraId="3FED20CB" w14:textId="651AEA90" w:rsidR="009E15CC" w:rsidRPr="00DA5928" w:rsidRDefault="009E15CC" w:rsidP="008A5D1A">
      <w:pPr>
        <w:pStyle w:val="NoSpacing"/>
        <w:numPr>
          <w:ilvl w:val="0"/>
          <w:numId w:val="30"/>
        </w:numPr>
        <w:jc w:val="left"/>
      </w:pPr>
      <w:r w:rsidRPr="009E15CC">
        <w:t>To secure e-commerce securities in trading application and supporting infrastructure including new data centers for online</w:t>
      </w:r>
    </w:p>
    <w:p w14:paraId="13730C99" w14:textId="6E8CD5A6" w:rsidR="00826C0A" w:rsidRPr="006A53F8" w:rsidRDefault="00826C0A" w:rsidP="00202F01">
      <w:pPr>
        <w:pStyle w:val="PlainText"/>
        <w:tabs>
          <w:tab w:val="left" w:pos="360"/>
        </w:tabs>
        <w:ind w:left="360"/>
        <w:rPr>
          <w:rFonts w:asciiTheme="minorHAnsi" w:eastAsia="MS Mincho" w:hAnsiTheme="minorHAnsi" w:cstheme="minorHAnsi"/>
        </w:rPr>
      </w:pPr>
    </w:p>
    <w:p w14:paraId="30DE2894" w14:textId="2F5ED2E0" w:rsidR="00DE4293" w:rsidRPr="006A53F8" w:rsidRDefault="00DE4293" w:rsidP="00DE4293">
      <w:pPr>
        <w:pStyle w:val="PlainText"/>
        <w:tabs>
          <w:tab w:val="right" w:pos="8565"/>
          <w:tab w:val="right" w:pos="10224"/>
        </w:tabs>
        <w:jc w:val="center"/>
        <w:rPr>
          <w:rFonts w:asciiTheme="minorHAnsi" w:eastAsia="MS Mincho" w:hAnsiTheme="minorHAnsi" w:cstheme="minorHAnsi"/>
          <w:b/>
        </w:rPr>
      </w:pPr>
      <w:r w:rsidRPr="006A53F8">
        <w:rPr>
          <w:rFonts w:asciiTheme="minorHAnsi" w:eastAsia="MS Mincho" w:hAnsiTheme="minorHAnsi" w:cstheme="minorHAnsi"/>
          <w:b/>
        </w:rPr>
        <w:t xml:space="preserve">Nomura Securities, New York, NY | </w:t>
      </w:r>
      <w:r w:rsidR="006A5787" w:rsidRPr="006A5787">
        <w:rPr>
          <w:rFonts w:asciiTheme="minorHAnsi" w:eastAsia="MS Mincho" w:hAnsiTheme="minorHAnsi" w:cstheme="minorHAnsi"/>
          <w:b/>
        </w:rPr>
        <w:t>09/2010 – 12/2015</w:t>
      </w:r>
    </w:p>
    <w:p w14:paraId="55C78650" w14:textId="3CF63FD5" w:rsidR="00DE4293" w:rsidRPr="006A53F8" w:rsidRDefault="00912F8C" w:rsidP="00DE4293">
      <w:pPr>
        <w:pStyle w:val="PlainText"/>
        <w:tabs>
          <w:tab w:val="right" w:pos="8565"/>
          <w:tab w:val="right" w:pos="10224"/>
        </w:tabs>
        <w:jc w:val="center"/>
        <w:rPr>
          <w:rFonts w:asciiTheme="minorHAnsi" w:eastAsia="MS Mincho" w:hAnsiTheme="minorHAnsi" w:cstheme="minorHAnsi"/>
          <w:b/>
        </w:rPr>
      </w:pPr>
      <w:r w:rsidRPr="006A53F8">
        <w:rPr>
          <w:rFonts w:asciiTheme="minorHAnsi" w:eastAsia="MS Mincho" w:hAnsiTheme="minorHAnsi" w:cstheme="minorHAnsi"/>
          <w:b/>
        </w:rPr>
        <w:t>PROGRAM MANAGER</w:t>
      </w:r>
    </w:p>
    <w:p w14:paraId="46137221" w14:textId="233C87A9" w:rsidR="00DE4293" w:rsidRPr="006A53F8" w:rsidRDefault="00DE4293" w:rsidP="00DE4293">
      <w:pPr>
        <w:pStyle w:val="PlainText"/>
        <w:pBdr>
          <w:top w:val="single" w:sz="12" w:space="4" w:color="143F6A" w:themeColor="accent3" w:themeShade="80"/>
          <w:left w:val="single" w:sz="12" w:space="4" w:color="143F6A" w:themeColor="accent3" w:themeShade="80"/>
          <w:bottom w:val="single" w:sz="12" w:space="4" w:color="143F6A" w:themeColor="accent3" w:themeShade="80"/>
          <w:right w:val="single" w:sz="12" w:space="4" w:color="143F6A" w:themeColor="accent3" w:themeShade="80"/>
        </w:pBdr>
        <w:shd w:val="clear" w:color="auto" w:fill="D3E5F6" w:themeFill="accent3" w:themeFillTint="33"/>
        <w:tabs>
          <w:tab w:val="right" w:pos="8565"/>
          <w:tab w:val="right" w:pos="10224"/>
        </w:tabs>
        <w:jc w:val="both"/>
        <w:rPr>
          <w:rFonts w:asciiTheme="minorHAnsi" w:eastAsia="MS Mincho" w:hAnsiTheme="minorHAnsi" w:cstheme="minorHAnsi"/>
          <w:bCs/>
        </w:rPr>
      </w:pPr>
      <w:r w:rsidRPr="006A53F8">
        <w:rPr>
          <w:rFonts w:asciiTheme="minorHAnsi" w:eastAsia="MS Mincho" w:hAnsiTheme="minorHAnsi" w:cstheme="minorHAnsi"/>
          <w:b/>
          <w:bCs/>
        </w:rPr>
        <w:t xml:space="preserve">LEADERSHIP SNAPSHOT: </w:t>
      </w:r>
      <w:r w:rsidR="006E3C36">
        <w:rPr>
          <w:rFonts w:asciiTheme="minorHAnsi" w:eastAsia="MS Mincho" w:hAnsiTheme="minorHAnsi" w:cstheme="minorHAnsi"/>
          <w:b/>
          <w:bCs/>
        </w:rPr>
        <w:t xml:space="preserve">Facilitated meetings between senior executives to agree </w:t>
      </w:r>
      <w:r w:rsidR="00E41407">
        <w:rPr>
          <w:rFonts w:asciiTheme="minorHAnsi" w:eastAsia="MS Mincho" w:hAnsiTheme="minorHAnsi" w:cstheme="minorHAnsi"/>
          <w:b/>
          <w:bCs/>
        </w:rPr>
        <w:t xml:space="preserve">on </w:t>
      </w:r>
      <w:r w:rsidR="006E3C36">
        <w:rPr>
          <w:rFonts w:asciiTheme="minorHAnsi" w:eastAsia="MS Mincho" w:hAnsiTheme="minorHAnsi" w:cstheme="minorHAnsi"/>
          <w:b/>
          <w:bCs/>
        </w:rPr>
        <w:t>requirements and</w:t>
      </w:r>
      <w:r w:rsidR="00E41407">
        <w:rPr>
          <w:rFonts w:asciiTheme="minorHAnsi" w:eastAsia="MS Mincho" w:hAnsiTheme="minorHAnsi" w:cstheme="minorHAnsi"/>
          <w:b/>
          <w:bCs/>
        </w:rPr>
        <w:t xml:space="preserve"> KPIs for risk and regulatory </w:t>
      </w:r>
      <w:r w:rsidR="00DA62CE">
        <w:rPr>
          <w:rFonts w:asciiTheme="minorHAnsi" w:eastAsia="MS Mincho" w:hAnsiTheme="minorHAnsi" w:cstheme="minorHAnsi"/>
          <w:b/>
          <w:bCs/>
        </w:rPr>
        <w:t>projects</w:t>
      </w:r>
      <w:r w:rsidR="00E41407">
        <w:rPr>
          <w:rFonts w:asciiTheme="minorHAnsi" w:eastAsia="MS Mincho" w:hAnsiTheme="minorHAnsi" w:cstheme="minorHAnsi"/>
          <w:b/>
          <w:bCs/>
        </w:rPr>
        <w:t xml:space="preserve">. </w:t>
      </w:r>
      <w:r w:rsidR="00E53DA6" w:rsidRPr="006A53F8">
        <w:rPr>
          <w:rFonts w:asciiTheme="minorHAnsi" w:eastAsia="MS Mincho" w:hAnsiTheme="minorHAnsi" w:cstheme="minorHAnsi"/>
        </w:rPr>
        <w:t xml:space="preserve">Developed and implemented comprehensive program plans, aligning with business goals and strategic objectives. Engaged with senior leadership, and cross-functional teams to </w:t>
      </w:r>
      <w:r w:rsidR="00E41407">
        <w:rPr>
          <w:rFonts w:asciiTheme="minorHAnsi" w:eastAsia="MS Mincho" w:hAnsiTheme="minorHAnsi" w:cstheme="minorHAnsi"/>
        </w:rPr>
        <w:t xml:space="preserve">understand </w:t>
      </w:r>
      <w:r w:rsidR="001C6F2C">
        <w:rPr>
          <w:rFonts w:asciiTheme="minorHAnsi" w:eastAsia="MS Mincho" w:hAnsiTheme="minorHAnsi" w:cstheme="minorHAnsi"/>
        </w:rPr>
        <w:t>their vision.</w:t>
      </w:r>
    </w:p>
    <w:p w14:paraId="730E487B" w14:textId="0124054D" w:rsidR="00DE4293" w:rsidRPr="006A53F8" w:rsidRDefault="008E7CC0" w:rsidP="00DE4293">
      <w:pPr>
        <w:pStyle w:val="PlainText"/>
        <w:tabs>
          <w:tab w:val="right" w:pos="8565"/>
          <w:tab w:val="right" w:pos="10224"/>
        </w:tabs>
        <w:spacing w:before="80"/>
        <w:rPr>
          <w:rFonts w:asciiTheme="minorHAnsi" w:eastAsia="MS Mincho" w:hAnsiTheme="minorHAnsi" w:cstheme="minorHAnsi"/>
          <w:b/>
        </w:rPr>
      </w:pPr>
      <w:r w:rsidRPr="006A53F8">
        <w:rPr>
          <w:rFonts w:asciiTheme="minorHAnsi" w:eastAsia="MS Mincho" w:hAnsiTheme="minorHAnsi" w:cstheme="minorHAnsi"/>
          <w:b/>
        </w:rPr>
        <w:t>PROJECT MANAGEMENT</w:t>
      </w:r>
    </w:p>
    <w:p w14:paraId="7705AFC2" w14:textId="23618CDD" w:rsidR="009A6F89" w:rsidRPr="00DA5928" w:rsidRDefault="009A6F89" w:rsidP="008A5D1A">
      <w:pPr>
        <w:pStyle w:val="NoSpacing"/>
        <w:numPr>
          <w:ilvl w:val="0"/>
          <w:numId w:val="31"/>
        </w:numPr>
        <w:jc w:val="left"/>
      </w:pPr>
      <w:r w:rsidRPr="00DA5928">
        <w:rPr>
          <w:bCs/>
        </w:rPr>
        <w:t xml:space="preserve">Transformed trader interaction </w:t>
      </w:r>
      <w:r w:rsidR="00371817" w:rsidRPr="00DA5928">
        <w:rPr>
          <w:bCs/>
        </w:rPr>
        <w:t>process</w:t>
      </w:r>
      <w:r w:rsidR="00371817" w:rsidRPr="00DA5928">
        <w:t xml:space="preserve"> and</w:t>
      </w:r>
      <w:r w:rsidR="00DA62CE" w:rsidRPr="00DA5928">
        <w:t xml:space="preserve"> obtained engagement</w:t>
      </w:r>
      <w:r w:rsidR="00752A0F" w:rsidRPr="00DA5928">
        <w:t xml:space="preserve"> </w:t>
      </w:r>
      <w:r w:rsidRPr="00DA5928">
        <w:t xml:space="preserve">by developing wireframes with Balsamiq to replace </w:t>
      </w:r>
      <w:r w:rsidR="001C6F2C" w:rsidRPr="00DA5928">
        <w:t>open ended question technique,</w:t>
      </w:r>
      <w:r w:rsidRPr="00DA5928">
        <w:t xml:space="preserve"> resulting in better alignment with trader needs.</w:t>
      </w:r>
      <w:r w:rsidR="00DA62CE" w:rsidRPr="00DA5928">
        <w:t xml:space="preserve">  Created this process by observing that traders are reactive in their interactions, they do not face a blank slate.</w:t>
      </w:r>
    </w:p>
    <w:p w14:paraId="05FF977D" w14:textId="629130BB" w:rsidR="00DE4293" w:rsidRDefault="00DB5234" w:rsidP="008A5D1A">
      <w:pPr>
        <w:pStyle w:val="NoSpacing"/>
        <w:numPr>
          <w:ilvl w:val="0"/>
          <w:numId w:val="31"/>
        </w:numPr>
        <w:jc w:val="left"/>
      </w:pPr>
      <w:r w:rsidRPr="00DA5928">
        <w:rPr>
          <w:bCs/>
        </w:rPr>
        <w:t xml:space="preserve">Obtained detailed business rules </w:t>
      </w:r>
      <w:r w:rsidR="009A6F89" w:rsidRPr="00DA5928">
        <w:t xml:space="preserve">by iterating on wireframes </w:t>
      </w:r>
      <w:r w:rsidRPr="00DA5928">
        <w:t>and incorporating middle office and sales</w:t>
      </w:r>
      <w:r w:rsidR="008B0C9A" w:rsidRPr="00DA5928">
        <w:t xml:space="preserve"> </w:t>
      </w:r>
      <w:r w:rsidR="009A6F89" w:rsidRPr="00DA5928">
        <w:t>feedback</w:t>
      </w:r>
      <w:r w:rsidRPr="00DA5928">
        <w:t xml:space="preserve"> to d</w:t>
      </w:r>
      <w:r w:rsidR="009A6F89" w:rsidRPr="00DA5928">
        <w:t xml:space="preserve">eliver </w:t>
      </w:r>
      <w:r w:rsidRPr="00DA5928">
        <w:t xml:space="preserve">a </w:t>
      </w:r>
      <w:r w:rsidR="009A6F89" w:rsidRPr="00DA5928">
        <w:t>more intuitive and functional trading interface.</w:t>
      </w:r>
    </w:p>
    <w:p w14:paraId="77075BFC" w14:textId="0C01A710" w:rsidR="001E579D" w:rsidRPr="00DA5928" w:rsidRDefault="001E579D" w:rsidP="008A5D1A">
      <w:pPr>
        <w:pStyle w:val="NoSpacing"/>
        <w:numPr>
          <w:ilvl w:val="0"/>
          <w:numId w:val="31"/>
        </w:numPr>
        <w:jc w:val="left"/>
      </w:pPr>
      <w:r w:rsidRPr="001E579D">
        <w:t>Partnered with Global Markets trading teams, including Fixed Income, Group Risk, IT, Finance, Legal, and Compliance to understand desk approach to P&amp;L/Risk processes and systems, VaR and Greeks as well as improvements needed to meet stress testing requirements and implement RWA rules</w:t>
      </w:r>
    </w:p>
    <w:p w14:paraId="4E6C8337" w14:textId="00B7FCD3" w:rsidR="008A5D1A" w:rsidRPr="001E579D" w:rsidRDefault="008A5D1A" w:rsidP="008A5D1A">
      <w:pPr>
        <w:pStyle w:val="NoSpacing"/>
        <w:numPr>
          <w:ilvl w:val="0"/>
          <w:numId w:val="31"/>
        </w:numPr>
        <w:jc w:val="left"/>
        <w:rPr>
          <w:szCs w:val="20"/>
        </w:rPr>
      </w:pPr>
      <w:r w:rsidRPr="001E579D">
        <w:rPr>
          <w:szCs w:val="20"/>
        </w:rPr>
        <w:t>Managing a large digital transformation initiative with multiple agencies covering the corporate website and mobile application. Projects include eCommerce, Content Management, and Search.</w:t>
      </w:r>
    </w:p>
    <w:p w14:paraId="78BD5421" w14:textId="68781E37" w:rsidR="00083A8F" w:rsidRDefault="00083A8F" w:rsidP="008A5D1A">
      <w:pPr>
        <w:pStyle w:val="NoSpacing"/>
        <w:numPr>
          <w:ilvl w:val="0"/>
          <w:numId w:val="31"/>
        </w:numPr>
        <w:jc w:val="left"/>
      </w:pPr>
      <w:r w:rsidRPr="001E579D">
        <w:rPr>
          <w:bCs/>
        </w:rPr>
        <w:t xml:space="preserve">Increased </w:t>
      </w:r>
      <w:r w:rsidR="00D8650F" w:rsidRPr="001E579D">
        <w:rPr>
          <w:bCs/>
        </w:rPr>
        <w:t>delivery by gaining support from Global Head of Sales</w:t>
      </w:r>
      <w:r w:rsidRPr="001E579D">
        <w:t xml:space="preserve"> </w:t>
      </w:r>
      <w:r w:rsidR="00DB5234" w:rsidRPr="001E579D">
        <w:t>to establish a product manager model to stop iterating in the project</w:t>
      </w:r>
      <w:r w:rsidRPr="001E579D">
        <w:t xml:space="preserve"> prioritization process.</w:t>
      </w:r>
    </w:p>
    <w:p w14:paraId="632C0AB5" w14:textId="56C7E6E5" w:rsidR="003177F7" w:rsidRDefault="003177F7" w:rsidP="003177F7">
      <w:pPr>
        <w:pStyle w:val="ListParagraph"/>
        <w:numPr>
          <w:ilvl w:val="0"/>
          <w:numId w:val="31"/>
        </w:numPr>
        <w:rPr>
          <w:rFonts w:asciiTheme="minorHAnsi" w:eastAsiaTheme="minorHAnsi" w:hAnsiTheme="minorHAnsi" w:cstheme="minorBidi"/>
          <w:sz w:val="20"/>
        </w:rPr>
      </w:pPr>
      <w:r w:rsidRPr="003177F7">
        <w:rPr>
          <w:rFonts w:asciiTheme="minorHAnsi" w:eastAsiaTheme="minorHAnsi" w:hAnsiTheme="minorHAnsi" w:cstheme="minorBidi"/>
          <w:sz w:val="20"/>
        </w:rPr>
        <w:t>Proven track record of data driven decision-making and applying continuous improvement methodologies across Digital Chase teams</w:t>
      </w:r>
    </w:p>
    <w:p w14:paraId="4DF1BB81" w14:textId="1B9E29D1" w:rsidR="005F18DF" w:rsidRPr="005F18DF" w:rsidRDefault="005F18DF" w:rsidP="005F18DF">
      <w:pPr>
        <w:pStyle w:val="ListParagraph"/>
        <w:numPr>
          <w:ilvl w:val="0"/>
          <w:numId w:val="31"/>
        </w:numPr>
        <w:rPr>
          <w:rFonts w:asciiTheme="minorHAnsi" w:eastAsiaTheme="minorHAnsi" w:hAnsiTheme="minorHAnsi" w:cstheme="minorBidi"/>
          <w:sz w:val="20"/>
        </w:rPr>
      </w:pPr>
      <w:r w:rsidRPr="005F18DF">
        <w:rPr>
          <w:rFonts w:asciiTheme="minorHAnsi" w:eastAsiaTheme="minorHAnsi" w:hAnsiTheme="minorHAnsi" w:cstheme="minorBidi"/>
          <w:sz w:val="20"/>
        </w:rPr>
        <w:t>Managed and configured PLM components for life cycle management, project management, quality management and asset management.</w:t>
      </w:r>
    </w:p>
    <w:p w14:paraId="14555597" w14:textId="57EF7179" w:rsidR="00083A8F" w:rsidRPr="001E579D" w:rsidRDefault="00083A8F" w:rsidP="008A5D1A">
      <w:pPr>
        <w:pStyle w:val="NoSpacing"/>
        <w:numPr>
          <w:ilvl w:val="0"/>
          <w:numId w:val="31"/>
        </w:numPr>
        <w:jc w:val="left"/>
      </w:pPr>
      <w:r w:rsidRPr="001E579D">
        <w:rPr>
          <w:bCs/>
        </w:rPr>
        <w:t>Accelerated project development</w:t>
      </w:r>
      <w:r w:rsidRPr="001E579D">
        <w:t xml:space="preserve"> by implementing clear </w:t>
      </w:r>
      <w:r w:rsidR="008B0C9A" w:rsidRPr="001E579D">
        <w:t>processes</w:t>
      </w:r>
      <w:r w:rsidRPr="001E579D">
        <w:t xml:space="preserve"> for ongoing initiatives, from requirements development to testing and implementation, reducing stagnation and improving delivery timelines.</w:t>
      </w:r>
    </w:p>
    <w:p w14:paraId="3220B6BC" w14:textId="77777777" w:rsidR="00A51BA0" w:rsidRPr="001E579D" w:rsidRDefault="00A51BA0" w:rsidP="00A51BA0">
      <w:pPr>
        <w:jc w:val="center"/>
        <w:rPr>
          <w:rFonts w:asciiTheme="minorHAnsi" w:hAnsiTheme="minorHAnsi" w:cstheme="minorHAnsi"/>
          <w:sz w:val="16"/>
          <w:szCs w:val="16"/>
        </w:rPr>
      </w:pPr>
    </w:p>
    <w:p w14:paraId="2C0F1F0B" w14:textId="3D697E64" w:rsidR="00A51BA0" w:rsidRPr="006A53F8" w:rsidRDefault="00A51BA0" w:rsidP="009F1084">
      <w:pPr>
        <w:pStyle w:val="PlainText"/>
        <w:pBdr>
          <w:top w:val="single" w:sz="12" w:space="1" w:color="242852" w:themeColor="text2"/>
          <w:left w:val="single" w:sz="12" w:space="4" w:color="242852" w:themeColor="text2"/>
          <w:bottom w:val="single" w:sz="12" w:space="1" w:color="242852" w:themeColor="text2"/>
          <w:right w:val="single" w:sz="12" w:space="4" w:color="242852" w:themeColor="text2"/>
        </w:pBdr>
        <w:shd w:val="clear" w:color="auto" w:fill="1E5E9F" w:themeFill="accent3" w:themeFillShade="BF"/>
        <w:tabs>
          <w:tab w:val="right" w:pos="8565"/>
          <w:tab w:val="right" w:pos="10224"/>
        </w:tabs>
        <w:jc w:val="center"/>
        <w:rPr>
          <w:rFonts w:asciiTheme="minorHAnsi" w:eastAsia="MS Mincho" w:hAnsiTheme="minorHAnsi" w:cstheme="minorHAnsi"/>
          <w:b/>
          <w:color w:val="FFFFFF" w:themeColor="background1"/>
          <w:sz w:val="24"/>
          <w:szCs w:val="22"/>
        </w:rPr>
      </w:pPr>
      <w:r w:rsidRPr="006A53F8">
        <w:rPr>
          <w:rFonts w:asciiTheme="minorHAnsi" w:eastAsia="MS Mincho" w:hAnsiTheme="minorHAnsi" w:cstheme="minorHAnsi"/>
          <w:b/>
          <w:color w:val="FFFFFF" w:themeColor="background1"/>
          <w:sz w:val="24"/>
          <w:szCs w:val="22"/>
        </w:rPr>
        <w:t>KEY SKILLS</w:t>
      </w:r>
    </w:p>
    <w:p w14:paraId="3728E6F6" w14:textId="01C5563D" w:rsidR="00346235" w:rsidRDefault="003C3304" w:rsidP="00A51BA0">
      <w:pPr>
        <w:pStyle w:val="PlainText"/>
        <w:tabs>
          <w:tab w:val="right" w:pos="8565"/>
          <w:tab w:val="right" w:pos="10224"/>
        </w:tabs>
        <w:jc w:val="center"/>
        <w:rPr>
          <w:rFonts w:asciiTheme="minorHAnsi" w:eastAsia="MS Mincho" w:hAnsiTheme="minorHAnsi" w:cstheme="minorHAnsi"/>
          <w:bCs/>
        </w:rPr>
      </w:pPr>
      <w:r>
        <w:rPr>
          <w:rFonts w:asciiTheme="minorHAnsi" w:eastAsia="MS Mincho" w:hAnsiTheme="minorHAnsi" w:cstheme="minorHAnsi"/>
          <w:bCs/>
        </w:rPr>
        <w:t xml:space="preserve">Technical </w:t>
      </w:r>
      <w:r w:rsidR="00346235" w:rsidRPr="006A53F8">
        <w:rPr>
          <w:rFonts w:asciiTheme="minorHAnsi" w:eastAsia="MS Mincho" w:hAnsiTheme="minorHAnsi" w:cstheme="minorHAnsi"/>
          <w:bCs/>
        </w:rPr>
        <w:t>Program</w:t>
      </w:r>
      <w:r>
        <w:rPr>
          <w:rFonts w:asciiTheme="minorHAnsi" w:eastAsia="MS Mincho" w:hAnsiTheme="minorHAnsi" w:cstheme="minorHAnsi"/>
          <w:bCs/>
        </w:rPr>
        <w:t xml:space="preserve"> and Project</w:t>
      </w:r>
      <w:r w:rsidR="00346235" w:rsidRPr="006A53F8">
        <w:rPr>
          <w:rFonts w:asciiTheme="minorHAnsi" w:eastAsia="MS Mincho" w:hAnsiTheme="minorHAnsi" w:cstheme="minorHAnsi"/>
          <w:bCs/>
        </w:rPr>
        <w:t xml:space="preserve"> Management | </w:t>
      </w:r>
      <w:r w:rsidR="00346235">
        <w:rPr>
          <w:rFonts w:asciiTheme="minorHAnsi" w:eastAsia="MS Mincho" w:hAnsiTheme="minorHAnsi" w:cstheme="minorHAnsi"/>
          <w:bCs/>
        </w:rPr>
        <w:t>Process Engineering |</w:t>
      </w:r>
      <w:r w:rsidR="005220BE" w:rsidRPr="006A53F8">
        <w:rPr>
          <w:rFonts w:asciiTheme="minorHAnsi" w:eastAsia="MS Mincho" w:hAnsiTheme="minorHAnsi" w:cstheme="minorHAnsi"/>
          <w:bCs/>
        </w:rPr>
        <w:t xml:space="preserve"> </w:t>
      </w:r>
      <w:r w:rsidR="00CE3D06">
        <w:rPr>
          <w:rFonts w:asciiTheme="minorHAnsi" w:eastAsia="MS Mincho" w:hAnsiTheme="minorHAnsi" w:cstheme="minorHAnsi"/>
          <w:bCs/>
        </w:rPr>
        <w:t>User Training</w:t>
      </w:r>
      <w:r w:rsidR="00D02799">
        <w:rPr>
          <w:rFonts w:asciiTheme="minorHAnsi" w:eastAsia="MS Mincho" w:hAnsiTheme="minorHAnsi" w:cstheme="minorHAnsi"/>
          <w:bCs/>
        </w:rPr>
        <w:t xml:space="preserve"> </w:t>
      </w:r>
      <w:r w:rsidR="005220BE" w:rsidRPr="006A53F8">
        <w:rPr>
          <w:rFonts w:asciiTheme="minorHAnsi" w:eastAsia="MS Mincho" w:hAnsiTheme="minorHAnsi" w:cstheme="minorHAnsi"/>
          <w:bCs/>
        </w:rPr>
        <w:t>|</w:t>
      </w:r>
      <w:r w:rsidR="00346235">
        <w:rPr>
          <w:rFonts w:asciiTheme="minorHAnsi" w:eastAsia="MS Mincho" w:hAnsiTheme="minorHAnsi" w:cstheme="minorHAnsi"/>
          <w:bCs/>
        </w:rPr>
        <w:t>Relationship Development</w:t>
      </w:r>
      <w:r w:rsidR="005220BE" w:rsidRPr="006A53F8">
        <w:rPr>
          <w:rFonts w:asciiTheme="minorHAnsi" w:eastAsia="MS Mincho" w:hAnsiTheme="minorHAnsi" w:cstheme="minorHAnsi"/>
          <w:bCs/>
        </w:rPr>
        <w:t xml:space="preserve"> |</w:t>
      </w:r>
      <w:r w:rsidRPr="003C3304">
        <w:rPr>
          <w:rFonts w:asciiTheme="minorHAnsi" w:eastAsia="MS Mincho" w:hAnsiTheme="minorHAnsi" w:cstheme="minorHAnsi"/>
          <w:bCs/>
        </w:rPr>
        <w:t xml:space="preserve"> </w:t>
      </w:r>
      <w:r w:rsidRPr="006A53F8">
        <w:rPr>
          <w:rFonts w:asciiTheme="minorHAnsi" w:eastAsia="MS Mincho" w:hAnsiTheme="minorHAnsi" w:cstheme="minorHAnsi"/>
          <w:bCs/>
        </w:rPr>
        <w:t xml:space="preserve">Collaboration | </w:t>
      </w:r>
      <w:r w:rsidR="005220BE" w:rsidRPr="006A53F8">
        <w:rPr>
          <w:rFonts w:asciiTheme="minorHAnsi" w:eastAsia="MS Mincho" w:hAnsiTheme="minorHAnsi" w:cstheme="minorHAnsi"/>
          <w:bCs/>
        </w:rPr>
        <w:t xml:space="preserve"> </w:t>
      </w:r>
      <w:r w:rsidR="00346235" w:rsidRPr="006A53F8">
        <w:rPr>
          <w:rFonts w:asciiTheme="minorHAnsi" w:eastAsia="MS Mincho" w:hAnsiTheme="minorHAnsi" w:cstheme="minorHAnsi"/>
          <w:bCs/>
        </w:rPr>
        <w:t xml:space="preserve">Strategic Planning | Roadmap Development | </w:t>
      </w:r>
      <w:r w:rsidR="005220BE" w:rsidRPr="006A53F8">
        <w:rPr>
          <w:rFonts w:asciiTheme="minorHAnsi" w:eastAsia="MS Mincho" w:hAnsiTheme="minorHAnsi" w:cstheme="minorHAnsi"/>
          <w:bCs/>
        </w:rPr>
        <w:t xml:space="preserve">Stakeholder Engagement </w:t>
      </w:r>
      <w:r>
        <w:rPr>
          <w:rFonts w:asciiTheme="minorHAnsi" w:eastAsia="MS Mincho" w:hAnsiTheme="minorHAnsi" w:cstheme="minorHAnsi"/>
          <w:bCs/>
        </w:rPr>
        <w:t>| Quick Assimilation of New Information|</w:t>
      </w:r>
      <w:r w:rsidRPr="003C3304">
        <w:rPr>
          <w:rFonts w:asciiTheme="minorHAnsi" w:eastAsia="MS Mincho" w:hAnsiTheme="minorHAnsi" w:cstheme="minorHAnsi"/>
          <w:bCs/>
        </w:rPr>
        <w:t xml:space="preserve"> </w:t>
      </w:r>
      <w:r w:rsidRPr="006A53F8">
        <w:rPr>
          <w:rFonts w:asciiTheme="minorHAnsi" w:eastAsia="MS Mincho" w:hAnsiTheme="minorHAnsi" w:cstheme="minorHAnsi"/>
          <w:bCs/>
        </w:rPr>
        <w:t xml:space="preserve">Risk </w:t>
      </w:r>
      <w:r>
        <w:rPr>
          <w:rFonts w:asciiTheme="minorHAnsi" w:eastAsia="MS Mincho" w:hAnsiTheme="minorHAnsi" w:cstheme="minorHAnsi"/>
          <w:bCs/>
        </w:rPr>
        <w:t>Identification |</w:t>
      </w:r>
      <w:r w:rsidRPr="003C3304">
        <w:rPr>
          <w:rFonts w:asciiTheme="minorHAnsi" w:eastAsia="MS Mincho" w:hAnsiTheme="minorHAnsi" w:cstheme="minorHAnsi"/>
          <w:bCs/>
        </w:rPr>
        <w:t xml:space="preserve"> </w:t>
      </w:r>
      <w:r w:rsidRPr="006A53F8">
        <w:rPr>
          <w:rFonts w:asciiTheme="minorHAnsi" w:eastAsia="MS Mincho" w:hAnsiTheme="minorHAnsi" w:cstheme="minorHAnsi"/>
          <w:bCs/>
        </w:rPr>
        <w:t>SDLC</w:t>
      </w:r>
      <w:r>
        <w:rPr>
          <w:rFonts w:asciiTheme="minorHAnsi" w:eastAsia="MS Mincho" w:hAnsiTheme="minorHAnsi" w:cstheme="minorHAnsi"/>
          <w:bCs/>
        </w:rPr>
        <w:t>s</w:t>
      </w:r>
      <w:r w:rsidRPr="006A53F8">
        <w:rPr>
          <w:rFonts w:asciiTheme="minorHAnsi" w:eastAsia="MS Mincho" w:hAnsiTheme="minorHAnsi" w:cstheme="minorHAnsi"/>
          <w:bCs/>
        </w:rPr>
        <w:t xml:space="preserve"> | Resource Allocation </w:t>
      </w:r>
      <w:r>
        <w:rPr>
          <w:rFonts w:asciiTheme="minorHAnsi" w:eastAsia="MS Mincho" w:hAnsiTheme="minorHAnsi" w:cstheme="minorHAnsi"/>
          <w:bCs/>
        </w:rPr>
        <w:t>| Budget</w:t>
      </w:r>
      <w:r w:rsidRPr="006A53F8">
        <w:rPr>
          <w:rFonts w:asciiTheme="minorHAnsi" w:eastAsia="MS Mincho" w:hAnsiTheme="minorHAnsi" w:cstheme="minorHAnsi"/>
          <w:bCs/>
        </w:rPr>
        <w:t xml:space="preserve"> Management | Communication </w:t>
      </w:r>
      <w:r>
        <w:rPr>
          <w:rFonts w:asciiTheme="minorHAnsi" w:eastAsia="MS Mincho" w:hAnsiTheme="minorHAnsi" w:cstheme="minorHAnsi"/>
          <w:bCs/>
        </w:rPr>
        <w:t>Plans</w:t>
      </w:r>
      <w:r w:rsidRPr="006A53F8">
        <w:rPr>
          <w:rFonts w:asciiTheme="minorHAnsi" w:eastAsia="MS Mincho" w:hAnsiTheme="minorHAnsi" w:cstheme="minorHAnsi"/>
          <w:bCs/>
        </w:rPr>
        <w:t>|</w:t>
      </w:r>
      <w:r>
        <w:rPr>
          <w:rFonts w:asciiTheme="minorHAnsi" w:eastAsia="MS Mincho" w:hAnsiTheme="minorHAnsi" w:cstheme="minorHAnsi"/>
          <w:bCs/>
        </w:rPr>
        <w:t xml:space="preserve"> </w:t>
      </w:r>
      <w:r w:rsidRPr="006A53F8">
        <w:rPr>
          <w:rFonts w:asciiTheme="minorHAnsi" w:eastAsia="MS Mincho" w:hAnsiTheme="minorHAnsi" w:cstheme="minorHAnsi"/>
          <w:bCs/>
        </w:rPr>
        <w:t xml:space="preserve">Team </w:t>
      </w:r>
      <w:r>
        <w:rPr>
          <w:rFonts w:asciiTheme="minorHAnsi" w:eastAsia="MS Mincho" w:hAnsiTheme="minorHAnsi" w:cstheme="minorHAnsi"/>
          <w:bCs/>
        </w:rPr>
        <w:t xml:space="preserve">Formation| </w:t>
      </w:r>
      <w:r w:rsidRPr="006A53F8">
        <w:rPr>
          <w:rFonts w:asciiTheme="minorHAnsi" w:eastAsia="MS Mincho" w:hAnsiTheme="minorHAnsi" w:cstheme="minorHAnsi"/>
          <w:bCs/>
        </w:rPr>
        <w:t>Leadership|</w:t>
      </w:r>
    </w:p>
    <w:p w14:paraId="5EF1ABE4" w14:textId="3EEAC892" w:rsidR="0073193B" w:rsidRPr="006A53F8" w:rsidRDefault="00346235" w:rsidP="003C3304">
      <w:pPr>
        <w:pStyle w:val="PlainText"/>
        <w:tabs>
          <w:tab w:val="right" w:pos="8565"/>
          <w:tab w:val="right" w:pos="10224"/>
        </w:tabs>
        <w:jc w:val="center"/>
        <w:rPr>
          <w:rFonts w:asciiTheme="minorHAnsi" w:eastAsia="MS Mincho" w:hAnsiTheme="minorHAnsi" w:cstheme="minorHAnsi"/>
          <w:bCs/>
        </w:rPr>
      </w:pPr>
      <w:r>
        <w:rPr>
          <w:rFonts w:asciiTheme="minorHAnsi" w:eastAsia="MS Mincho" w:hAnsiTheme="minorHAnsi" w:cstheme="minorHAnsi"/>
          <w:bCs/>
        </w:rPr>
        <w:t>Real-Time Mentoring |</w:t>
      </w:r>
      <w:r w:rsidR="005220BE" w:rsidRPr="006A53F8">
        <w:rPr>
          <w:rFonts w:asciiTheme="minorHAnsi" w:eastAsia="MS Mincho" w:hAnsiTheme="minorHAnsi" w:cstheme="minorHAnsi"/>
          <w:bCs/>
        </w:rPr>
        <w:t xml:space="preserve"> Vendor Management | Quality Assurance </w:t>
      </w:r>
      <w:r>
        <w:rPr>
          <w:rFonts w:asciiTheme="minorHAnsi" w:eastAsia="MS Mincho" w:hAnsiTheme="minorHAnsi" w:cstheme="minorHAnsi"/>
          <w:bCs/>
        </w:rPr>
        <w:t xml:space="preserve">| </w:t>
      </w:r>
      <w:r w:rsidR="005220BE" w:rsidRPr="006A53F8">
        <w:rPr>
          <w:rFonts w:asciiTheme="minorHAnsi" w:eastAsia="MS Mincho" w:hAnsiTheme="minorHAnsi" w:cstheme="minorHAnsi"/>
          <w:bCs/>
        </w:rPr>
        <w:t xml:space="preserve">Requirements </w:t>
      </w:r>
      <w:r w:rsidR="006029C5" w:rsidRPr="006A53F8">
        <w:rPr>
          <w:rFonts w:asciiTheme="minorHAnsi" w:eastAsia="MS Mincho" w:hAnsiTheme="minorHAnsi" w:cstheme="minorHAnsi"/>
          <w:bCs/>
        </w:rPr>
        <w:t>Gathering</w:t>
      </w:r>
      <w:r w:rsidR="005220BE" w:rsidRPr="006A53F8">
        <w:rPr>
          <w:rFonts w:asciiTheme="minorHAnsi" w:eastAsia="MS Mincho" w:hAnsiTheme="minorHAnsi" w:cstheme="minorHAnsi"/>
          <w:bCs/>
        </w:rPr>
        <w:t xml:space="preserve"> | Change Management | Issue Resolution</w:t>
      </w:r>
      <w:r w:rsidR="00D8650F">
        <w:rPr>
          <w:rFonts w:asciiTheme="minorHAnsi" w:eastAsia="MS Mincho" w:hAnsiTheme="minorHAnsi" w:cstheme="minorHAnsi"/>
          <w:bCs/>
        </w:rPr>
        <w:t xml:space="preserve">| </w:t>
      </w:r>
      <w:r w:rsidR="005220BE" w:rsidRPr="006A53F8">
        <w:rPr>
          <w:rFonts w:asciiTheme="minorHAnsi" w:eastAsia="MS Mincho" w:hAnsiTheme="minorHAnsi" w:cstheme="minorHAnsi"/>
          <w:bCs/>
        </w:rPr>
        <w:t xml:space="preserve">Technology Integration | Project Documentation | </w:t>
      </w:r>
      <w:r w:rsidR="003C3304" w:rsidRPr="006A53F8">
        <w:rPr>
          <w:rFonts w:asciiTheme="minorHAnsi" w:eastAsia="MS Mincho" w:hAnsiTheme="minorHAnsi" w:cstheme="minorHAnsi"/>
          <w:bCs/>
        </w:rPr>
        <w:t xml:space="preserve">Dashboard Management | Release Planning | Prioritization | </w:t>
      </w:r>
    </w:p>
    <w:p w14:paraId="0C09EAE6" w14:textId="77777777" w:rsidR="00D8650F" w:rsidRPr="00D8650F" w:rsidRDefault="00D8650F" w:rsidP="0073193B">
      <w:pPr>
        <w:pStyle w:val="PlainText"/>
        <w:tabs>
          <w:tab w:val="right" w:pos="8565"/>
          <w:tab w:val="right" w:pos="10224"/>
        </w:tabs>
        <w:jc w:val="center"/>
        <w:rPr>
          <w:rFonts w:asciiTheme="minorHAnsi" w:eastAsia="MS Mincho" w:hAnsiTheme="minorHAnsi" w:cstheme="minorHAnsi"/>
          <w:bCs/>
          <w:sz w:val="10"/>
          <w:szCs w:val="10"/>
        </w:rPr>
      </w:pPr>
    </w:p>
    <w:p w14:paraId="3CED1435" w14:textId="32A456A6" w:rsidR="001811BF" w:rsidRPr="00B9771A" w:rsidRDefault="00D8650F" w:rsidP="00D8650F">
      <w:pPr>
        <w:pStyle w:val="PlainText"/>
        <w:tabs>
          <w:tab w:val="left" w:pos="360"/>
        </w:tabs>
        <w:jc w:val="center"/>
        <w:rPr>
          <w:rFonts w:asciiTheme="minorHAnsi" w:eastAsia="MS Mincho" w:hAnsiTheme="minorHAnsi" w:cstheme="minorHAnsi"/>
          <w:sz w:val="16"/>
          <w:szCs w:val="16"/>
        </w:rPr>
      </w:pPr>
      <w:r w:rsidRPr="00D8650F">
        <w:rPr>
          <w:rFonts w:asciiTheme="minorHAnsi" w:eastAsia="MS Mincho" w:hAnsiTheme="minorHAnsi" w:cstheme="minorHAnsi"/>
          <w:b/>
        </w:rPr>
        <w:t>Technical Skills</w:t>
      </w:r>
      <w:r>
        <w:rPr>
          <w:rFonts w:asciiTheme="minorHAnsi" w:eastAsia="MS Mincho" w:hAnsiTheme="minorHAnsi" w:cstheme="minorHAnsi"/>
          <w:b/>
        </w:rPr>
        <w:t>:</w:t>
      </w:r>
      <w:r>
        <w:rPr>
          <w:rFonts w:asciiTheme="minorHAnsi" w:eastAsia="MS Mincho" w:hAnsiTheme="minorHAnsi" w:cstheme="minorHAnsi"/>
          <w:bCs/>
        </w:rPr>
        <w:t xml:space="preserve"> </w:t>
      </w:r>
      <w:r w:rsidR="001A4CA3">
        <w:rPr>
          <w:rFonts w:asciiTheme="minorHAnsi" w:eastAsia="MS Mincho" w:hAnsiTheme="minorHAnsi" w:cstheme="minorHAnsi"/>
          <w:bCs/>
        </w:rPr>
        <w:t>Basic Tableau</w:t>
      </w:r>
      <w:r w:rsidR="003A2E56">
        <w:rPr>
          <w:rFonts w:asciiTheme="minorHAnsi" w:eastAsia="MS Mincho" w:hAnsiTheme="minorHAnsi" w:cstheme="minorHAnsi"/>
          <w:bCs/>
        </w:rPr>
        <w:t xml:space="preserve">, </w:t>
      </w:r>
      <w:r w:rsidRPr="00D8650F">
        <w:rPr>
          <w:rFonts w:asciiTheme="minorHAnsi" w:eastAsia="MS Mincho" w:hAnsiTheme="minorHAnsi" w:cstheme="minorHAnsi"/>
          <w:bCs/>
        </w:rPr>
        <w:t>SQL, Excel for Data Analysis,</w:t>
      </w:r>
      <w:r w:rsidR="003A2E56">
        <w:rPr>
          <w:rFonts w:asciiTheme="minorHAnsi" w:eastAsia="MS Mincho" w:hAnsiTheme="minorHAnsi" w:cstheme="minorHAnsi"/>
          <w:bCs/>
        </w:rPr>
        <w:t xml:space="preserve"> </w:t>
      </w:r>
      <w:r w:rsidRPr="00D8650F">
        <w:rPr>
          <w:rFonts w:asciiTheme="minorHAnsi" w:eastAsia="MS Mincho" w:hAnsiTheme="minorHAnsi" w:cstheme="minorHAnsi"/>
          <w:bCs/>
        </w:rPr>
        <w:t>JIRA, Confluence</w:t>
      </w:r>
      <w:r w:rsidR="001A4CA3">
        <w:rPr>
          <w:rFonts w:asciiTheme="minorHAnsi" w:eastAsia="MS Mincho" w:hAnsiTheme="minorHAnsi" w:cstheme="minorHAnsi"/>
          <w:bCs/>
        </w:rPr>
        <w:t>, MS Project, Smartsheets</w:t>
      </w:r>
    </w:p>
    <w:p w14:paraId="11787AFC" w14:textId="77777777" w:rsidR="00CE1EC1" w:rsidRPr="00D8650F" w:rsidRDefault="00CE1EC1" w:rsidP="008B05D5">
      <w:pPr>
        <w:jc w:val="center"/>
        <w:rPr>
          <w:rFonts w:asciiTheme="minorHAnsi" w:hAnsiTheme="minorHAnsi" w:cstheme="minorHAnsi"/>
          <w:sz w:val="6"/>
          <w:szCs w:val="6"/>
        </w:rPr>
      </w:pPr>
    </w:p>
    <w:p w14:paraId="50A90B83" w14:textId="62B605D6" w:rsidR="00CE1EC1" w:rsidRPr="00A23A69" w:rsidRDefault="00CE1EC1" w:rsidP="005D653B">
      <w:pPr>
        <w:pStyle w:val="PlainText"/>
        <w:tabs>
          <w:tab w:val="right" w:pos="8565"/>
          <w:tab w:val="right" w:pos="10224"/>
        </w:tabs>
        <w:jc w:val="center"/>
        <w:rPr>
          <w:rFonts w:asciiTheme="minorHAnsi" w:eastAsia="MS Mincho" w:hAnsiTheme="minorHAnsi" w:cstheme="minorHAnsi"/>
          <w:b/>
          <w:sz w:val="12"/>
          <w:szCs w:val="12"/>
        </w:rPr>
      </w:pPr>
    </w:p>
    <w:p w14:paraId="4583C285" w14:textId="086C53F9" w:rsidR="005D653B" w:rsidRPr="006A53F8" w:rsidRDefault="002B6BAC" w:rsidP="00D8650F">
      <w:pPr>
        <w:pStyle w:val="PlainText"/>
        <w:pBdr>
          <w:top w:val="single" w:sz="12" w:space="4" w:color="143F6A" w:themeColor="accent3" w:themeShade="80"/>
          <w:left w:val="single" w:sz="12" w:space="4" w:color="143F6A" w:themeColor="accent3" w:themeShade="80"/>
          <w:bottom w:val="single" w:sz="12" w:space="4" w:color="143F6A" w:themeColor="accent3" w:themeShade="80"/>
          <w:right w:val="single" w:sz="12" w:space="4" w:color="143F6A" w:themeColor="accent3" w:themeShade="80"/>
        </w:pBdr>
        <w:jc w:val="center"/>
        <w:rPr>
          <w:rFonts w:asciiTheme="minorHAnsi" w:eastAsia="MS Mincho" w:hAnsiTheme="minorHAnsi" w:cstheme="minorHAnsi"/>
          <w:b/>
          <w:color w:val="242852" w:themeColor="text2"/>
          <w:sz w:val="24"/>
          <w:szCs w:val="24"/>
        </w:rPr>
      </w:pPr>
      <w:r w:rsidRPr="006A53F8">
        <w:rPr>
          <w:rFonts w:asciiTheme="minorHAnsi" w:eastAsia="MS Mincho" w:hAnsiTheme="minorHAnsi" w:cstheme="minorHAnsi"/>
          <w:b/>
          <w:color w:val="242852" w:themeColor="text2"/>
          <w:sz w:val="24"/>
          <w:szCs w:val="24"/>
        </w:rPr>
        <w:t>DISC styles</w:t>
      </w:r>
      <w:r w:rsidR="005D653B" w:rsidRPr="006A53F8">
        <w:rPr>
          <w:rFonts w:asciiTheme="minorHAnsi" w:eastAsia="MS Mincho" w:hAnsiTheme="minorHAnsi" w:cstheme="minorHAnsi"/>
          <w:b/>
          <w:color w:val="242852" w:themeColor="text2"/>
          <w:sz w:val="24"/>
          <w:szCs w:val="24"/>
        </w:rPr>
        <w:t xml:space="preserve"> ASSESSMENT</w:t>
      </w:r>
    </w:p>
    <w:p w14:paraId="6ACA2FB9" w14:textId="1430BD74" w:rsidR="005D653B" w:rsidRPr="006A53F8" w:rsidRDefault="005D653B" w:rsidP="005D653B">
      <w:pPr>
        <w:pBdr>
          <w:top w:val="single" w:sz="12" w:space="4" w:color="143F6A" w:themeColor="accent3" w:themeShade="80"/>
          <w:left w:val="single" w:sz="12" w:space="4" w:color="143F6A" w:themeColor="accent3" w:themeShade="80"/>
          <w:bottom w:val="single" w:sz="12" w:space="4" w:color="143F6A" w:themeColor="accent3" w:themeShade="80"/>
          <w:right w:val="single" w:sz="12" w:space="4" w:color="143F6A" w:themeColor="accent3" w:themeShade="80"/>
        </w:pBdr>
        <w:jc w:val="both"/>
        <w:rPr>
          <w:rFonts w:asciiTheme="minorHAnsi" w:hAnsiTheme="minorHAnsi" w:cstheme="minorHAnsi"/>
          <w:bCs/>
          <w:sz w:val="20"/>
          <w:szCs w:val="20"/>
        </w:rPr>
      </w:pPr>
      <w:r w:rsidRPr="006A53F8">
        <w:rPr>
          <w:rFonts w:asciiTheme="minorHAnsi" w:hAnsiTheme="minorHAnsi" w:cstheme="minorHAnsi"/>
          <w:b/>
          <w:color w:val="242852" w:themeColor="text2"/>
          <w:sz w:val="20"/>
          <w:szCs w:val="20"/>
        </w:rPr>
        <w:t xml:space="preserve">LEADERSHIP STRENGTHS: </w:t>
      </w:r>
      <w:r w:rsidRPr="006A53F8">
        <w:rPr>
          <w:rFonts w:asciiTheme="minorHAnsi" w:hAnsiTheme="minorHAnsi" w:cstheme="minorHAnsi"/>
          <w:bCs/>
          <w:color w:val="242852" w:themeColor="text2"/>
          <w:sz w:val="20"/>
          <w:szCs w:val="20"/>
        </w:rPr>
        <w:t xml:space="preserve">Brings unique blend of empathy, patience, and optimism. Excels in building positive relationships with internal and external stakeholders through excellent listening skills and genuine warmth. Guides teams to achieve goals and maintains </w:t>
      </w:r>
      <w:r w:rsidR="003C3304" w:rsidRPr="006A53F8">
        <w:rPr>
          <w:rFonts w:asciiTheme="minorHAnsi" w:hAnsiTheme="minorHAnsi" w:cstheme="minorHAnsi"/>
          <w:bCs/>
          <w:color w:val="242852" w:themeColor="text2"/>
          <w:sz w:val="20"/>
          <w:szCs w:val="20"/>
        </w:rPr>
        <w:t>a positive</w:t>
      </w:r>
      <w:r w:rsidRPr="006A53F8">
        <w:rPr>
          <w:rFonts w:asciiTheme="minorHAnsi" w:hAnsiTheme="minorHAnsi" w:cstheme="minorHAnsi"/>
          <w:bCs/>
          <w:color w:val="242852" w:themeColor="text2"/>
          <w:sz w:val="20"/>
          <w:szCs w:val="20"/>
        </w:rPr>
        <w:t xml:space="preserve"> work atmosphere.</w:t>
      </w:r>
    </w:p>
    <w:p w14:paraId="6995AA04" w14:textId="77777777" w:rsidR="005D653B" w:rsidRPr="006A53F8" w:rsidRDefault="005D653B" w:rsidP="005D653B">
      <w:pPr>
        <w:pBdr>
          <w:top w:val="single" w:sz="12" w:space="4" w:color="143F6A" w:themeColor="accent3" w:themeShade="80"/>
          <w:left w:val="single" w:sz="12" w:space="4" w:color="143F6A" w:themeColor="accent3" w:themeShade="80"/>
          <w:bottom w:val="single" w:sz="12" w:space="4" w:color="143F6A" w:themeColor="accent3" w:themeShade="80"/>
          <w:right w:val="single" w:sz="12" w:space="4" w:color="143F6A" w:themeColor="accent3" w:themeShade="80"/>
        </w:pBdr>
        <w:jc w:val="both"/>
        <w:rPr>
          <w:rFonts w:asciiTheme="minorHAnsi" w:hAnsiTheme="minorHAnsi" w:cstheme="minorHAnsi"/>
          <w:bCs/>
          <w:sz w:val="6"/>
          <w:szCs w:val="6"/>
        </w:rPr>
      </w:pPr>
    </w:p>
    <w:p w14:paraId="2DA8452E" w14:textId="77777777" w:rsidR="005D653B" w:rsidRPr="006A53F8" w:rsidRDefault="005D653B" w:rsidP="005D653B">
      <w:pPr>
        <w:pBdr>
          <w:top w:val="single" w:sz="12" w:space="4" w:color="143F6A" w:themeColor="accent3" w:themeShade="80"/>
          <w:left w:val="single" w:sz="12" w:space="4" w:color="143F6A" w:themeColor="accent3" w:themeShade="80"/>
          <w:bottom w:val="single" w:sz="12" w:space="4" w:color="143F6A" w:themeColor="accent3" w:themeShade="80"/>
          <w:right w:val="single" w:sz="12" w:space="4" w:color="143F6A" w:themeColor="accent3" w:themeShade="80"/>
        </w:pBdr>
        <w:jc w:val="both"/>
        <w:rPr>
          <w:rFonts w:asciiTheme="minorHAnsi" w:hAnsiTheme="minorHAnsi" w:cstheme="minorHAnsi"/>
          <w:bCs/>
          <w:sz w:val="20"/>
          <w:szCs w:val="20"/>
        </w:rPr>
      </w:pPr>
      <w:r w:rsidRPr="006A53F8">
        <w:rPr>
          <w:rFonts w:asciiTheme="minorHAnsi" w:hAnsiTheme="minorHAnsi" w:cstheme="minorHAnsi"/>
          <w:b/>
          <w:color w:val="242852" w:themeColor="text2"/>
          <w:sz w:val="20"/>
          <w:szCs w:val="20"/>
        </w:rPr>
        <w:t xml:space="preserve">PROFESSIONAL TRAITS: </w:t>
      </w:r>
      <w:r w:rsidRPr="006A53F8">
        <w:rPr>
          <w:rFonts w:asciiTheme="minorHAnsi" w:hAnsiTheme="minorHAnsi" w:cstheme="minorHAnsi"/>
          <w:bCs/>
          <w:sz w:val="20"/>
          <w:szCs w:val="20"/>
        </w:rPr>
        <w:t xml:space="preserve">Enthusiastic. Optimistic. Persuasive. Composed. Steady. Analytical. Consistent. </w:t>
      </w:r>
    </w:p>
    <w:p w14:paraId="2B72B481" w14:textId="77777777" w:rsidR="005D653B" w:rsidRPr="00D8650F" w:rsidRDefault="005D653B" w:rsidP="005D653B">
      <w:pPr>
        <w:rPr>
          <w:rFonts w:asciiTheme="minorHAnsi" w:hAnsiTheme="minorHAnsi" w:cstheme="minorHAnsi"/>
        </w:rPr>
      </w:pPr>
    </w:p>
    <w:p w14:paraId="673ADA64" w14:textId="77777777" w:rsidR="00D8650F" w:rsidRPr="006A53F8" w:rsidRDefault="00D8650F" w:rsidP="00D8650F">
      <w:pPr>
        <w:pStyle w:val="PlainText"/>
        <w:pBdr>
          <w:top w:val="single" w:sz="12" w:space="1" w:color="242852" w:themeColor="text2"/>
          <w:left w:val="single" w:sz="12" w:space="4" w:color="242852" w:themeColor="text2"/>
          <w:bottom w:val="single" w:sz="12" w:space="1" w:color="242852" w:themeColor="text2"/>
          <w:right w:val="single" w:sz="12" w:space="4" w:color="242852" w:themeColor="text2"/>
        </w:pBdr>
        <w:shd w:val="clear" w:color="auto" w:fill="1E5E9F" w:themeFill="accent3" w:themeFillShade="BF"/>
        <w:tabs>
          <w:tab w:val="right" w:pos="8565"/>
          <w:tab w:val="right" w:pos="10224"/>
        </w:tabs>
        <w:jc w:val="center"/>
        <w:rPr>
          <w:rFonts w:asciiTheme="minorHAnsi" w:eastAsia="MS Mincho" w:hAnsiTheme="minorHAnsi" w:cstheme="minorHAnsi"/>
          <w:b/>
          <w:color w:val="FFFFFF" w:themeColor="background1"/>
          <w:sz w:val="24"/>
          <w:szCs w:val="22"/>
        </w:rPr>
      </w:pPr>
      <w:r>
        <w:rPr>
          <w:rFonts w:asciiTheme="minorHAnsi" w:eastAsia="MS Mincho" w:hAnsiTheme="minorHAnsi" w:cstheme="minorHAnsi"/>
          <w:b/>
          <w:color w:val="FFFFFF" w:themeColor="background1"/>
          <w:sz w:val="24"/>
          <w:szCs w:val="22"/>
        </w:rPr>
        <w:t xml:space="preserve">EDUCATION </w:t>
      </w:r>
    </w:p>
    <w:p w14:paraId="57D92730" w14:textId="77777777" w:rsidR="00D8650F" w:rsidRPr="00D8650F" w:rsidRDefault="00D8650F" w:rsidP="00D8650F">
      <w:pPr>
        <w:jc w:val="center"/>
        <w:rPr>
          <w:rFonts w:asciiTheme="minorHAnsi" w:hAnsiTheme="minorHAnsi" w:cstheme="minorHAnsi"/>
          <w:b/>
          <w:sz w:val="6"/>
          <w:szCs w:val="6"/>
        </w:rPr>
      </w:pPr>
    </w:p>
    <w:p w14:paraId="40C135C1" w14:textId="77777777" w:rsidR="00D8650F" w:rsidRPr="006A53F8" w:rsidRDefault="00D8650F" w:rsidP="00D8650F">
      <w:pPr>
        <w:jc w:val="center"/>
        <w:rPr>
          <w:rFonts w:asciiTheme="minorHAnsi" w:hAnsiTheme="minorHAnsi" w:cstheme="minorHAnsi"/>
          <w:b/>
          <w:sz w:val="20"/>
          <w:szCs w:val="20"/>
        </w:rPr>
      </w:pPr>
      <w:r w:rsidRPr="006A53F8">
        <w:rPr>
          <w:rFonts w:asciiTheme="minorHAnsi" w:hAnsiTheme="minorHAnsi" w:cstheme="minorHAnsi"/>
          <w:b/>
          <w:sz w:val="20"/>
          <w:szCs w:val="20"/>
        </w:rPr>
        <w:t xml:space="preserve">Master of Business Administration, Finance &amp; International Management </w:t>
      </w:r>
      <w:r w:rsidRPr="006A53F8">
        <w:rPr>
          <w:rFonts w:asciiTheme="minorHAnsi" w:hAnsiTheme="minorHAnsi" w:cstheme="minorHAnsi"/>
          <w:sz w:val="20"/>
          <w:szCs w:val="20"/>
        </w:rPr>
        <w:t xml:space="preserve">– </w:t>
      </w:r>
      <w:r>
        <w:rPr>
          <w:rFonts w:asciiTheme="minorHAnsi" w:hAnsiTheme="minorHAnsi" w:cstheme="minorHAnsi"/>
          <w:sz w:val="20"/>
          <w:szCs w:val="20"/>
        </w:rPr>
        <w:t>New York University, New York, NY</w:t>
      </w:r>
    </w:p>
    <w:p w14:paraId="4F37F45F" w14:textId="77777777" w:rsidR="00D8650F" w:rsidRPr="006A53F8" w:rsidRDefault="00D8650F" w:rsidP="00D8650F">
      <w:pPr>
        <w:jc w:val="center"/>
        <w:rPr>
          <w:rFonts w:asciiTheme="minorHAnsi" w:hAnsiTheme="minorHAnsi" w:cstheme="minorHAnsi"/>
          <w:sz w:val="20"/>
          <w:szCs w:val="20"/>
        </w:rPr>
      </w:pPr>
      <w:r w:rsidRPr="006A53F8">
        <w:rPr>
          <w:rFonts w:asciiTheme="minorHAnsi" w:hAnsiTheme="minorHAnsi" w:cstheme="minorHAnsi"/>
          <w:b/>
          <w:sz w:val="20"/>
          <w:szCs w:val="20"/>
        </w:rPr>
        <w:t>Bachelor of Science, Computer Science</w:t>
      </w:r>
      <w:r w:rsidRPr="006A53F8">
        <w:rPr>
          <w:rFonts w:asciiTheme="minorHAnsi" w:hAnsiTheme="minorHAnsi" w:cstheme="minorHAnsi"/>
          <w:sz w:val="20"/>
          <w:szCs w:val="20"/>
        </w:rPr>
        <w:t xml:space="preserve"> – </w:t>
      </w:r>
      <w:r>
        <w:rPr>
          <w:rFonts w:asciiTheme="minorHAnsi" w:hAnsiTheme="minorHAnsi" w:cstheme="minorHAnsi"/>
          <w:sz w:val="20"/>
          <w:szCs w:val="20"/>
        </w:rPr>
        <w:t>New York University, New York, NY</w:t>
      </w:r>
    </w:p>
    <w:p w14:paraId="4320AA25" w14:textId="596BEDF0" w:rsidR="005D653B" w:rsidRPr="006A53F8" w:rsidRDefault="007404B6" w:rsidP="00FE2B3F">
      <w:pPr>
        <w:jc w:val="center"/>
        <w:rPr>
          <w:rFonts w:asciiTheme="minorHAnsi" w:hAnsiTheme="minorHAnsi" w:cstheme="minorHAnsi"/>
          <w:sz w:val="20"/>
          <w:szCs w:val="20"/>
        </w:rPr>
      </w:pPr>
      <w:r>
        <w:rPr>
          <w:rFonts w:asciiTheme="minorHAnsi" w:hAnsiTheme="minorHAnsi" w:cstheme="minorHAnsi"/>
          <w:sz w:val="20"/>
          <w:szCs w:val="20"/>
        </w:rPr>
        <w:t>Fluent in Spanish |</w:t>
      </w:r>
      <w:r w:rsidR="00D8650F" w:rsidRPr="006A53F8">
        <w:rPr>
          <w:rFonts w:asciiTheme="minorHAnsi" w:hAnsiTheme="minorHAnsi" w:cstheme="minorHAnsi"/>
          <w:sz w:val="20"/>
          <w:szCs w:val="20"/>
        </w:rPr>
        <w:t>Certified Scrum Master</w:t>
      </w:r>
      <w:r w:rsidR="00D8650F">
        <w:rPr>
          <w:rFonts w:asciiTheme="minorHAnsi" w:hAnsiTheme="minorHAnsi" w:cstheme="minorHAnsi"/>
          <w:sz w:val="20"/>
          <w:szCs w:val="20"/>
        </w:rPr>
        <w:t xml:space="preserve"> (PSM)</w:t>
      </w:r>
      <w:r w:rsidR="00D8650F" w:rsidRPr="006A53F8">
        <w:rPr>
          <w:rFonts w:asciiTheme="minorHAnsi" w:hAnsiTheme="minorHAnsi" w:cstheme="minorHAnsi"/>
          <w:sz w:val="20"/>
          <w:szCs w:val="20"/>
        </w:rPr>
        <w:t xml:space="preserve"> | Certified QA Analyst and Test Developer</w:t>
      </w:r>
      <w:r w:rsidR="00D8650F">
        <w:rPr>
          <w:rFonts w:asciiTheme="minorHAnsi" w:hAnsiTheme="minorHAnsi" w:cstheme="minorHAnsi"/>
          <w:sz w:val="20"/>
          <w:szCs w:val="20"/>
        </w:rPr>
        <w:t xml:space="preserve"> |Executive Coach</w:t>
      </w:r>
    </w:p>
    <w:sectPr w:rsidR="005D653B" w:rsidRPr="006A53F8" w:rsidSect="00786F6A">
      <w:headerReference w:type="default" r:id="rId12"/>
      <w:footerReference w:type="first" r:id="rId13"/>
      <w:pgSz w:w="12240" w:h="15840"/>
      <w:pgMar w:top="864" w:right="864" w:bottom="864" w:left="864" w:header="720" w:footer="720" w:gutter="0"/>
      <w:pgBorders w:offsetFrom="page">
        <w:top w:val="thinThickSmallGap" w:sz="12" w:space="18" w:color="242852" w:themeColor="text2"/>
        <w:left w:val="thinThickSmallGap" w:sz="12" w:space="18" w:color="242852" w:themeColor="text2"/>
        <w:bottom w:val="thickThinSmallGap" w:sz="12" w:space="18" w:color="242852" w:themeColor="text2"/>
        <w:right w:val="thickThinSmallGap" w:sz="12" w:space="18" w:color="242852" w:themeColor="text2"/>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E00D5E" w14:textId="77777777" w:rsidR="00CF7B52" w:rsidRDefault="00CF7B52" w:rsidP="00A7346B">
      <w:r>
        <w:separator/>
      </w:r>
    </w:p>
  </w:endnote>
  <w:endnote w:type="continuationSeparator" w:id="0">
    <w:p w14:paraId="214EA8AF" w14:textId="77777777" w:rsidR="00CF7B52" w:rsidRDefault="00CF7B52" w:rsidP="00A7346B">
      <w:r>
        <w:continuationSeparator/>
      </w:r>
    </w:p>
  </w:endnote>
  <w:endnote w:type="continuationNotice" w:id="1">
    <w:p w14:paraId="53DF5AB7" w14:textId="77777777" w:rsidR="00CF7B52" w:rsidRDefault="00CF7B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ebdings">
    <w:panose1 w:val="05030102010509060703"/>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671116" w14:textId="77777777" w:rsidR="000C4B9A" w:rsidRPr="00A7346B" w:rsidRDefault="000C4B9A" w:rsidP="00A7346B">
    <w:pPr>
      <w:pStyle w:val="Footer"/>
      <w:jc w:val="right"/>
      <w:rPr>
        <w:i/>
        <w:sz w:val="20"/>
        <w:szCs w:val="20"/>
      </w:rPr>
    </w:pPr>
    <w:r w:rsidRPr="00A7346B">
      <w:rPr>
        <w:i/>
        <w:sz w:val="20"/>
        <w:szCs w:val="20"/>
      </w:rPr>
      <w:t>…Continued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3A1057" w14:textId="77777777" w:rsidR="00CF7B52" w:rsidRDefault="00CF7B52" w:rsidP="00A7346B">
      <w:r>
        <w:separator/>
      </w:r>
    </w:p>
  </w:footnote>
  <w:footnote w:type="continuationSeparator" w:id="0">
    <w:p w14:paraId="615BA58C" w14:textId="77777777" w:rsidR="00CF7B52" w:rsidRDefault="00CF7B52" w:rsidP="00A7346B">
      <w:r>
        <w:continuationSeparator/>
      </w:r>
    </w:p>
  </w:footnote>
  <w:footnote w:type="continuationNotice" w:id="1">
    <w:p w14:paraId="35D97A36" w14:textId="77777777" w:rsidR="00CF7B52" w:rsidRDefault="00CF7B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9F14EC" w14:textId="77777777" w:rsidR="00C61211" w:rsidRDefault="00C61211" w:rsidP="00C61211">
    <w:pPr>
      <w:jc w:val="cent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10B06FF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AFF7EF9"/>
    <w:multiLevelType w:val="hybridMultilevel"/>
    <w:tmpl w:val="CDC6A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6952FF"/>
    <w:multiLevelType w:val="hybridMultilevel"/>
    <w:tmpl w:val="DCA2B752"/>
    <w:lvl w:ilvl="0" w:tplc="04090009">
      <w:start w:val="1"/>
      <w:numFmt w:val="bullet"/>
      <w:lvlText w:val=""/>
      <w:lvlJc w:val="left"/>
      <w:pPr>
        <w:ind w:left="720" w:hanging="360"/>
      </w:pPr>
      <w:rPr>
        <w:rFonts w:ascii="Wingdings" w:hAnsi="Wingdings" w:hint="default"/>
        <w:b/>
        <w:i w:val="0"/>
        <w:color w:val="242852" w:themeColor="text2"/>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8954D4"/>
    <w:multiLevelType w:val="hybridMultilevel"/>
    <w:tmpl w:val="01461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1F55A1"/>
    <w:multiLevelType w:val="hybridMultilevel"/>
    <w:tmpl w:val="ED50D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354BBD"/>
    <w:multiLevelType w:val="hybridMultilevel"/>
    <w:tmpl w:val="B39AC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306CD4"/>
    <w:multiLevelType w:val="hybridMultilevel"/>
    <w:tmpl w:val="972886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706401"/>
    <w:multiLevelType w:val="hybridMultilevel"/>
    <w:tmpl w:val="027455D6"/>
    <w:lvl w:ilvl="0" w:tplc="BF06C8E8">
      <w:numFmt w:val="bullet"/>
      <w:lvlText w:val="-"/>
      <w:lvlJc w:val="left"/>
      <w:pPr>
        <w:ind w:left="720" w:hanging="360"/>
      </w:pPr>
      <w:rPr>
        <w:rFonts w:ascii="Calibri" w:eastAsia="MS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6A78D7"/>
    <w:multiLevelType w:val="hybridMultilevel"/>
    <w:tmpl w:val="35A8F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E8E3203"/>
    <w:multiLevelType w:val="hybridMultilevel"/>
    <w:tmpl w:val="7D56E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2F10EF6"/>
    <w:multiLevelType w:val="hybridMultilevel"/>
    <w:tmpl w:val="46BC0A56"/>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35430475"/>
    <w:multiLevelType w:val="hybridMultilevel"/>
    <w:tmpl w:val="4FE8FB2C"/>
    <w:lvl w:ilvl="0" w:tplc="3C225544">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alibri"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alibri"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alibri"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84850C5"/>
    <w:multiLevelType w:val="hybridMultilevel"/>
    <w:tmpl w:val="AFF60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9A40156"/>
    <w:multiLevelType w:val="hybridMultilevel"/>
    <w:tmpl w:val="AD2E3A9E"/>
    <w:lvl w:ilvl="0" w:tplc="04090005">
      <w:start w:val="1"/>
      <w:numFmt w:val="bullet"/>
      <w:lvlText w:val=""/>
      <w:lvlJc w:val="left"/>
      <w:pPr>
        <w:ind w:left="720" w:hanging="360"/>
      </w:pPr>
      <w:rPr>
        <w:rFonts w:ascii="Wingdings" w:hAnsi="Wingdings" w:hint="default"/>
        <w:b/>
        <w:i w:val="0"/>
        <w:color w:val="242852" w:themeColor="text2"/>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0A40D22"/>
    <w:multiLevelType w:val="hybridMultilevel"/>
    <w:tmpl w:val="E1D65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0CF0AC0"/>
    <w:multiLevelType w:val="hybridMultilevel"/>
    <w:tmpl w:val="40FEBBE6"/>
    <w:lvl w:ilvl="0" w:tplc="22522FB8">
      <w:start w:val="1"/>
      <w:numFmt w:val="bullet"/>
      <w:lvlText w:val=""/>
      <w:lvlJc w:val="left"/>
      <w:pPr>
        <w:ind w:left="720" w:hanging="360"/>
      </w:pPr>
      <w:rPr>
        <w:rFonts w:ascii="Webdings" w:hAnsi="Webdings" w:hint="default"/>
        <w:b/>
        <w:i w:val="0"/>
        <w:color w:val="2B5258" w:themeColor="accent5" w:themeShade="8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A44C1F"/>
    <w:multiLevelType w:val="hybridMultilevel"/>
    <w:tmpl w:val="2A183A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653265B"/>
    <w:multiLevelType w:val="hybridMultilevel"/>
    <w:tmpl w:val="5EA445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686348C"/>
    <w:multiLevelType w:val="hybridMultilevel"/>
    <w:tmpl w:val="416E6840"/>
    <w:lvl w:ilvl="0" w:tplc="59BE3FE4">
      <w:start w:val="1"/>
      <w:numFmt w:val="bullet"/>
      <w:lvlText w:val=""/>
      <w:lvlJc w:val="left"/>
      <w:pPr>
        <w:ind w:left="720" w:hanging="360"/>
      </w:pPr>
      <w:rPr>
        <w:rFonts w:ascii="Wingdings 3" w:hAnsi="Wingdings 3"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A96148"/>
    <w:multiLevelType w:val="hybridMultilevel"/>
    <w:tmpl w:val="8CDC5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E206040"/>
    <w:multiLevelType w:val="hybridMultilevel"/>
    <w:tmpl w:val="74D2F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E2403A0"/>
    <w:multiLevelType w:val="hybridMultilevel"/>
    <w:tmpl w:val="8D14E2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A344637"/>
    <w:multiLevelType w:val="hybridMultilevel"/>
    <w:tmpl w:val="EC646932"/>
    <w:lvl w:ilvl="0" w:tplc="5426A270">
      <w:start w:val="1"/>
      <w:numFmt w:val="bullet"/>
      <w:lvlText w:val=""/>
      <w:lvlJc w:val="left"/>
      <w:pPr>
        <w:ind w:left="720" w:hanging="360"/>
      </w:pPr>
      <w:rPr>
        <w:rFonts w:ascii="Webdings" w:hAnsi="Webdings" w:hint="default"/>
        <w:b/>
        <w:i w:val="0"/>
        <w:color w:val="242852" w:themeColor="text2"/>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4D13EF"/>
    <w:multiLevelType w:val="hybridMultilevel"/>
    <w:tmpl w:val="1C5AEE74"/>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5CF84E7A"/>
    <w:multiLevelType w:val="hybridMultilevel"/>
    <w:tmpl w:val="AD565F58"/>
    <w:lvl w:ilvl="0" w:tplc="59BE3FE4">
      <w:start w:val="1"/>
      <w:numFmt w:val="bullet"/>
      <w:lvlText w:val=""/>
      <w:lvlJc w:val="left"/>
      <w:pPr>
        <w:ind w:left="720" w:hanging="360"/>
      </w:pPr>
      <w:rPr>
        <w:rFonts w:ascii="Wingdings 3" w:hAnsi="Wingdings 3"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D82CA8"/>
    <w:multiLevelType w:val="hybridMultilevel"/>
    <w:tmpl w:val="C1E28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3DA0149"/>
    <w:multiLevelType w:val="hybridMultilevel"/>
    <w:tmpl w:val="E6083D54"/>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65A245E9"/>
    <w:multiLevelType w:val="hybridMultilevel"/>
    <w:tmpl w:val="9AAE8B0C"/>
    <w:lvl w:ilvl="0" w:tplc="ABC29DD6">
      <w:numFmt w:val="bullet"/>
      <w:lvlText w:val="-"/>
      <w:lvlJc w:val="left"/>
      <w:pPr>
        <w:ind w:left="720" w:hanging="360"/>
      </w:pPr>
      <w:rPr>
        <w:rFonts w:ascii="Calibri" w:eastAsia="MS Mincho"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761897"/>
    <w:multiLevelType w:val="hybridMultilevel"/>
    <w:tmpl w:val="12489308"/>
    <w:lvl w:ilvl="0" w:tplc="5426A270">
      <w:start w:val="1"/>
      <w:numFmt w:val="bullet"/>
      <w:lvlText w:val=""/>
      <w:lvlJc w:val="left"/>
      <w:pPr>
        <w:ind w:left="360" w:hanging="360"/>
      </w:pPr>
      <w:rPr>
        <w:rFonts w:ascii="Webdings" w:hAnsi="Webdings" w:hint="default"/>
        <w:b/>
        <w:i w:val="0"/>
        <w:color w:val="242852" w:themeColor="text2"/>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9613F30"/>
    <w:multiLevelType w:val="hybridMultilevel"/>
    <w:tmpl w:val="C338BE46"/>
    <w:lvl w:ilvl="0" w:tplc="5426A270">
      <w:start w:val="1"/>
      <w:numFmt w:val="bullet"/>
      <w:lvlText w:val=""/>
      <w:lvlJc w:val="left"/>
      <w:pPr>
        <w:ind w:left="720" w:hanging="360"/>
      </w:pPr>
      <w:rPr>
        <w:rFonts w:ascii="Webdings" w:hAnsi="Webdings" w:hint="default"/>
        <w:b/>
        <w:i w:val="0"/>
        <w:color w:val="242852" w:themeColor="text2"/>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357B2C"/>
    <w:multiLevelType w:val="hybridMultilevel"/>
    <w:tmpl w:val="2ECEEC9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8"/>
  </w:num>
  <w:num w:numId="2">
    <w:abstractNumId w:val="24"/>
  </w:num>
  <w:num w:numId="3">
    <w:abstractNumId w:val="27"/>
  </w:num>
  <w:num w:numId="4">
    <w:abstractNumId w:val="7"/>
  </w:num>
  <w:num w:numId="5">
    <w:abstractNumId w:val="11"/>
  </w:num>
  <w:num w:numId="6">
    <w:abstractNumId w:val="0"/>
  </w:num>
  <w:num w:numId="7">
    <w:abstractNumId w:val="15"/>
  </w:num>
  <w:num w:numId="8">
    <w:abstractNumId w:val="2"/>
  </w:num>
  <w:num w:numId="9">
    <w:abstractNumId w:val="28"/>
  </w:num>
  <w:num w:numId="10">
    <w:abstractNumId w:val="13"/>
  </w:num>
  <w:num w:numId="11">
    <w:abstractNumId w:val="26"/>
  </w:num>
  <w:num w:numId="12">
    <w:abstractNumId w:val="10"/>
  </w:num>
  <w:num w:numId="13">
    <w:abstractNumId w:val="30"/>
  </w:num>
  <w:num w:numId="14">
    <w:abstractNumId w:val="23"/>
  </w:num>
  <w:num w:numId="15">
    <w:abstractNumId w:val="29"/>
  </w:num>
  <w:num w:numId="16">
    <w:abstractNumId w:val="22"/>
  </w:num>
  <w:num w:numId="17">
    <w:abstractNumId w:val="14"/>
  </w:num>
  <w:num w:numId="18">
    <w:abstractNumId w:val="16"/>
  </w:num>
  <w:num w:numId="19">
    <w:abstractNumId w:val="9"/>
  </w:num>
  <w:num w:numId="20">
    <w:abstractNumId w:val="17"/>
  </w:num>
  <w:num w:numId="21">
    <w:abstractNumId w:val="20"/>
  </w:num>
  <w:num w:numId="22">
    <w:abstractNumId w:val="4"/>
  </w:num>
  <w:num w:numId="23">
    <w:abstractNumId w:val="12"/>
  </w:num>
  <w:num w:numId="24">
    <w:abstractNumId w:val="8"/>
  </w:num>
  <w:num w:numId="25">
    <w:abstractNumId w:val="6"/>
  </w:num>
  <w:num w:numId="26">
    <w:abstractNumId w:val="1"/>
  </w:num>
  <w:num w:numId="27">
    <w:abstractNumId w:val="19"/>
  </w:num>
  <w:num w:numId="28">
    <w:abstractNumId w:val="25"/>
  </w:num>
  <w:num w:numId="29">
    <w:abstractNumId w:val="5"/>
  </w:num>
  <w:num w:numId="30">
    <w:abstractNumId w:val="21"/>
  </w:num>
  <w:num w:numId="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attachedTemplate r:id="rId1"/>
  <w:defaultTabStop w:val="720"/>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QzMTExNrIwNTc2tzBQ0lEKTi0uzszPAykwrAUAWLkwPywAAAA="/>
  </w:docVars>
  <w:rsids>
    <w:rsidRoot w:val="00DB12B4"/>
    <w:rsid w:val="0000037F"/>
    <w:rsid w:val="0000039C"/>
    <w:rsid w:val="00000888"/>
    <w:rsid w:val="00000C7E"/>
    <w:rsid w:val="000017F9"/>
    <w:rsid w:val="0000271B"/>
    <w:rsid w:val="00002EA9"/>
    <w:rsid w:val="000032B3"/>
    <w:rsid w:val="00004964"/>
    <w:rsid w:val="00004DF8"/>
    <w:rsid w:val="00005170"/>
    <w:rsid w:val="000053A8"/>
    <w:rsid w:val="00005DBC"/>
    <w:rsid w:val="00005FD8"/>
    <w:rsid w:val="000078FC"/>
    <w:rsid w:val="00007966"/>
    <w:rsid w:val="00011D3E"/>
    <w:rsid w:val="00013CEA"/>
    <w:rsid w:val="000145AA"/>
    <w:rsid w:val="000154E2"/>
    <w:rsid w:val="00015EC2"/>
    <w:rsid w:val="0001798B"/>
    <w:rsid w:val="000179B0"/>
    <w:rsid w:val="00020708"/>
    <w:rsid w:val="00021428"/>
    <w:rsid w:val="000216A1"/>
    <w:rsid w:val="00021BF2"/>
    <w:rsid w:val="000229DC"/>
    <w:rsid w:val="000239E7"/>
    <w:rsid w:val="000247E0"/>
    <w:rsid w:val="000255BE"/>
    <w:rsid w:val="00025CA7"/>
    <w:rsid w:val="00025D86"/>
    <w:rsid w:val="00026B85"/>
    <w:rsid w:val="000279E6"/>
    <w:rsid w:val="00027C11"/>
    <w:rsid w:val="00027EC5"/>
    <w:rsid w:val="00027FAA"/>
    <w:rsid w:val="00030455"/>
    <w:rsid w:val="000306AD"/>
    <w:rsid w:val="00030A96"/>
    <w:rsid w:val="00030C9E"/>
    <w:rsid w:val="0003187E"/>
    <w:rsid w:val="000321B9"/>
    <w:rsid w:val="0003387A"/>
    <w:rsid w:val="00033B01"/>
    <w:rsid w:val="0003406B"/>
    <w:rsid w:val="00034F28"/>
    <w:rsid w:val="00035847"/>
    <w:rsid w:val="00035A74"/>
    <w:rsid w:val="00036009"/>
    <w:rsid w:val="00036E54"/>
    <w:rsid w:val="00040A48"/>
    <w:rsid w:val="00041E7B"/>
    <w:rsid w:val="000421B5"/>
    <w:rsid w:val="0004303F"/>
    <w:rsid w:val="00043594"/>
    <w:rsid w:val="00044391"/>
    <w:rsid w:val="00044B72"/>
    <w:rsid w:val="000476FC"/>
    <w:rsid w:val="00050DCB"/>
    <w:rsid w:val="000511BF"/>
    <w:rsid w:val="00051AC3"/>
    <w:rsid w:val="0005226A"/>
    <w:rsid w:val="00054810"/>
    <w:rsid w:val="000549BE"/>
    <w:rsid w:val="00054B59"/>
    <w:rsid w:val="00054D3B"/>
    <w:rsid w:val="00054F1F"/>
    <w:rsid w:val="0005549C"/>
    <w:rsid w:val="00055AD7"/>
    <w:rsid w:val="00056C6C"/>
    <w:rsid w:val="000600B7"/>
    <w:rsid w:val="000605DE"/>
    <w:rsid w:val="0006159F"/>
    <w:rsid w:val="00061646"/>
    <w:rsid w:val="00061A85"/>
    <w:rsid w:val="00061BFC"/>
    <w:rsid w:val="00063140"/>
    <w:rsid w:val="000639DF"/>
    <w:rsid w:val="000640C7"/>
    <w:rsid w:val="000641E3"/>
    <w:rsid w:val="00064797"/>
    <w:rsid w:val="00064EC7"/>
    <w:rsid w:val="00066295"/>
    <w:rsid w:val="00067839"/>
    <w:rsid w:val="00067886"/>
    <w:rsid w:val="0007167E"/>
    <w:rsid w:val="0007240B"/>
    <w:rsid w:val="00073115"/>
    <w:rsid w:val="00073850"/>
    <w:rsid w:val="0007390D"/>
    <w:rsid w:val="00073D71"/>
    <w:rsid w:val="00075124"/>
    <w:rsid w:val="00075E13"/>
    <w:rsid w:val="00075F35"/>
    <w:rsid w:val="000766AA"/>
    <w:rsid w:val="00077A4B"/>
    <w:rsid w:val="00077C0F"/>
    <w:rsid w:val="00077F4A"/>
    <w:rsid w:val="000811AA"/>
    <w:rsid w:val="000811AC"/>
    <w:rsid w:val="00081D2F"/>
    <w:rsid w:val="00081FAF"/>
    <w:rsid w:val="00081FB2"/>
    <w:rsid w:val="00082985"/>
    <w:rsid w:val="00083A8F"/>
    <w:rsid w:val="00084556"/>
    <w:rsid w:val="00084F66"/>
    <w:rsid w:val="00084FD2"/>
    <w:rsid w:val="00085077"/>
    <w:rsid w:val="0008594A"/>
    <w:rsid w:val="00086223"/>
    <w:rsid w:val="00086313"/>
    <w:rsid w:val="00086BA6"/>
    <w:rsid w:val="00086C05"/>
    <w:rsid w:val="00087F20"/>
    <w:rsid w:val="00087F3F"/>
    <w:rsid w:val="00090FC8"/>
    <w:rsid w:val="00091264"/>
    <w:rsid w:val="00091EAA"/>
    <w:rsid w:val="0009279E"/>
    <w:rsid w:val="00092AEF"/>
    <w:rsid w:val="000933F5"/>
    <w:rsid w:val="00094F2F"/>
    <w:rsid w:val="00095315"/>
    <w:rsid w:val="00095665"/>
    <w:rsid w:val="00095692"/>
    <w:rsid w:val="0009725C"/>
    <w:rsid w:val="00097A4B"/>
    <w:rsid w:val="00097AA6"/>
    <w:rsid w:val="000A00B6"/>
    <w:rsid w:val="000A2311"/>
    <w:rsid w:val="000A265F"/>
    <w:rsid w:val="000A2783"/>
    <w:rsid w:val="000A31D1"/>
    <w:rsid w:val="000A3535"/>
    <w:rsid w:val="000A37D9"/>
    <w:rsid w:val="000A3F73"/>
    <w:rsid w:val="000A4F6F"/>
    <w:rsid w:val="000A552E"/>
    <w:rsid w:val="000A6AA6"/>
    <w:rsid w:val="000A7ADA"/>
    <w:rsid w:val="000A7D02"/>
    <w:rsid w:val="000A7E1A"/>
    <w:rsid w:val="000B030B"/>
    <w:rsid w:val="000B058D"/>
    <w:rsid w:val="000B17CD"/>
    <w:rsid w:val="000B2B2E"/>
    <w:rsid w:val="000B2DF7"/>
    <w:rsid w:val="000B2E59"/>
    <w:rsid w:val="000B3F80"/>
    <w:rsid w:val="000B3F83"/>
    <w:rsid w:val="000B4886"/>
    <w:rsid w:val="000B49D6"/>
    <w:rsid w:val="000B5611"/>
    <w:rsid w:val="000B60C6"/>
    <w:rsid w:val="000C01FE"/>
    <w:rsid w:val="000C028D"/>
    <w:rsid w:val="000C08E0"/>
    <w:rsid w:val="000C19C9"/>
    <w:rsid w:val="000C2E0C"/>
    <w:rsid w:val="000C4B9A"/>
    <w:rsid w:val="000C543F"/>
    <w:rsid w:val="000C6FE5"/>
    <w:rsid w:val="000C721C"/>
    <w:rsid w:val="000C79C7"/>
    <w:rsid w:val="000C7D4B"/>
    <w:rsid w:val="000D102C"/>
    <w:rsid w:val="000D145C"/>
    <w:rsid w:val="000D178B"/>
    <w:rsid w:val="000D28DE"/>
    <w:rsid w:val="000D2966"/>
    <w:rsid w:val="000D2DDC"/>
    <w:rsid w:val="000D3A4A"/>
    <w:rsid w:val="000D4E82"/>
    <w:rsid w:val="000D4EEF"/>
    <w:rsid w:val="000D50A0"/>
    <w:rsid w:val="000D56FC"/>
    <w:rsid w:val="000D587D"/>
    <w:rsid w:val="000D6F79"/>
    <w:rsid w:val="000D6FD5"/>
    <w:rsid w:val="000E2540"/>
    <w:rsid w:val="000E3D67"/>
    <w:rsid w:val="000E47E8"/>
    <w:rsid w:val="000E4EA6"/>
    <w:rsid w:val="000E5318"/>
    <w:rsid w:val="000E62CC"/>
    <w:rsid w:val="000E6893"/>
    <w:rsid w:val="000E7F05"/>
    <w:rsid w:val="000F0F84"/>
    <w:rsid w:val="000F1BD5"/>
    <w:rsid w:val="000F2F33"/>
    <w:rsid w:val="000F2FE5"/>
    <w:rsid w:val="000F34B2"/>
    <w:rsid w:val="000F5C00"/>
    <w:rsid w:val="000F7A5A"/>
    <w:rsid w:val="00100D07"/>
    <w:rsid w:val="00101266"/>
    <w:rsid w:val="001018A5"/>
    <w:rsid w:val="00101924"/>
    <w:rsid w:val="00101AD1"/>
    <w:rsid w:val="00101D9F"/>
    <w:rsid w:val="001023B4"/>
    <w:rsid w:val="00104BCB"/>
    <w:rsid w:val="00106ED4"/>
    <w:rsid w:val="00106F01"/>
    <w:rsid w:val="00107BEE"/>
    <w:rsid w:val="00110FFE"/>
    <w:rsid w:val="00111740"/>
    <w:rsid w:val="00111B24"/>
    <w:rsid w:val="00112710"/>
    <w:rsid w:val="001138E1"/>
    <w:rsid w:val="00115130"/>
    <w:rsid w:val="001153EA"/>
    <w:rsid w:val="00115B6C"/>
    <w:rsid w:val="001170BE"/>
    <w:rsid w:val="00117BBE"/>
    <w:rsid w:val="001204AC"/>
    <w:rsid w:val="00120976"/>
    <w:rsid w:val="001213E0"/>
    <w:rsid w:val="00121DB6"/>
    <w:rsid w:val="00122ED3"/>
    <w:rsid w:val="0012305F"/>
    <w:rsid w:val="001231EF"/>
    <w:rsid w:val="001252A9"/>
    <w:rsid w:val="001254D6"/>
    <w:rsid w:val="00126E0F"/>
    <w:rsid w:val="001270F2"/>
    <w:rsid w:val="00127597"/>
    <w:rsid w:val="00130269"/>
    <w:rsid w:val="001310EF"/>
    <w:rsid w:val="00131328"/>
    <w:rsid w:val="00131422"/>
    <w:rsid w:val="001318CB"/>
    <w:rsid w:val="00131DA4"/>
    <w:rsid w:val="00131DB1"/>
    <w:rsid w:val="00132B5E"/>
    <w:rsid w:val="00132CDF"/>
    <w:rsid w:val="00132EB8"/>
    <w:rsid w:val="001331BA"/>
    <w:rsid w:val="00133547"/>
    <w:rsid w:val="00133AD4"/>
    <w:rsid w:val="001353F8"/>
    <w:rsid w:val="001358C9"/>
    <w:rsid w:val="00135A26"/>
    <w:rsid w:val="001365C5"/>
    <w:rsid w:val="001367EA"/>
    <w:rsid w:val="0013774C"/>
    <w:rsid w:val="00137B6B"/>
    <w:rsid w:val="00140129"/>
    <w:rsid w:val="00141D0A"/>
    <w:rsid w:val="00142047"/>
    <w:rsid w:val="00142199"/>
    <w:rsid w:val="001429AD"/>
    <w:rsid w:val="0014417E"/>
    <w:rsid w:val="001445EC"/>
    <w:rsid w:val="00144F63"/>
    <w:rsid w:val="001450B6"/>
    <w:rsid w:val="001450C6"/>
    <w:rsid w:val="001458F1"/>
    <w:rsid w:val="00145AC4"/>
    <w:rsid w:val="0014676A"/>
    <w:rsid w:val="001468ED"/>
    <w:rsid w:val="00146BBE"/>
    <w:rsid w:val="0015162D"/>
    <w:rsid w:val="00152B9C"/>
    <w:rsid w:val="00153894"/>
    <w:rsid w:val="00153FC1"/>
    <w:rsid w:val="00154065"/>
    <w:rsid w:val="00154E8D"/>
    <w:rsid w:val="001554A4"/>
    <w:rsid w:val="001555EA"/>
    <w:rsid w:val="00156A2C"/>
    <w:rsid w:val="00156AD3"/>
    <w:rsid w:val="001574E2"/>
    <w:rsid w:val="00160895"/>
    <w:rsid w:val="001617DE"/>
    <w:rsid w:val="001617F2"/>
    <w:rsid w:val="00161D9F"/>
    <w:rsid w:val="001620CB"/>
    <w:rsid w:val="0016325B"/>
    <w:rsid w:val="00163EE2"/>
    <w:rsid w:val="00164048"/>
    <w:rsid w:val="0016427C"/>
    <w:rsid w:val="00164C3D"/>
    <w:rsid w:val="00165543"/>
    <w:rsid w:val="00166205"/>
    <w:rsid w:val="00166A49"/>
    <w:rsid w:val="00166AC3"/>
    <w:rsid w:val="00166DF9"/>
    <w:rsid w:val="0016706E"/>
    <w:rsid w:val="00171124"/>
    <w:rsid w:val="00171C6C"/>
    <w:rsid w:val="00171F34"/>
    <w:rsid w:val="00172D47"/>
    <w:rsid w:val="0017300A"/>
    <w:rsid w:val="00174195"/>
    <w:rsid w:val="0017475D"/>
    <w:rsid w:val="00174987"/>
    <w:rsid w:val="00174EDB"/>
    <w:rsid w:val="00175B2F"/>
    <w:rsid w:val="00175CB0"/>
    <w:rsid w:val="00175D57"/>
    <w:rsid w:val="00176352"/>
    <w:rsid w:val="00176678"/>
    <w:rsid w:val="001767FE"/>
    <w:rsid w:val="00176C3D"/>
    <w:rsid w:val="0018014F"/>
    <w:rsid w:val="00180771"/>
    <w:rsid w:val="001811BF"/>
    <w:rsid w:val="00181E1D"/>
    <w:rsid w:val="0018245C"/>
    <w:rsid w:val="001824E4"/>
    <w:rsid w:val="0018309B"/>
    <w:rsid w:val="001847B1"/>
    <w:rsid w:val="00186B3B"/>
    <w:rsid w:val="001874EC"/>
    <w:rsid w:val="001879B4"/>
    <w:rsid w:val="00191399"/>
    <w:rsid w:val="00191F00"/>
    <w:rsid w:val="00191F4C"/>
    <w:rsid w:val="001928B7"/>
    <w:rsid w:val="001936BF"/>
    <w:rsid w:val="001949B1"/>
    <w:rsid w:val="00195401"/>
    <w:rsid w:val="00197290"/>
    <w:rsid w:val="00197705"/>
    <w:rsid w:val="001A086A"/>
    <w:rsid w:val="001A0C63"/>
    <w:rsid w:val="001A1428"/>
    <w:rsid w:val="001A35B3"/>
    <w:rsid w:val="001A3DAA"/>
    <w:rsid w:val="001A3F80"/>
    <w:rsid w:val="001A4585"/>
    <w:rsid w:val="001A45FB"/>
    <w:rsid w:val="001A4CA3"/>
    <w:rsid w:val="001A5AE3"/>
    <w:rsid w:val="001B12CA"/>
    <w:rsid w:val="001B196D"/>
    <w:rsid w:val="001B1B5C"/>
    <w:rsid w:val="001B2A77"/>
    <w:rsid w:val="001B2B0D"/>
    <w:rsid w:val="001B38E4"/>
    <w:rsid w:val="001B38FA"/>
    <w:rsid w:val="001B3E81"/>
    <w:rsid w:val="001B4325"/>
    <w:rsid w:val="001B43EC"/>
    <w:rsid w:val="001B5F29"/>
    <w:rsid w:val="001B607F"/>
    <w:rsid w:val="001B610D"/>
    <w:rsid w:val="001B69CA"/>
    <w:rsid w:val="001B6C32"/>
    <w:rsid w:val="001C12FF"/>
    <w:rsid w:val="001C1AEA"/>
    <w:rsid w:val="001C2130"/>
    <w:rsid w:val="001C21DA"/>
    <w:rsid w:val="001C3129"/>
    <w:rsid w:val="001C3964"/>
    <w:rsid w:val="001C57C6"/>
    <w:rsid w:val="001C5CF0"/>
    <w:rsid w:val="001C656D"/>
    <w:rsid w:val="001C6F2C"/>
    <w:rsid w:val="001C70E8"/>
    <w:rsid w:val="001C7C56"/>
    <w:rsid w:val="001D0153"/>
    <w:rsid w:val="001D1319"/>
    <w:rsid w:val="001D2A55"/>
    <w:rsid w:val="001D2C39"/>
    <w:rsid w:val="001D2C41"/>
    <w:rsid w:val="001D3971"/>
    <w:rsid w:val="001D3998"/>
    <w:rsid w:val="001D4108"/>
    <w:rsid w:val="001D48EE"/>
    <w:rsid w:val="001D4E46"/>
    <w:rsid w:val="001D5762"/>
    <w:rsid w:val="001D5897"/>
    <w:rsid w:val="001D6503"/>
    <w:rsid w:val="001D722E"/>
    <w:rsid w:val="001D78EC"/>
    <w:rsid w:val="001D7D79"/>
    <w:rsid w:val="001E10AA"/>
    <w:rsid w:val="001E2C8B"/>
    <w:rsid w:val="001E3E40"/>
    <w:rsid w:val="001E4722"/>
    <w:rsid w:val="001E529E"/>
    <w:rsid w:val="001E579D"/>
    <w:rsid w:val="001E6FBD"/>
    <w:rsid w:val="001F06CE"/>
    <w:rsid w:val="001F091D"/>
    <w:rsid w:val="001F1560"/>
    <w:rsid w:val="001F1B21"/>
    <w:rsid w:val="001F1E44"/>
    <w:rsid w:val="001F1E5B"/>
    <w:rsid w:val="001F211B"/>
    <w:rsid w:val="001F3228"/>
    <w:rsid w:val="001F3A29"/>
    <w:rsid w:val="001F3C5A"/>
    <w:rsid w:val="001F3EE1"/>
    <w:rsid w:val="001F4447"/>
    <w:rsid w:val="001F66AB"/>
    <w:rsid w:val="001F7439"/>
    <w:rsid w:val="001F77D2"/>
    <w:rsid w:val="002002CD"/>
    <w:rsid w:val="0020070E"/>
    <w:rsid w:val="00200ABC"/>
    <w:rsid w:val="002015E7"/>
    <w:rsid w:val="00201874"/>
    <w:rsid w:val="002021BB"/>
    <w:rsid w:val="00202F01"/>
    <w:rsid w:val="00203F9E"/>
    <w:rsid w:val="0020415E"/>
    <w:rsid w:val="00204465"/>
    <w:rsid w:val="00205616"/>
    <w:rsid w:val="00210269"/>
    <w:rsid w:val="002113AB"/>
    <w:rsid w:val="00211CB5"/>
    <w:rsid w:val="00212EA6"/>
    <w:rsid w:val="002132C9"/>
    <w:rsid w:val="00214C2E"/>
    <w:rsid w:val="002150BF"/>
    <w:rsid w:val="002156DF"/>
    <w:rsid w:val="0021580A"/>
    <w:rsid w:val="00217295"/>
    <w:rsid w:val="002201CB"/>
    <w:rsid w:val="00220267"/>
    <w:rsid w:val="00220735"/>
    <w:rsid w:val="00221240"/>
    <w:rsid w:val="0022326D"/>
    <w:rsid w:val="00223736"/>
    <w:rsid w:val="002244B7"/>
    <w:rsid w:val="002246F2"/>
    <w:rsid w:val="00224A26"/>
    <w:rsid w:val="00224D72"/>
    <w:rsid w:val="00225CE3"/>
    <w:rsid w:val="002266B6"/>
    <w:rsid w:val="002274C5"/>
    <w:rsid w:val="00230F60"/>
    <w:rsid w:val="00234C0C"/>
    <w:rsid w:val="00234C2B"/>
    <w:rsid w:val="00235BCC"/>
    <w:rsid w:val="0023611D"/>
    <w:rsid w:val="00236F31"/>
    <w:rsid w:val="00237D0D"/>
    <w:rsid w:val="00240ADB"/>
    <w:rsid w:val="00241B65"/>
    <w:rsid w:val="00241C21"/>
    <w:rsid w:val="002436FB"/>
    <w:rsid w:val="0024379F"/>
    <w:rsid w:val="00244056"/>
    <w:rsid w:val="002453E2"/>
    <w:rsid w:val="00245DCC"/>
    <w:rsid w:val="00246957"/>
    <w:rsid w:val="00246BBE"/>
    <w:rsid w:val="00247B8D"/>
    <w:rsid w:val="00251478"/>
    <w:rsid w:val="002521AA"/>
    <w:rsid w:val="00252509"/>
    <w:rsid w:val="002525E1"/>
    <w:rsid w:val="00252641"/>
    <w:rsid w:val="00252EDA"/>
    <w:rsid w:val="0025307A"/>
    <w:rsid w:val="00253235"/>
    <w:rsid w:val="00253535"/>
    <w:rsid w:val="00253BC9"/>
    <w:rsid w:val="002543E8"/>
    <w:rsid w:val="00254A71"/>
    <w:rsid w:val="00255ADA"/>
    <w:rsid w:val="0025619B"/>
    <w:rsid w:val="00256F44"/>
    <w:rsid w:val="00257C23"/>
    <w:rsid w:val="002600A6"/>
    <w:rsid w:val="002604A6"/>
    <w:rsid w:val="002609EC"/>
    <w:rsid w:val="00260B2A"/>
    <w:rsid w:val="00260F66"/>
    <w:rsid w:val="00261B57"/>
    <w:rsid w:val="002621A0"/>
    <w:rsid w:val="00262DAA"/>
    <w:rsid w:val="00263406"/>
    <w:rsid w:val="0026470E"/>
    <w:rsid w:val="00264DC0"/>
    <w:rsid w:val="002651C3"/>
    <w:rsid w:val="0026575B"/>
    <w:rsid w:val="00265ADA"/>
    <w:rsid w:val="00265B82"/>
    <w:rsid w:val="00266FFD"/>
    <w:rsid w:val="002678B5"/>
    <w:rsid w:val="00267C36"/>
    <w:rsid w:val="00271D46"/>
    <w:rsid w:val="00273735"/>
    <w:rsid w:val="00273E70"/>
    <w:rsid w:val="002744FC"/>
    <w:rsid w:val="0027473B"/>
    <w:rsid w:val="00275A59"/>
    <w:rsid w:val="00276B34"/>
    <w:rsid w:val="002772BA"/>
    <w:rsid w:val="0027740B"/>
    <w:rsid w:val="00277F00"/>
    <w:rsid w:val="0028027F"/>
    <w:rsid w:val="002806B2"/>
    <w:rsid w:val="00280972"/>
    <w:rsid w:val="002815BA"/>
    <w:rsid w:val="002828B9"/>
    <w:rsid w:val="00282A0B"/>
    <w:rsid w:val="0028314C"/>
    <w:rsid w:val="00283DE3"/>
    <w:rsid w:val="00284433"/>
    <w:rsid w:val="00284ED1"/>
    <w:rsid w:val="00284F8B"/>
    <w:rsid w:val="0028536B"/>
    <w:rsid w:val="002855C0"/>
    <w:rsid w:val="0028597F"/>
    <w:rsid w:val="00286315"/>
    <w:rsid w:val="00286C43"/>
    <w:rsid w:val="00287527"/>
    <w:rsid w:val="002877B9"/>
    <w:rsid w:val="0029007E"/>
    <w:rsid w:val="0029093C"/>
    <w:rsid w:val="00290E04"/>
    <w:rsid w:val="002928A3"/>
    <w:rsid w:val="00293B67"/>
    <w:rsid w:val="00295B50"/>
    <w:rsid w:val="002963D7"/>
    <w:rsid w:val="00296E05"/>
    <w:rsid w:val="00297866"/>
    <w:rsid w:val="002A00E9"/>
    <w:rsid w:val="002A0ED3"/>
    <w:rsid w:val="002A11A1"/>
    <w:rsid w:val="002A1B85"/>
    <w:rsid w:val="002A270B"/>
    <w:rsid w:val="002A3560"/>
    <w:rsid w:val="002A4062"/>
    <w:rsid w:val="002A4568"/>
    <w:rsid w:val="002A4AB1"/>
    <w:rsid w:val="002A50CD"/>
    <w:rsid w:val="002A527D"/>
    <w:rsid w:val="002A52A7"/>
    <w:rsid w:val="002A5327"/>
    <w:rsid w:val="002A533F"/>
    <w:rsid w:val="002A6875"/>
    <w:rsid w:val="002A6DD2"/>
    <w:rsid w:val="002A70AF"/>
    <w:rsid w:val="002A7851"/>
    <w:rsid w:val="002A7C87"/>
    <w:rsid w:val="002A7D20"/>
    <w:rsid w:val="002B0048"/>
    <w:rsid w:val="002B0ADF"/>
    <w:rsid w:val="002B25A5"/>
    <w:rsid w:val="002B2A4A"/>
    <w:rsid w:val="002B301B"/>
    <w:rsid w:val="002B385D"/>
    <w:rsid w:val="002B3A50"/>
    <w:rsid w:val="002B3C59"/>
    <w:rsid w:val="002B4150"/>
    <w:rsid w:val="002B5A68"/>
    <w:rsid w:val="002B6BAC"/>
    <w:rsid w:val="002B6C22"/>
    <w:rsid w:val="002B718D"/>
    <w:rsid w:val="002B72EB"/>
    <w:rsid w:val="002C01BD"/>
    <w:rsid w:val="002C2255"/>
    <w:rsid w:val="002C3725"/>
    <w:rsid w:val="002C497D"/>
    <w:rsid w:val="002C5AE5"/>
    <w:rsid w:val="002D0323"/>
    <w:rsid w:val="002D2199"/>
    <w:rsid w:val="002D2645"/>
    <w:rsid w:val="002D474D"/>
    <w:rsid w:val="002D74D5"/>
    <w:rsid w:val="002D7E0C"/>
    <w:rsid w:val="002E0629"/>
    <w:rsid w:val="002E0E1C"/>
    <w:rsid w:val="002E1158"/>
    <w:rsid w:val="002E4A92"/>
    <w:rsid w:val="002E4FDF"/>
    <w:rsid w:val="002E5099"/>
    <w:rsid w:val="002E5332"/>
    <w:rsid w:val="002E5574"/>
    <w:rsid w:val="002E5A65"/>
    <w:rsid w:val="002E5F26"/>
    <w:rsid w:val="002E7976"/>
    <w:rsid w:val="002E7F2B"/>
    <w:rsid w:val="002F072A"/>
    <w:rsid w:val="002F07C2"/>
    <w:rsid w:val="002F247C"/>
    <w:rsid w:val="002F34A3"/>
    <w:rsid w:val="002F3AF7"/>
    <w:rsid w:val="002F6504"/>
    <w:rsid w:val="00300F11"/>
    <w:rsid w:val="003035C4"/>
    <w:rsid w:val="00303C84"/>
    <w:rsid w:val="00303CA7"/>
    <w:rsid w:val="00304CD2"/>
    <w:rsid w:val="00304EC8"/>
    <w:rsid w:val="00304EFA"/>
    <w:rsid w:val="00304F15"/>
    <w:rsid w:val="00305787"/>
    <w:rsid w:val="00305AF7"/>
    <w:rsid w:val="00305DA1"/>
    <w:rsid w:val="00306940"/>
    <w:rsid w:val="003070E6"/>
    <w:rsid w:val="00307502"/>
    <w:rsid w:val="0031055B"/>
    <w:rsid w:val="00310A0A"/>
    <w:rsid w:val="00312CDF"/>
    <w:rsid w:val="003132BD"/>
    <w:rsid w:val="0031358D"/>
    <w:rsid w:val="003136FE"/>
    <w:rsid w:val="00314372"/>
    <w:rsid w:val="00314934"/>
    <w:rsid w:val="00314DFC"/>
    <w:rsid w:val="003156E1"/>
    <w:rsid w:val="00316449"/>
    <w:rsid w:val="003173DF"/>
    <w:rsid w:val="003177F7"/>
    <w:rsid w:val="00317AA0"/>
    <w:rsid w:val="00320178"/>
    <w:rsid w:val="00320859"/>
    <w:rsid w:val="0032102A"/>
    <w:rsid w:val="003218C0"/>
    <w:rsid w:val="00322C39"/>
    <w:rsid w:val="00322CBB"/>
    <w:rsid w:val="00323147"/>
    <w:rsid w:val="0032333F"/>
    <w:rsid w:val="00323359"/>
    <w:rsid w:val="0032370C"/>
    <w:rsid w:val="003238A6"/>
    <w:rsid w:val="00323BD1"/>
    <w:rsid w:val="003248BA"/>
    <w:rsid w:val="00327559"/>
    <w:rsid w:val="00327603"/>
    <w:rsid w:val="00327789"/>
    <w:rsid w:val="0033060C"/>
    <w:rsid w:val="003336CE"/>
    <w:rsid w:val="0033677A"/>
    <w:rsid w:val="00336E18"/>
    <w:rsid w:val="00337309"/>
    <w:rsid w:val="00337716"/>
    <w:rsid w:val="00340979"/>
    <w:rsid w:val="003427D6"/>
    <w:rsid w:val="00342EF0"/>
    <w:rsid w:val="00342FEE"/>
    <w:rsid w:val="003430DB"/>
    <w:rsid w:val="00344A95"/>
    <w:rsid w:val="00344DBA"/>
    <w:rsid w:val="003458C0"/>
    <w:rsid w:val="00346235"/>
    <w:rsid w:val="003470F8"/>
    <w:rsid w:val="003472B2"/>
    <w:rsid w:val="00347F27"/>
    <w:rsid w:val="00350E15"/>
    <w:rsid w:val="00350F28"/>
    <w:rsid w:val="00351DD8"/>
    <w:rsid w:val="0035208C"/>
    <w:rsid w:val="00354B2A"/>
    <w:rsid w:val="00355D51"/>
    <w:rsid w:val="0035699A"/>
    <w:rsid w:val="003571A4"/>
    <w:rsid w:val="00357F3F"/>
    <w:rsid w:val="00360A48"/>
    <w:rsid w:val="00360DE7"/>
    <w:rsid w:val="00361351"/>
    <w:rsid w:val="00362BBE"/>
    <w:rsid w:val="003647A6"/>
    <w:rsid w:val="00364E75"/>
    <w:rsid w:val="00365204"/>
    <w:rsid w:val="00365999"/>
    <w:rsid w:val="00370789"/>
    <w:rsid w:val="003707F7"/>
    <w:rsid w:val="00371161"/>
    <w:rsid w:val="00371691"/>
    <w:rsid w:val="00371817"/>
    <w:rsid w:val="003719DF"/>
    <w:rsid w:val="00372E2A"/>
    <w:rsid w:val="003737C3"/>
    <w:rsid w:val="003738E1"/>
    <w:rsid w:val="00374116"/>
    <w:rsid w:val="003742A4"/>
    <w:rsid w:val="00374BAC"/>
    <w:rsid w:val="00375B39"/>
    <w:rsid w:val="00375BF9"/>
    <w:rsid w:val="003775CD"/>
    <w:rsid w:val="0038254B"/>
    <w:rsid w:val="0038269B"/>
    <w:rsid w:val="0038284E"/>
    <w:rsid w:val="00383051"/>
    <w:rsid w:val="003835CA"/>
    <w:rsid w:val="00384E67"/>
    <w:rsid w:val="0038652C"/>
    <w:rsid w:val="0038676D"/>
    <w:rsid w:val="00386E83"/>
    <w:rsid w:val="00387F1C"/>
    <w:rsid w:val="003915B6"/>
    <w:rsid w:val="00393174"/>
    <w:rsid w:val="0039368B"/>
    <w:rsid w:val="00393EC1"/>
    <w:rsid w:val="003958A5"/>
    <w:rsid w:val="0039762D"/>
    <w:rsid w:val="003A009C"/>
    <w:rsid w:val="003A0539"/>
    <w:rsid w:val="003A0BD5"/>
    <w:rsid w:val="003A0CFD"/>
    <w:rsid w:val="003A1142"/>
    <w:rsid w:val="003A2E56"/>
    <w:rsid w:val="003A30D4"/>
    <w:rsid w:val="003A3434"/>
    <w:rsid w:val="003A39FE"/>
    <w:rsid w:val="003A3FC5"/>
    <w:rsid w:val="003A4FCB"/>
    <w:rsid w:val="003A540E"/>
    <w:rsid w:val="003A59C5"/>
    <w:rsid w:val="003A5FBC"/>
    <w:rsid w:val="003A609F"/>
    <w:rsid w:val="003A61BC"/>
    <w:rsid w:val="003A620D"/>
    <w:rsid w:val="003A72A0"/>
    <w:rsid w:val="003A74EB"/>
    <w:rsid w:val="003B08D9"/>
    <w:rsid w:val="003B1BC3"/>
    <w:rsid w:val="003B4A38"/>
    <w:rsid w:val="003B5086"/>
    <w:rsid w:val="003B6D5B"/>
    <w:rsid w:val="003B6DBE"/>
    <w:rsid w:val="003B7941"/>
    <w:rsid w:val="003C12F0"/>
    <w:rsid w:val="003C1613"/>
    <w:rsid w:val="003C2A10"/>
    <w:rsid w:val="003C3304"/>
    <w:rsid w:val="003C36E9"/>
    <w:rsid w:val="003C3FAC"/>
    <w:rsid w:val="003C427B"/>
    <w:rsid w:val="003C73AE"/>
    <w:rsid w:val="003C7822"/>
    <w:rsid w:val="003C7987"/>
    <w:rsid w:val="003C7A51"/>
    <w:rsid w:val="003C7B65"/>
    <w:rsid w:val="003C7F97"/>
    <w:rsid w:val="003D0EB2"/>
    <w:rsid w:val="003D10E8"/>
    <w:rsid w:val="003D121E"/>
    <w:rsid w:val="003D196C"/>
    <w:rsid w:val="003D19D6"/>
    <w:rsid w:val="003D251C"/>
    <w:rsid w:val="003D378E"/>
    <w:rsid w:val="003D4CE8"/>
    <w:rsid w:val="003D6474"/>
    <w:rsid w:val="003D655C"/>
    <w:rsid w:val="003D6963"/>
    <w:rsid w:val="003D699A"/>
    <w:rsid w:val="003E1600"/>
    <w:rsid w:val="003E17D4"/>
    <w:rsid w:val="003E1A0D"/>
    <w:rsid w:val="003E1A29"/>
    <w:rsid w:val="003E2553"/>
    <w:rsid w:val="003E2858"/>
    <w:rsid w:val="003E2A88"/>
    <w:rsid w:val="003E2D26"/>
    <w:rsid w:val="003E33F7"/>
    <w:rsid w:val="003E3A11"/>
    <w:rsid w:val="003E4677"/>
    <w:rsid w:val="003E4771"/>
    <w:rsid w:val="003E4C45"/>
    <w:rsid w:val="003E5AA2"/>
    <w:rsid w:val="003E680F"/>
    <w:rsid w:val="003E6BE9"/>
    <w:rsid w:val="003E74C3"/>
    <w:rsid w:val="003E7B98"/>
    <w:rsid w:val="003E7C51"/>
    <w:rsid w:val="003F0C05"/>
    <w:rsid w:val="003F0CF4"/>
    <w:rsid w:val="003F1183"/>
    <w:rsid w:val="003F35DA"/>
    <w:rsid w:val="003F3716"/>
    <w:rsid w:val="003F3D6E"/>
    <w:rsid w:val="003F41BA"/>
    <w:rsid w:val="003F5111"/>
    <w:rsid w:val="003F5947"/>
    <w:rsid w:val="003F6589"/>
    <w:rsid w:val="003F6B2A"/>
    <w:rsid w:val="003F6B4D"/>
    <w:rsid w:val="003F7513"/>
    <w:rsid w:val="00401125"/>
    <w:rsid w:val="004015D6"/>
    <w:rsid w:val="00401615"/>
    <w:rsid w:val="00401B1E"/>
    <w:rsid w:val="00403333"/>
    <w:rsid w:val="00403AED"/>
    <w:rsid w:val="004044F9"/>
    <w:rsid w:val="004047B6"/>
    <w:rsid w:val="004052F8"/>
    <w:rsid w:val="00405B80"/>
    <w:rsid w:val="00405E30"/>
    <w:rsid w:val="00406809"/>
    <w:rsid w:val="0041126C"/>
    <w:rsid w:val="00412AF4"/>
    <w:rsid w:val="00413717"/>
    <w:rsid w:val="00414791"/>
    <w:rsid w:val="004149F1"/>
    <w:rsid w:val="00414CB8"/>
    <w:rsid w:val="00415722"/>
    <w:rsid w:val="00415835"/>
    <w:rsid w:val="00415FC5"/>
    <w:rsid w:val="00416510"/>
    <w:rsid w:val="00416DDA"/>
    <w:rsid w:val="00417406"/>
    <w:rsid w:val="004177A2"/>
    <w:rsid w:val="0042087B"/>
    <w:rsid w:val="0042088A"/>
    <w:rsid w:val="004209B8"/>
    <w:rsid w:val="00420BBB"/>
    <w:rsid w:val="004212D0"/>
    <w:rsid w:val="0042198B"/>
    <w:rsid w:val="0042233C"/>
    <w:rsid w:val="00422354"/>
    <w:rsid w:val="00423F96"/>
    <w:rsid w:val="00424F5B"/>
    <w:rsid w:val="00425D76"/>
    <w:rsid w:val="00425F03"/>
    <w:rsid w:val="0042629A"/>
    <w:rsid w:val="00427B62"/>
    <w:rsid w:val="0043042B"/>
    <w:rsid w:val="00430995"/>
    <w:rsid w:val="00431FA3"/>
    <w:rsid w:val="00433FAA"/>
    <w:rsid w:val="004341E5"/>
    <w:rsid w:val="0043513B"/>
    <w:rsid w:val="00435358"/>
    <w:rsid w:val="0043688D"/>
    <w:rsid w:val="00441709"/>
    <w:rsid w:val="004421C8"/>
    <w:rsid w:val="00442372"/>
    <w:rsid w:val="004430D4"/>
    <w:rsid w:val="004435F1"/>
    <w:rsid w:val="0044373C"/>
    <w:rsid w:val="004454FA"/>
    <w:rsid w:val="0044651D"/>
    <w:rsid w:val="004467C9"/>
    <w:rsid w:val="004501AC"/>
    <w:rsid w:val="004510BC"/>
    <w:rsid w:val="004520D4"/>
    <w:rsid w:val="0045213C"/>
    <w:rsid w:val="00452818"/>
    <w:rsid w:val="004529D9"/>
    <w:rsid w:val="004531C5"/>
    <w:rsid w:val="00453C38"/>
    <w:rsid w:val="004547F9"/>
    <w:rsid w:val="004549AC"/>
    <w:rsid w:val="00454F14"/>
    <w:rsid w:val="004555EE"/>
    <w:rsid w:val="00456B6F"/>
    <w:rsid w:val="00457755"/>
    <w:rsid w:val="004577A6"/>
    <w:rsid w:val="0046068C"/>
    <w:rsid w:val="00460F21"/>
    <w:rsid w:val="004618DC"/>
    <w:rsid w:val="0046260A"/>
    <w:rsid w:val="00463B70"/>
    <w:rsid w:val="00463BCD"/>
    <w:rsid w:val="00463BD8"/>
    <w:rsid w:val="004669A9"/>
    <w:rsid w:val="0046731B"/>
    <w:rsid w:val="00467445"/>
    <w:rsid w:val="004676BA"/>
    <w:rsid w:val="004677A6"/>
    <w:rsid w:val="00467A8B"/>
    <w:rsid w:val="00473AE0"/>
    <w:rsid w:val="00474E3A"/>
    <w:rsid w:val="00474E6A"/>
    <w:rsid w:val="00475AA2"/>
    <w:rsid w:val="00476293"/>
    <w:rsid w:val="004769A2"/>
    <w:rsid w:val="00476D34"/>
    <w:rsid w:val="004810A0"/>
    <w:rsid w:val="004817EC"/>
    <w:rsid w:val="00482D3A"/>
    <w:rsid w:val="00482D6D"/>
    <w:rsid w:val="00483260"/>
    <w:rsid w:val="004832CE"/>
    <w:rsid w:val="004845F0"/>
    <w:rsid w:val="004846B6"/>
    <w:rsid w:val="00486426"/>
    <w:rsid w:val="00486517"/>
    <w:rsid w:val="00490D5C"/>
    <w:rsid w:val="00491D35"/>
    <w:rsid w:val="0049268E"/>
    <w:rsid w:val="00493395"/>
    <w:rsid w:val="004952B2"/>
    <w:rsid w:val="004960EE"/>
    <w:rsid w:val="00496A98"/>
    <w:rsid w:val="004A0312"/>
    <w:rsid w:val="004A07D9"/>
    <w:rsid w:val="004A1884"/>
    <w:rsid w:val="004A218C"/>
    <w:rsid w:val="004A2444"/>
    <w:rsid w:val="004A27EF"/>
    <w:rsid w:val="004A2EDD"/>
    <w:rsid w:val="004A2F2B"/>
    <w:rsid w:val="004A31F6"/>
    <w:rsid w:val="004A35AF"/>
    <w:rsid w:val="004A4FC0"/>
    <w:rsid w:val="004A5229"/>
    <w:rsid w:val="004A532D"/>
    <w:rsid w:val="004A608D"/>
    <w:rsid w:val="004A61FE"/>
    <w:rsid w:val="004A66C2"/>
    <w:rsid w:val="004A6BEE"/>
    <w:rsid w:val="004A73AC"/>
    <w:rsid w:val="004A7E44"/>
    <w:rsid w:val="004B01E4"/>
    <w:rsid w:val="004B01F4"/>
    <w:rsid w:val="004B19FC"/>
    <w:rsid w:val="004B2301"/>
    <w:rsid w:val="004B24BB"/>
    <w:rsid w:val="004B29B8"/>
    <w:rsid w:val="004B4152"/>
    <w:rsid w:val="004B4221"/>
    <w:rsid w:val="004B518E"/>
    <w:rsid w:val="004B5232"/>
    <w:rsid w:val="004B544B"/>
    <w:rsid w:val="004B5870"/>
    <w:rsid w:val="004B6EF6"/>
    <w:rsid w:val="004B780A"/>
    <w:rsid w:val="004C02A6"/>
    <w:rsid w:val="004C0D87"/>
    <w:rsid w:val="004C26C2"/>
    <w:rsid w:val="004C279A"/>
    <w:rsid w:val="004C2D94"/>
    <w:rsid w:val="004C4738"/>
    <w:rsid w:val="004C526A"/>
    <w:rsid w:val="004C64DF"/>
    <w:rsid w:val="004C7CED"/>
    <w:rsid w:val="004D0549"/>
    <w:rsid w:val="004D17B8"/>
    <w:rsid w:val="004D1EA4"/>
    <w:rsid w:val="004D2295"/>
    <w:rsid w:val="004D24AD"/>
    <w:rsid w:val="004D261E"/>
    <w:rsid w:val="004D472D"/>
    <w:rsid w:val="004D4AAD"/>
    <w:rsid w:val="004D5288"/>
    <w:rsid w:val="004D5FE5"/>
    <w:rsid w:val="004D7FB0"/>
    <w:rsid w:val="004E0396"/>
    <w:rsid w:val="004E0AD0"/>
    <w:rsid w:val="004E140E"/>
    <w:rsid w:val="004E156A"/>
    <w:rsid w:val="004E26DC"/>
    <w:rsid w:val="004E2CC0"/>
    <w:rsid w:val="004E35B5"/>
    <w:rsid w:val="004E3EB9"/>
    <w:rsid w:val="004E4E78"/>
    <w:rsid w:val="004E51DD"/>
    <w:rsid w:val="004E5B66"/>
    <w:rsid w:val="004E6382"/>
    <w:rsid w:val="004E698F"/>
    <w:rsid w:val="004E7146"/>
    <w:rsid w:val="004E7299"/>
    <w:rsid w:val="004F002F"/>
    <w:rsid w:val="004F011A"/>
    <w:rsid w:val="004F07C6"/>
    <w:rsid w:val="004F0E53"/>
    <w:rsid w:val="004F1334"/>
    <w:rsid w:val="004F2089"/>
    <w:rsid w:val="004F263E"/>
    <w:rsid w:val="004F2A45"/>
    <w:rsid w:val="004F34B8"/>
    <w:rsid w:val="004F3668"/>
    <w:rsid w:val="004F49AA"/>
    <w:rsid w:val="004F583E"/>
    <w:rsid w:val="004F5853"/>
    <w:rsid w:val="004F6098"/>
    <w:rsid w:val="004F793A"/>
    <w:rsid w:val="00500D2A"/>
    <w:rsid w:val="0050160E"/>
    <w:rsid w:val="00502718"/>
    <w:rsid w:val="00502A42"/>
    <w:rsid w:val="00502CDA"/>
    <w:rsid w:val="00503177"/>
    <w:rsid w:val="0050389D"/>
    <w:rsid w:val="00504BDA"/>
    <w:rsid w:val="0050535D"/>
    <w:rsid w:val="005076C4"/>
    <w:rsid w:val="00510B83"/>
    <w:rsid w:val="005113AB"/>
    <w:rsid w:val="005118B8"/>
    <w:rsid w:val="005118C3"/>
    <w:rsid w:val="00511BF9"/>
    <w:rsid w:val="00512AD6"/>
    <w:rsid w:val="00512BD6"/>
    <w:rsid w:val="00512FD1"/>
    <w:rsid w:val="005142B0"/>
    <w:rsid w:val="00514677"/>
    <w:rsid w:val="00514AB8"/>
    <w:rsid w:val="00515D6C"/>
    <w:rsid w:val="00516C74"/>
    <w:rsid w:val="0051764B"/>
    <w:rsid w:val="005176F1"/>
    <w:rsid w:val="0052188D"/>
    <w:rsid w:val="005220BE"/>
    <w:rsid w:val="00522198"/>
    <w:rsid w:val="00522881"/>
    <w:rsid w:val="00523976"/>
    <w:rsid w:val="0052699F"/>
    <w:rsid w:val="00526D32"/>
    <w:rsid w:val="00527348"/>
    <w:rsid w:val="00527F79"/>
    <w:rsid w:val="0053080D"/>
    <w:rsid w:val="00530839"/>
    <w:rsid w:val="00530EF5"/>
    <w:rsid w:val="0053140E"/>
    <w:rsid w:val="005319A8"/>
    <w:rsid w:val="005364BE"/>
    <w:rsid w:val="00536BD3"/>
    <w:rsid w:val="00537E4B"/>
    <w:rsid w:val="0054025E"/>
    <w:rsid w:val="0054280C"/>
    <w:rsid w:val="00542B08"/>
    <w:rsid w:val="00543955"/>
    <w:rsid w:val="00543C94"/>
    <w:rsid w:val="00543D4E"/>
    <w:rsid w:val="0054465B"/>
    <w:rsid w:val="005448E6"/>
    <w:rsid w:val="00544BFF"/>
    <w:rsid w:val="005450CD"/>
    <w:rsid w:val="00545CF5"/>
    <w:rsid w:val="00545E39"/>
    <w:rsid w:val="00546056"/>
    <w:rsid w:val="00547465"/>
    <w:rsid w:val="00547D15"/>
    <w:rsid w:val="005506E2"/>
    <w:rsid w:val="00550BB5"/>
    <w:rsid w:val="00550BED"/>
    <w:rsid w:val="00550E34"/>
    <w:rsid w:val="00552D55"/>
    <w:rsid w:val="00554105"/>
    <w:rsid w:val="00554411"/>
    <w:rsid w:val="00554A74"/>
    <w:rsid w:val="00554AFC"/>
    <w:rsid w:val="00554FE4"/>
    <w:rsid w:val="005555EB"/>
    <w:rsid w:val="005563DC"/>
    <w:rsid w:val="0055757D"/>
    <w:rsid w:val="005621F2"/>
    <w:rsid w:val="00562874"/>
    <w:rsid w:val="0056348D"/>
    <w:rsid w:val="00564698"/>
    <w:rsid w:val="0056500A"/>
    <w:rsid w:val="0056558D"/>
    <w:rsid w:val="005663B0"/>
    <w:rsid w:val="005670B2"/>
    <w:rsid w:val="00567EAA"/>
    <w:rsid w:val="00570592"/>
    <w:rsid w:val="005710D8"/>
    <w:rsid w:val="00571D93"/>
    <w:rsid w:val="00571F19"/>
    <w:rsid w:val="0057221A"/>
    <w:rsid w:val="00572C16"/>
    <w:rsid w:val="00574C4D"/>
    <w:rsid w:val="00575052"/>
    <w:rsid w:val="0057564D"/>
    <w:rsid w:val="00577897"/>
    <w:rsid w:val="00580078"/>
    <w:rsid w:val="00580FAD"/>
    <w:rsid w:val="005814C5"/>
    <w:rsid w:val="0058241E"/>
    <w:rsid w:val="005824B0"/>
    <w:rsid w:val="005835FC"/>
    <w:rsid w:val="005844ED"/>
    <w:rsid w:val="0058489E"/>
    <w:rsid w:val="0058497B"/>
    <w:rsid w:val="00585181"/>
    <w:rsid w:val="00585896"/>
    <w:rsid w:val="0058687F"/>
    <w:rsid w:val="00590345"/>
    <w:rsid w:val="005908C2"/>
    <w:rsid w:val="0059116E"/>
    <w:rsid w:val="0059171B"/>
    <w:rsid w:val="00592AF3"/>
    <w:rsid w:val="00595889"/>
    <w:rsid w:val="00595A5E"/>
    <w:rsid w:val="0059653A"/>
    <w:rsid w:val="005977BF"/>
    <w:rsid w:val="005A0113"/>
    <w:rsid w:val="005A04D6"/>
    <w:rsid w:val="005A07FC"/>
    <w:rsid w:val="005A1338"/>
    <w:rsid w:val="005A1FE5"/>
    <w:rsid w:val="005A3590"/>
    <w:rsid w:val="005A57AE"/>
    <w:rsid w:val="005A60F3"/>
    <w:rsid w:val="005A6B3E"/>
    <w:rsid w:val="005A76FE"/>
    <w:rsid w:val="005A7744"/>
    <w:rsid w:val="005A7F31"/>
    <w:rsid w:val="005B1459"/>
    <w:rsid w:val="005B23A2"/>
    <w:rsid w:val="005B3DDA"/>
    <w:rsid w:val="005B42EB"/>
    <w:rsid w:val="005B49E8"/>
    <w:rsid w:val="005B4A06"/>
    <w:rsid w:val="005B563E"/>
    <w:rsid w:val="005B5E8F"/>
    <w:rsid w:val="005B612C"/>
    <w:rsid w:val="005B669F"/>
    <w:rsid w:val="005B695A"/>
    <w:rsid w:val="005B6D4B"/>
    <w:rsid w:val="005B7081"/>
    <w:rsid w:val="005C157F"/>
    <w:rsid w:val="005C1990"/>
    <w:rsid w:val="005C1E82"/>
    <w:rsid w:val="005C2490"/>
    <w:rsid w:val="005C39D7"/>
    <w:rsid w:val="005C4665"/>
    <w:rsid w:val="005C551D"/>
    <w:rsid w:val="005C5E7A"/>
    <w:rsid w:val="005C5FFD"/>
    <w:rsid w:val="005C6701"/>
    <w:rsid w:val="005C6894"/>
    <w:rsid w:val="005C69A5"/>
    <w:rsid w:val="005C7EAA"/>
    <w:rsid w:val="005D0AD1"/>
    <w:rsid w:val="005D1489"/>
    <w:rsid w:val="005D1ACA"/>
    <w:rsid w:val="005D1D69"/>
    <w:rsid w:val="005D1D82"/>
    <w:rsid w:val="005D1E6C"/>
    <w:rsid w:val="005D28B5"/>
    <w:rsid w:val="005D578F"/>
    <w:rsid w:val="005D57D7"/>
    <w:rsid w:val="005D5EE9"/>
    <w:rsid w:val="005D6464"/>
    <w:rsid w:val="005D653B"/>
    <w:rsid w:val="005D6578"/>
    <w:rsid w:val="005D6C5E"/>
    <w:rsid w:val="005D6CC7"/>
    <w:rsid w:val="005D7397"/>
    <w:rsid w:val="005D741C"/>
    <w:rsid w:val="005D7D4C"/>
    <w:rsid w:val="005E1169"/>
    <w:rsid w:val="005E1768"/>
    <w:rsid w:val="005E1BA8"/>
    <w:rsid w:val="005E1EC2"/>
    <w:rsid w:val="005E1F16"/>
    <w:rsid w:val="005E2E2C"/>
    <w:rsid w:val="005E2ED6"/>
    <w:rsid w:val="005E36A4"/>
    <w:rsid w:val="005E45E1"/>
    <w:rsid w:val="005E52EC"/>
    <w:rsid w:val="005E55BF"/>
    <w:rsid w:val="005E7419"/>
    <w:rsid w:val="005F1795"/>
    <w:rsid w:val="005F17C5"/>
    <w:rsid w:val="005F18DF"/>
    <w:rsid w:val="005F1E9B"/>
    <w:rsid w:val="005F2203"/>
    <w:rsid w:val="005F28B3"/>
    <w:rsid w:val="005F29DA"/>
    <w:rsid w:val="005F2DD2"/>
    <w:rsid w:val="005F316D"/>
    <w:rsid w:val="005F41A5"/>
    <w:rsid w:val="005F476E"/>
    <w:rsid w:val="005F5B40"/>
    <w:rsid w:val="005F5D23"/>
    <w:rsid w:val="005F6E74"/>
    <w:rsid w:val="005F7D7C"/>
    <w:rsid w:val="006005A1"/>
    <w:rsid w:val="00600A10"/>
    <w:rsid w:val="00601500"/>
    <w:rsid w:val="00601564"/>
    <w:rsid w:val="00601FA8"/>
    <w:rsid w:val="006029C5"/>
    <w:rsid w:val="00602FD9"/>
    <w:rsid w:val="00603A4B"/>
    <w:rsid w:val="00603BFE"/>
    <w:rsid w:val="00606AF7"/>
    <w:rsid w:val="0060738D"/>
    <w:rsid w:val="00607491"/>
    <w:rsid w:val="00607950"/>
    <w:rsid w:val="00607DB5"/>
    <w:rsid w:val="00607DE2"/>
    <w:rsid w:val="00607E62"/>
    <w:rsid w:val="006105ED"/>
    <w:rsid w:val="00610E58"/>
    <w:rsid w:val="00611326"/>
    <w:rsid w:val="00611475"/>
    <w:rsid w:val="00611C6B"/>
    <w:rsid w:val="006120A7"/>
    <w:rsid w:val="00612235"/>
    <w:rsid w:val="006124BD"/>
    <w:rsid w:val="00612634"/>
    <w:rsid w:val="00612E03"/>
    <w:rsid w:val="00613ACF"/>
    <w:rsid w:val="00613B4D"/>
    <w:rsid w:val="006140C7"/>
    <w:rsid w:val="00614170"/>
    <w:rsid w:val="00614639"/>
    <w:rsid w:val="00615CC2"/>
    <w:rsid w:val="0061666B"/>
    <w:rsid w:val="0061761C"/>
    <w:rsid w:val="00620C57"/>
    <w:rsid w:val="006217CD"/>
    <w:rsid w:val="006219BE"/>
    <w:rsid w:val="00622AC7"/>
    <w:rsid w:val="00623251"/>
    <w:rsid w:val="00624114"/>
    <w:rsid w:val="0062463C"/>
    <w:rsid w:val="006256E2"/>
    <w:rsid w:val="006263E1"/>
    <w:rsid w:val="0062747E"/>
    <w:rsid w:val="00627EA9"/>
    <w:rsid w:val="0063012F"/>
    <w:rsid w:val="00630490"/>
    <w:rsid w:val="00630FC8"/>
    <w:rsid w:val="00630FEC"/>
    <w:rsid w:val="00632F18"/>
    <w:rsid w:val="006341AF"/>
    <w:rsid w:val="00634941"/>
    <w:rsid w:val="00635366"/>
    <w:rsid w:val="00635AA4"/>
    <w:rsid w:val="00636DBD"/>
    <w:rsid w:val="00636E94"/>
    <w:rsid w:val="00640555"/>
    <w:rsid w:val="006410A8"/>
    <w:rsid w:val="00641140"/>
    <w:rsid w:val="00641277"/>
    <w:rsid w:val="00641632"/>
    <w:rsid w:val="006437AB"/>
    <w:rsid w:val="006437C8"/>
    <w:rsid w:val="006437D0"/>
    <w:rsid w:val="00645314"/>
    <w:rsid w:val="006465F6"/>
    <w:rsid w:val="006468EE"/>
    <w:rsid w:val="00647086"/>
    <w:rsid w:val="00647A20"/>
    <w:rsid w:val="00652772"/>
    <w:rsid w:val="00652863"/>
    <w:rsid w:val="0065292F"/>
    <w:rsid w:val="00652B27"/>
    <w:rsid w:val="00653F58"/>
    <w:rsid w:val="006540CA"/>
    <w:rsid w:val="00654E9C"/>
    <w:rsid w:val="00655838"/>
    <w:rsid w:val="0065746E"/>
    <w:rsid w:val="006576F5"/>
    <w:rsid w:val="00660B24"/>
    <w:rsid w:val="00660D43"/>
    <w:rsid w:val="00662078"/>
    <w:rsid w:val="0066293C"/>
    <w:rsid w:val="006632CB"/>
    <w:rsid w:val="006644B4"/>
    <w:rsid w:val="0066591B"/>
    <w:rsid w:val="00665E7E"/>
    <w:rsid w:val="0066609B"/>
    <w:rsid w:val="006666C2"/>
    <w:rsid w:val="00670650"/>
    <w:rsid w:val="00671684"/>
    <w:rsid w:val="00673FF0"/>
    <w:rsid w:val="00674399"/>
    <w:rsid w:val="006745E4"/>
    <w:rsid w:val="006749D2"/>
    <w:rsid w:val="00674E3D"/>
    <w:rsid w:val="00675E90"/>
    <w:rsid w:val="00675F18"/>
    <w:rsid w:val="00676701"/>
    <w:rsid w:val="00680654"/>
    <w:rsid w:val="00680A91"/>
    <w:rsid w:val="00680E7D"/>
    <w:rsid w:val="00681ADE"/>
    <w:rsid w:val="00683146"/>
    <w:rsid w:val="00683412"/>
    <w:rsid w:val="00683E47"/>
    <w:rsid w:val="00683FC6"/>
    <w:rsid w:val="00684BF6"/>
    <w:rsid w:val="00684C87"/>
    <w:rsid w:val="00685640"/>
    <w:rsid w:val="00686266"/>
    <w:rsid w:val="00686ADE"/>
    <w:rsid w:val="00686BE4"/>
    <w:rsid w:val="0068716D"/>
    <w:rsid w:val="00690043"/>
    <w:rsid w:val="00690D99"/>
    <w:rsid w:val="006910D4"/>
    <w:rsid w:val="00691110"/>
    <w:rsid w:val="0069174E"/>
    <w:rsid w:val="00691F13"/>
    <w:rsid w:val="00692824"/>
    <w:rsid w:val="006931E5"/>
    <w:rsid w:val="00693219"/>
    <w:rsid w:val="00693AAA"/>
    <w:rsid w:val="006943BC"/>
    <w:rsid w:val="00694932"/>
    <w:rsid w:val="006950D2"/>
    <w:rsid w:val="00695BC7"/>
    <w:rsid w:val="0069605C"/>
    <w:rsid w:val="00696814"/>
    <w:rsid w:val="0069719C"/>
    <w:rsid w:val="00697325"/>
    <w:rsid w:val="00697C51"/>
    <w:rsid w:val="006A03EC"/>
    <w:rsid w:val="006A042A"/>
    <w:rsid w:val="006A077A"/>
    <w:rsid w:val="006A0EE9"/>
    <w:rsid w:val="006A19B8"/>
    <w:rsid w:val="006A1A15"/>
    <w:rsid w:val="006A1D43"/>
    <w:rsid w:val="006A2780"/>
    <w:rsid w:val="006A290C"/>
    <w:rsid w:val="006A3320"/>
    <w:rsid w:val="006A41FB"/>
    <w:rsid w:val="006A4C26"/>
    <w:rsid w:val="006A4D75"/>
    <w:rsid w:val="006A53F8"/>
    <w:rsid w:val="006A5787"/>
    <w:rsid w:val="006A61A1"/>
    <w:rsid w:val="006A6D23"/>
    <w:rsid w:val="006A7C69"/>
    <w:rsid w:val="006A7EB2"/>
    <w:rsid w:val="006B04EA"/>
    <w:rsid w:val="006B06DE"/>
    <w:rsid w:val="006B14BF"/>
    <w:rsid w:val="006B1F45"/>
    <w:rsid w:val="006B29A0"/>
    <w:rsid w:val="006B2E34"/>
    <w:rsid w:val="006B34FB"/>
    <w:rsid w:val="006B3CD5"/>
    <w:rsid w:val="006B66B1"/>
    <w:rsid w:val="006B6CC7"/>
    <w:rsid w:val="006B7FCB"/>
    <w:rsid w:val="006C059E"/>
    <w:rsid w:val="006C0B6A"/>
    <w:rsid w:val="006C1165"/>
    <w:rsid w:val="006C2205"/>
    <w:rsid w:val="006C3448"/>
    <w:rsid w:val="006C34B5"/>
    <w:rsid w:val="006C38D7"/>
    <w:rsid w:val="006C532F"/>
    <w:rsid w:val="006C5956"/>
    <w:rsid w:val="006C5C38"/>
    <w:rsid w:val="006C5F39"/>
    <w:rsid w:val="006C6BDA"/>
    <w:rsid w:val="006C79CF"/>
    <w:rsid w:val="006D0EBD"/>
    <w:rsid w:val="006D17FA"/>
    <w:rsid w:val="006D1982"/>
    <w:rsid w:val="006D1AE9"/>
    <w:rsid w:val="006D1FDC"/>
    <w:rsid w:val="006D23D1"/>
    <w:rsid w:val="006D27EF"/>
    <w:rsid w:val="006D326F"/>
    <w:rsid w:val="006D3B38"/>
    <w:rsid w:val="006D4BCF"/>
    <w:rsid w:val="006D6FDF"/>
    <w:rsid w:val="006E1324"/>
    <w:rsid w:val="006E1700"/>
    <w:rsid w:val="006E1B4F"/>
    <w:rsid w:val="006E27A6"/>
    <w:rsid w:val="006E291B"/>
    <w:rsid w:val="006E31BA"/>
    <w:rsid w:val="006E3359"/>
    <w:rsid w:val="006E3608"/>
    <w:rsid w:val="006E3C36"/>
    <w:rsid w:val="006E4493"/>
    <w:rsid w:val="006E5663"/>
    <w:rsid w:val="006E567C"/>
    <w:rsid w:val="006E5911"/>
    <w:rsid w:val="006E5DD4"/>
    <w:rsid w:val="006E6153"/>
    <w:rsid w:val="006E65A8"/>
    <w:rsid w:val="006E65B3"/>
    <w:rsid w:val="006E6654"/>
    <w:rsid w:val="006E69C2"/>
    <w:rsid w:val="006E6D19"/>
    <w:rsid w:val="006E7144"/>
    <w:rsid w:val="006E772B"/>
    <w:rsid w:val="006E79EC"/>
    <w:rsid w:val="006F0C2E"/>
    <w:rsid w:val="006F0DE6"/>
    <w:rsid w:val="006F1CFF"/>
    <w:rsid w:val="006F228D"/>
    <w:rsid w:val="006F2313"/>
    <w:rsid w:val="006F29CC"/>
    <w:rsid w:val="006F32AB"/>
    <w:rsid w:val="006F458D"/>
    <w:rsid w:val="006F46C0"/>
    <w:rsid w:val="006F4F36"/>
    <w:rsid w:val="006F5445"/>
    <w:rsid w:val="006F55B6"/>
    <w:rsid w:val="006F6101"/>
    <w:rsid w:val="006F61D5"/>
    <w:rsid w:val="006F6207"/>
    <w:rsid w:val="00700CC6"/>
    <w:rsid w:val="0070131D"/>
    <w:rsid w:val="00701B69"/>
    <w:rsid w:val="0070247B"/>
    <w:rsid w:val="00702B17"/>
    <w:rsid w:val="0070457E"/>
    <w:rsid w:val="007051C4"/>
    <w:rsid w:val="0070678C"/>
    <w:rsid w:val="00706B29"/>
    <w:rsid w:val="00706C53"/>
    <w:rsid w:val="00707076"/>
    <w:rsid w:val="0070749D"/>
    <w:rsid w:val="00710CB5"/>
    <w:rsid w:val="00711F3D"/>
    <w:rsid w:val="00712EBC"/>
    <w:rsid w:val="00712F61"/>
    <w:rsid w:val="00713C3A"/>
    <w:rsid w:val="00713EF1"/>
    <w:rsid w:val="00714956"/>
    <w:rsid w:val="00714FDB"/>
    <w:rsid w:val="00716193"/>
    <w:rsid w:val="007167E7"/>
    <w:rsid w:val="007169E4"/>
    <w:rsid w:val="007176DB"/>
    <w:rsid w:val="007179A3"/>
    <w:rsid w:val="00717A42"/>
    <w:rsid w:val="00717BB5"/>
    <w:rsid w:val="007216E9"/>
    <w:rsid w:val="00721B27"/>
    <w:rsid w:val="007224FF"/>
    <w:rsid w:val="00723A2E"/>
    <w:rsid w:val="00724899"/>
    <w:rsid w:val="0072593E"/>
    <w:rsid w:val="0072771B"/>
    <w:rsid w:val="00727D51"/>
    <w:rsid w:val="00727E0F"/>
    <w:rsid w:val="00730443"/>
    <w:rsid w:val="0073168B"/>
    <w:rsid w:val="0073193B"/>
    <w:rsid w:val="00732910"/>
    <w:rsid w:val="00733470"/>
    <w:rsid w:val="00733B62"/>
    <w:rsid w:val="00733D5F"/>
    <w:rsid w:val="00733E78"/>
    <w:rsid w:val="0073480E"/>
    <w:rsid w:val="007364AA"/>
    <w:rsid w:val="00736AE7"/>
    <w:rsid w:val="00736C4E"/>
    <w:rsid w:val="00737C47"/>
    <w:rsid w:val="007404B6"/>
    <w:rsid w:val="00740CD1"/>
    <w:rsid w:val="00743589"/>
    <w:rsid w:val="00743C4E"/>
    <w:rsid w:val="007440AC"/>
    <w:rsid w:val="007444B7"/>
    <w:rsid w:val="007446FA"/>
    <w:rsid w:val="007447D6"/>
    <w:rsid w:val="0074547F"/>
    <w:rsid w:val="00746B8C"/>
    <w:rsid w:val="007471C2"/>
    <w:rsid w:val="00747AEF"/>
    <w:rsid w:val="00750767"/>
    <w:rsid w:val="007514AE"/>
    <w:rsid w:val="007514E5"/>
    <w:rsid w:val="00751AC5"/>
    <w:rsid w:val="0075233F"/>
    <w:rsid w:val="00752A0F"/>
    <w:rsid w:val="00752B1C"/>
    <w:rsid w:val="00754BE6"/>
    <w:rsid w:val="0075518F"/>
    <w:rsid w:val="007616BD"/>
    <w:rsid w:val="007626FF"/>
    <w:rsid w:val="00762900"/>
    <w:rsid w:val="0076312A"/>
    <w:rsid w:val="00763ABE"/>
    <w:rsid w:val="007652FB"/>
    <w:rsid w:val="0076540B"/>
    <w:rsid w:val="00765726"/>
    <w:rsid w:val="00765D93"/>
    <w:rsid w:val="00766FF3"/>
    <w:rsid w:val="00770252"/>
    <w:rsid w:val="00770A70"/>
    <w:rsid w:val="00771278"/>
    <w:rsid w:val="00771812"/>
    <w:rsid w:val="007718C1"/>
    <w:rsid w:val="00772A57"/>
    <w:rsid w:val="00774762"/>
    <w:rsid w:val="007752C9"/>
    <w:rsid w:val="0077538A"/>
    <w:rsid w:val="00775AE9"/>
    <w:rsid w:val="00776485"/>
    <w:rsid w:val="007765B9"/>
    <w:rsid w:val="007769FA"/>
    <w:rsid w:val="00776C0B"/>
    <w:rsid w:val="00777055"/>
    <w:rsid w:val="0078022B"/>
    <w:rsid w:val="007807AA"/>
    <w:rsid w:val="0078096D"/>
    <w:rsid w:val="00780A85"/>
    <w:rsid w:val="007813D0"/>
    <w:rsid w:val="007820AC"/>
    <w:rsid w:val="00782A11"/>
    <w:rsid w:val="0078388C"/>
    <w:rsid w:val="00783F0F"/>
    <w:rsid w:val="0078422E"/>
    <w:rsid w:val="007844AF"/>
    <w:rsid w:val="00784987"/>
    <w:rsid w:val="00785843"/>
    <w:rsid w:val="00786A92"/>
    <w:rsid w:val="00786EDD"/>
    <w:rsid w:val="00786F6A"/>
    <w:rsid w:val="0078781C"/>
    <w:rsid w:val="007916D1"/>
    <w:rsid w:val="00791E08"/>
    <w:rsid w:val="0079268B"/>
    <w:rsid w:val="007937C3"/>
    <w:rsid w:val="00793C25"/>
    <w:rsid w:val="0079516A"/>
    <w:rsid w:val="00795483"/>
    <w:rsid w:val="00795EB8"/>
    <w:rsid w:val="00796C9A"/>
    <w:rsid w:val="00796E42"/>
    <w:rsid w:val="00797048"/>
    <w:rsid w:val="00797517"/>
    <w:rsid w:val="007975CD"/>
    <w:rsid w:val="007A0C9A"/>
    <w:rsid w:val="007A0EF3"/>
    <w:rsid w:val="007A135E"/>
    <w:rsid w:val="007A4BE4"/>
    <w:rsid w:val="007A6003"/>
    <w:rsid w:val="007A68D4"/>
    <w:rsid w:val="007A71DC"/>
    <w:rsid w:val="007A756F"/>
    <w:rsid w:val="007A7A45"/>
    <w:rsid w:val="007A7C72"/>
    <w:rsid w:val="007A7E90"/>
    <w:rsid w:val="007B07F5"/>
    <w:rsid w:val="007B21E7"/>
    <w:rsid w:val="007B27AE"/>
    <w:rsid w:val="007B2C2D"/>
    <w:rsid w:val="007B2EA8"/>
    <w:rsid w:val="007B3719"/>
    <w:rsid w:val="007B43C9"/>
    <w:rsid w:val="007B5355"/>
    <w:rsid w:val="007B5C79"/>
    <w:rsid w:val="007B5F28"/>
    <w:rsid w:val="007B5FD6"/>
    <w:rsid w:val="007B7E6A"/>
    <w:rsid w:val="007C04BF"/>
    <w:rsid w:val="007C1C29"/>
    <w:rsid w:val="007C211D"/>
    <w:rsid w:val="007C2C8A"/>
    <w:rsid w:val="007C3EF7"/>
    <w:rsid w:val="007D1351"/>
    <w:rsid w:val="007D19F4"/>
    <w:rsid w:val="007D1C65"/>
    <w:rsid w:val="007D1CBE"/>
    <w:rsid w:val="007D3C14"/>
    <w:rsid w:val="007D54F1"/>
    <w:rsid w:val="007D6355"/>
    <w:rsid w:val="007D680F"/>
    <w:rsid w:val="007D797A"/>
    <w:rsid w:val="007D7F30"/>
    <w:rsid w:val="007E00CC"/>
    <w:rsid w:val="007E0450"/>
    <w:rsid w:val="007E08BD"/>
    <w:rsid w:val="007E18C7"/>
    <w:rsid w:val="007E1E26"/>
    <w:rsid w:val="007E233D"/>
    <w:rsid w:val="007E27C9"/>
    <w:rsid w:val="007E3148"/>
    <w:rsid w:val="007E3936"/>
    <w:rsid w:val="007E4174"/>
    <w:rsid w:val="007E5FE5"/>
    <w:rsid w:val="007E7E1F"/>
    <w:rsid w:val="007F06AB"/>
    <w:rsid w:val="007F07D2"/>
    <w:rsid w:val="007F07DB"/>
    <w:rsid w:val="007F243C"/>
    <w:rsid w:val="007F2E23"/>
    <w:rsid w:val="007F2F9C"/>
    <w:rsid w:val="007F2FF9"/>
    <w:rsid w:val="007F34F6"/>
    <w:rsid w:val="007F38CE"/>
    <w:rsid w:val="007F43EE"/>
    <w:rsid w:val="007F5E36"/>
    <w:rsid w:val="007F5EC7"/>
    <w:rsid w:val="007F73DD"/>
    <w:rsid w:val="007F78C6"/>
    <w:rsid w:val="007F7A08"/>
    <w:rsid w:val="0080074A"/>
    <w:rsid w:val="0080094A"/>
    <w:rsid w:val="0080095C"/>
    <w:rsid w:val="008016C3"/>
    <w:rsid w:val="00801B97"/>
    <w:rsid w:val="008023A0"/>
    <w:rsid w:val="00803045"/>
    <w:rsid w:val="00804032"/>
    <w:rsid w:val="00805C7D"/>
    <w:rsid w:val="0080759C"/>
    <w:rsid w:val="008118DD"/>
    <w:rsid w:val="00811D9F"/>
    <w:rsid w:val="00812072"/>
    <w:rsid w:val="00812A23"/>
    <w:rsid w:val="008132D2"/>
    <w:rsid w:val="008142BE"/>
    <w:rsid w:val="0081461C"/>
    <w:rsid w:val="008150BE"/>
    <w:rsid w:val="00815F22"/>
    <w:rsid w:val="00816724"/>
    <w:rsid w:val="008173F7"/>
    <w:rsid w:val="008178BF"/>
    <w:rsid w:val="00817C9D"/>
    <w:rsid w:val="00820797"/>
    <w:rsid w:val="008209EE"/>
    <w:rsid w:val="00820CD0"/>
    <w:rsid w:val="0082186B"/>
    <w:rsid w:val="008219E4"/>
    <w:rsid w:val="008219E8"/>
    <w:rsid w:val="008227E9"/>
    <w:rsid w:val="008228ED"/>
    <w:rsid w:val="00823340"/>
    <w:rsid w:val="00823356"/>
    <w:rsid w:val="0082344D"/>
    <w:rsid w:val="00823CAE"/>
    <w:rsid w:val="00823E4A"/>
    <w:rsid w:val="00824303"/>
    <w:rsid w:val="00824739"/>
    <w:rsid w:val="00824857"/>
    <w:rsid w:val="00824F15"/>
    <w:rsid w:val="00825592"/>
    <w:rsid w:val="00825649"/>
    <w:rsid w:val="00826210"/>
    <w:rsid w:val="00826C0A"/>
    <w:rsid w:val="0082770A"/>
    <w:rsid w:val="00827C33"/>
    <w:rsid w:val="008310BB"/>
    <w:rsid w:val="0083173A"/>
    <w:rsid w:val="00831F65"/>
    <w:rsid w:val="008325F7"/>
    <w:rsid w:val="008343A0"/>
    <w:rsid w:val="00834C85"/>
    <w:rsid w:val="00835184"/>
    <w:rsid w:val="00835F70"/>
    <w:rsid w:val="008371AA"/>
    <w:rsid w:val="00840787"/>
    <w:rsid w:val="0084086B"/>
    <w:rsid w:val="00841C1E"/>
    <w:rsid w:val="008421AD"/>
    <w:rsid w:val="0084314B"/>
    <w:rsid w:val="00843700"/>
    <w:rsid w:val="00843975"/>
    <w:rsid w:val="00843EE6"/>
    <w:rsid w:val="00844AE6"/>
    <w:rsid w:val="00845829"/>
    <w:rsid w:val="00845B25"/>
    <w:rsid w:val="008522DD"/>
    <w:rsid w:val="008526BD"/>
    <w:rsid w:val="00852998"/>
    <w:rsid w:val="00852B11"/>
    <w:rsid w:val="008535DF"/>
    <w:rsid w:val="00854809"/>
    <w:rsid w:val="00854BD0"/>
    <w:rsid w:val="0085532A"/>
    <w:rsid w:val="00855749"/>
    <w:rsid w:val="00855B42"/>
    <w:rsid w:val="00855CC9"/>
    <w:rsid w:val="00856780"/>
    <w:rsid w:val="008601D4"/>
    <w:rsid w:val="00862344"/>
    <w:rsid w:val="00862634"/>
    <w:rsid w:val="0086268F"/>
    <w:rsid w:val="008628FA"/>
    <w:rsid w:val="00863D8B"/>
    <w:rsid w:val="00863E81"/>
    <w:rsid w:val="00864434"/>
    <w:rsid w:val="00864853"/>
    <w:rsid w:val="00864C7E"/>
    <w:rsid w:val="00865A15"/>
    <w:rsid w:val="00865EE2"/>
    <w:rsid w:val="008661B8"/>
    <w:rsid w:val="00866534"/>
    <w:rsid w:val="008667C3"/>
    <w:rsid w:val="008675FF"/>
    <w:rsid w:val="00870B58"/>
    <w:rsid w:val="00871875"/>
    <w:rsid w:val="00871C4E"/>
    <w:rsid w:val="00871D62"/>
    <w:rsid w:val="00871E6E"/>
    <w:rsid w:val="008723C4"/>
    <w:rsid w:val="00872D3A"/>
    <w:rsid w:val="008731E3"/>
    <w:rsid w:val="00873F17"/>
    <w:rsid w:val="0087426B"/>
    <w:rsid w:val="00874A93"/>
    <w:rsid w:val="00875B75"/>
    <w:rsid w:val="0087664E"/>
    <w:rsid w:val="0087677F"/>
    <w:rsid w:val="0088050E"/>
    <w:rsid w:val="0088063B"/>
    <w:rsid w:val="00880B4F"/>
    <w:rsid w:val="00880B89"/>
    <w:rsid w:val="00881962"/>
    <w:rsid w:val="00883CDE"/>
    <w:rsid w:val="00883E61"/>
    <w:rsid w:val="00884DAF"/>
    <w:rsid w:val="00885F16"/>
    <w:rsid w:val="008873C2"/>
    <w:rsid w:val="0088789F"/>
    <w:rsid w:val="00890E86"/>
    <w:rsid w:val="00891765"/>
    <w:rsid w:val="00892B4F"/>
    <w:rsid w:val="00892CBB"/>
    <w:rsid w:val="00894A1F"/>
    <w:rsid w:val="008962DB"/>
    <w:rsid w:val="0089741F"/>
    <w:rsid w:val="008A0290"/>
    <w:rsid w:val="008A11AD"/>
    <w:rsid w:val="008A1410"/>
    <w:rsid w:val="008A2CD6"/>
    <w:rsid w:val="008A2D19"/>
    <w:rsid w:val="008A37E8"/>
    <w:rsid w:val="008A3B49"/>
    <w:rsid w:val="008A3DA0"/>
    <w:rsid w:val="008A4986"/>
    <w:rsid w:val="008A4990"/>
    <w:rsid w:val="008A5D1A"/>
    <w:rsid w:val="008A5DFD"/>
    <w:rsid w:val="008A7263"/>
    <w:rsid w:val="008A7BF7"/>
    <w:rsid w:val="008B0089"/>
    <w:rsid w:val="008B05D5"/>
    <w:rsid w:val="008B0C9A"/>
    <w:rsid w:val="008B1512"/>
    <w:rsid w:val="008B1880"/>
    <w:rsid w:val="008B1908"/>
    <w:rsid w:val="008B1932"/>
    <w:rsid w:val="008B247D"/>
    <w:rsid w:val="008B2A49"/>
    <w:rsid w:val="008B2AA4"/>
    <w:rsid w:val="008B3702"/>
    <w:rsid w:val="008B5314"/>
    <w:rsid w:val="008B610E"/>
    <w:rsid w:val="008B6246"/>
    <w:rsid w:val="008B6283"/>
    <w:rsid w:val="008B6570"/>
    <w:rsid w:val="008B6FCD"/>
    <w:rsid w:val="008B718B"/>
    <w:rsid w:val="008B78E3"/>
    <w:rsid w:val="008B7FAE"/>
    <w:rsid w:val="008C05CE"/>
    <w:rsid w:val="008C079D"/>
    <w:rsid w:val="008C09B0"/>
    <w:rsid w:val="008C0BED"/>
    <w:rsid w:val="008C12EF"/>
    <w:rsid w:val="008C1628"/>
    <w:rsid w:val="008C163E"/>
    <w:rsid w:val="008C2FE1"/>
    <w:rsid w:val="008C3BBC"/>
    <w:rsid w:val="008C4AB0"/>
    <w:rsid w:val="008C5DA1"/>
    <w:rsid w:val="008C70C5"/>
    <w:rsid w:val="008D22AC"/>
    <w:rsid w:val="008D23D0"/>
    <w:rsid w:val="008D271D"/>
    <w:rsid w:val="008D2A8B"/>
    <w:rsid w:val="008D47B0"/>
    <w:rsid w:val="008D607C"/>
    <w:rsid w:val="008D6CAA"/>
    <w:rsid w:val="008E0612"/>
    <w:rsid w:val="008E2C75"/>
    <w:rsid w:val="008E372B"/>
    <w:rsid w:val="008E3AB2"/>
    <w:rsid w:val="008E4588"/>
    <w:rsid w:val="008E4775"/>
    <w:rsid w:val="008E5082"/>
    <w:rsid w:val="008E5083"/>
    <w:rsid w:val="008E7565"/>
    <w:rsid w:val="008E7CC0"/>
    <w:rsid w:val="008F0979"/>
    <w:rsid w:val="008F15EB"/>
    <w:rsid w:val="008F163B"/>
    <w:rsid w:val="008F278B"/>
    <w:rsid w:val="008F2923"/>
    <w:rsid w:val="008F2AE6"/>
    <w:rsid w:val="008F2E9E"/>
    <w:rsid w:val="008F44D2"/>
    <w:rsid w:val="008F45EB"/>
    <w:rsid w:val="008F4C3F"/>
    <w:rsid w:val="008F55EE"/>
    <w:rsid w:val="008F5666"/>
    <w:rsid w:val="008F65FC"/>
    <w:rsid w:val="008F708A"/>
    <w:rsid w:val="0090073D"/>
    <w:rsid w:val="00900949"/>
    <w:rsid w:val="009017F4"/>
    <w:rsid w:val="00901E97"/>
    <w:rsid w:val="0090212E"/>
    <w:rsid w:val="0090272D"/>
    <w:rsid w:val="00902E3C"/>
    <w:rsid w:val="00902EBA"/>
    <w:rsid w:val="009031FD"/>
    <w:rsid w:val="0090417E"/>
    <w:rsid w:val="00904839"/>
    <w:rsid w:val="00905359"/>
    <w:rsid w:val="00905C1C"/>
    <w:rsid w:val="00905E45"/>
    <w:rsid w:val="0090619E"/>
    <w:rsid w:val="00906E49"/>
    <w:rsid w:val="00907189"/>
    <w:rsid w:val="00907AB4"/>
    <w:rsid w:val="00910088"/>
    <w:rsid w:val="00910405"/>
    <w:rsid w:val="0091090A"/>
    <w:rsid w:val="00910F26"/>
    <w:rsid w:val="0091113E"/>
    <w:rsid w:val="009113F2"/>
    <w:rsid w:val="0091174D"/>
    <w:rsid w:val="009121C8"/>
    <w:rsid w:val="009129E8"/>
    <w:rsid w:val="00912F8C"/>
    <w:rsid w:val="009132D0"/>
    <w:rsid w:val="0091366B"/>
    <w:rsid w:val="0091366E"/>
    <w:rsid w:val="00913BCC"/>
    <w:rsid w:val="0091462F"/>
    <w:rsid w:val="009146D5"/>
    <w:rsid w:val="00915723"/>
    <w:rsid w:val="009161A6"/>
    <w:rsid w:val="00916F15"/>
    <w:rsid w:val="00916F5A"/>
    <w:rsid w:val="00920B42"/>
    <w:rsid w:val="00922325"/>
    <w:rsid w:val="00924561"/>
    <w:rsid w:val="00924FB6"/>
    <w:rsid w:val="009250BC"/>
    <w:rsid w:val="00925A6C"/>
    <w:rsid w:val="009263A4"/>
    <w:rsid w:val="00926F63"/>
    <w:rsid w:val="00927136"/>
    <w:rsid w:val="00930104"/>
    <w:rsid w:val="009323D6"/>
    <w:rsid w:val="00932F21"/>
    <w:rsid w:val="0093379A"/>
    <w:rsid w:val="0093399B"/>
    <w:rsid w:val="00933DA8"/>
    <w:rsid w:val="00934B43"/>
    <w:rsid w:val="0093584C"/>
    <w:rsid w:val="009359F0"/>
    <w:rsid w:val="00935B63"/>
    <w:rsid w:val="00935DCA"/>
    <w:rsid w:val="00935EE4"/>
    <w:rsid w:val="00935F8B"/>
    <w:rsid w:val="009367E4"/>
    <w:rsid w:val="009370D9"/>
    <w:rsid w:val="0093785D"/>
    <w:rsid w:val="009406BD"/>
    <w:rsid w:val="0094290A"/>
    <w:rsid w:val="00942919"/>
    <w:rsid w:val="00942BC0"/>
    <w:rsid w:val="009436BC"/>
    <w:rsid w:val="009464AB"/>
    <w:rsid w:val="00947320"/>
    <w:rsid w:val="00947E73"/>
    <w:rsid w:val="00952221"/>
    <w:rsid w:val="00952923"/>
    <w:rsid w:val="00953FDE"/>
    <w:rsid w:val="00955353"/>
    <w:rsid w:val="00955AF2"/>
    <w:rsid w:val="00955DE6"/>
    <w:rsid w:val="00956C7D"/>
    <w:rsid w:val="00957055"/>
    <w:rsid w:val="009577D5"/>
    <w:rsid w:val="00960983"/>
    <w:rsid w:val="009609B3"/>
    <w:rsid w:val="00960D9A"/>
    <w:rsid w:val="00961BCD"/>
    <w:rsid w:val="00961BF2"/>
    <w:rsid w:val="009624BA"/>
    <w:rsid w:val="0096283A"/>
    <w:rsid w:val="009632C9"/>
    <w:rsid w:val="00963E0F"/>
    <w:rsid w:val="00963E1C"/>
    <w:rsid w:val="00966068"/>
    <w:rsid w:val="0096699E"/>
    <w:rsid w:val="009672DE"/>
    <w:rsid w:val="009677B3"/>
    <w:rsid w:val="0097148A"/>
    <w:rsid w:val="00971791"/>
    <w:rsid w:val="00971ED2"/>
    <w:rsid w:val="00972EF4"/>
    <w:rsid w:val="009749ED"/>
    <w:rsid w:val="00975810"/>
    <w:rsid w:val="00975917"/>
    <w:rsid w:val="009759F5"/>
    <w:rsid w:val="00976714"/>
    <w:rsid w:val="00977282"/>
    <w:rsid w:val="00977D5F"/>
    <w:rsid w:val="00980004"/>
    <w:rsid w:val="00981701"/>
    <w:rsid w:val="00981E0E"/>
    <w:rsid w:val="009823BE"/>
    <w:rsid w:val="00982613"/>
    <w:rsid w:val="0098298C"/>
    <w:rsid w:val="0098393F"/>
    <w:rsid w:val="00983DA3"/>
    <w:rsid w:val="009840B9"/>
    <w:rsid w:val="009844A8"/>
    <w:rsid w:val="00984EDE"/>
    <w:rsid w:val="0098572E"/>
    <w:rsid w:val="009857AD"/>
    <w:rsid w:val="009859A0"/>
    <w:rsid w:val="0098618B"/>
    <w:rsid w:val="00986F47"/>
    <w:rsid w:val="00990B2A"/>
    <w:rsid w:val="00991534"/>
    <w:rsid w:val="00991DD8"/>
    <w:rsid w:val="00993287"/>
    <w:rsid w:val="00994604"/>
    <w:rsid w:val="009962CC"/>
    <w:rsid w:val="0099680A"/>
    <w:rsid w:val="00996DCA"/>
    <w:rsid w:val="00996EEF"/>
    <w:rsid w:val="009A041E"/>
    <w:rsid w:val="009A04D2"/>
    <w:rsid w:val="009A0B9D"/>
    <w:rsid w:val="009A279D"/>
    <w:rsid w:val="009A30B9"/>
    <w:rsid w:val="009A35E7"/>
    <w:rsid w:val="009A3982"/>
    <w:rsid w:val="009A3F9E"/>
    <w:rsid w:val="009A4A7F"/>
    <w:rsid w:val="009A4E8E"/>
    <w:rsid w:val="009A5FC0"/>
    <w:rsid w:val="009A60B7"/>
    <w:rsid w:val="009A6E3E"/>
    <w:rsid w:val="009A6F89"/>
    <w:rsid w:val="009A6FF6"/>
    <w:rsid w:val="009A720D"/>
    <w:rsid w:val="009A746E"/>
    <w:rsid w:val="009B04A9"/>
    <w:rsid w:val="009B08B6"/>
    <w:rsid w:val="009B1E71"/>
    <w:rsid w:val="009B232F"/>
    <w:rsid w:val="009B3529"/>
    <w:rsid w:val="009B437D"/>
    <w:rsid w:val="009B472E"/>
    <w:rsid w:val="009B493C"/>
    <w:rsid w:val="009B5015"/>
    <w:rsid w:val="009B53BF"/>
    <w:rsid w:val="009B5BB9"/>
    <w:rsid w:val="009B74FB"/>
    <w:rsid w:val="009B7705"/>
    <w:rsid w:val="009C05E7"/>
    <w:rsid w:val="009C0B61"/>
    <w:rsid w:val="009C0DF4"/>
    <w:rsid w:val="009C0ED0"/>
    <w:rsid w:val="009C135E"/>
    <w:rsid w:val="009C18A4"/>
    <w:rsid w:val="009C24EC"/>
    <w:rsid w:val="009C2A99"/>
    <w:rsid w:val="009C2D5C"/>
    <w:rsid w:val="009C3471"/>
    <w:rsid w:val="009C416F"/>
    <w:rsid w:val="009C4B23"/>
    <w:rsid w:val="009C5406"/>
    <w:rsid w:val="009C5DCE"/>
    <w:rsid w:val="009C63AE"/>
    <w:rsid w:val="009C6624"/>
    <w:rsid w:val="009C7719"/>
    <w:rsid w:val="009D0F42"/>
    <w:rsid w:val="009D10ED"/>
    <w:rsid w:val="009D17E2"/>
    <w:rsid w:val="009D252D"/>
    <w:rsid w:val="009D25ED"/>
    <w:rsid w:val="009D2800"/>
    <w:rsid w:val="009D3095"/>
    <w:rsid w:val="009D42BE"/>
    <w:rsid w:val="009D42D8"/>
    <w:rsid w:val="009D431D"/>
    <w:rsid w:val="009D5045"/>
    <w:rsid w:val="009D50E0"/>
    <w:rsid w:val="009D6B7F"/>
    <w:rsid w:val="009D7C98"/>
    <w:rsid w:val="009E0BE5"/>
    <w:rsid w:val="009E1035"/>
    <w:rsid w:val="009E15CC"/>
    <w:rsid w:val="009E1A63"/>
    <w:rsid w:val="009E1AC3"/>
    <w:rsid w:val="009E1BAE"/>
    <w:rsid w:val="009E1EC8"/>
    <w:rsid w:val="009E3056"/>
    <w:rsid w:val="009E33D7"/>
    <w:rsid w:val="009E349F"/>
    <w:rsid w:val="009E34C9"/>
    <w:rsid w:val="009E3CAD"/>
    <w:rsid w:val="009E45E9"/>
    <w:rsid w:val="009E46F0"/>
    <w:rsid w:val="009E46FD"/>
    <w:rsid w:val="009E577F"/>
    <w:rsid w:val="009E6F8E"/>
    <w:rsid w:val="009E7580"/>
    <w:rsid w:val="009E7C33"/>
    <w:rsid w:val="009E7CFC"/>
    <w:rsid w:val="009F08ED"/>
    <w:rsid w:val="009F0E80"/>
    <w:rsid w:val="009F1084"/>
    <w:rsid w:val="009F1744"/>
    <w:rsid w:val="009F1AFB"/>
    <w:rsid w:val="009F283E"/>
    <w:rsid w:val="009F378E"/>
    <w:rsid w:val="009F3ADC"/>
    <w:rsid w:val="009F3D55"/>
    <w:rsid w:val="009F408D"/>
    <w:rsid w:val="009F5005"/>
    <w:rsid w:val="009F550D"/>
    <w:rsid w:val="009F5722"/>
    <w:rsid w:val="009F5B22"/>
    <w:rsid w:val="009F5E0B"/>
    <w:rsid w:val="009F6054"/>
    <w:rsid w:val="009F6E09"/>
    <w:rsid w:val="009F774D"/>
    <w:rsid w:val="00A00290"/>
    <w:rsid w:val="00A01592"/>
    <w:rsid w:val="00A02560"/>
    <w:rsid w:val="00A02EF8"/>
    <w:rsid w:val="00A02F39"/>
    <w:rsid w:val="00A03DDB"/>
    <w:rsid w:val="00A03FD9"/>
    <w:rsid w:val="00A06192"/>
    <w:rsid w:val="00A067D3"/>
    <w:rsid w:val="00A06DF3"/>
    <w:rsid w:val="00A07427"/>
    <w:rsid w:val="00A100AD"/>
    <w:rsid w:val="00A10710"/>
    <w:rsid w:val="00A108B0"/>
    <w:rsid w:val="00A11044"/>
    <w:rsid w:val="00A11C24"/>
    <w:rsid w:val="00A12D66"/>
    <w:rsid w:val="00A14241"/>
    <w:rsid w:val="00A15659"/>
    <w:rsid w:val="00A16384"/>
    <w:rsid w:val="00A16D33"/>
    <w:rsid w:val="00A17327"/>
    <w:rsid w:val="00A17EE3"/>
    <w:rsid w:val="00A2024C"/>
    <w:rsid w:val="00A20D9D"/>
    <w:rsid w:val="00A23011"/>
    <w:rsid w:val="00A23A69"/>
    <w:rsid w:val="00A2709B"/>
    <w:rsid w:val="00A279F4"/>
    <w:rsid w:val="00A27D01"/>
    <w:rsid w:val="00A30764"/>
    <w:rsid w:val="00A31673"/>
    <w:rsid w:val="00A32078"/>
    <w:rsid w:val="00A329E9"/>
    <w:rsid w:val="00A33854"/>
    <w:rsid w:val="00A33D42"/>
    <w:rsid w:val="00A35F11"/>
    <w:rsid w:val="00A35F41"/>
    <w:rsid w:val="00A361BC"/>
    <w:rsid w:val="00A3777F"/>
    <w:rsid w:val="00A4033B"/>
    <w:rsid w:val="00A40C44"/>
    <w:rsid w:val="00A42883"/>
    <w:rsid w:val="00A430E3"/>
    <w:rsid w:val="00A43CEE"/>
    <w:rsid w:val="00A44D89"/>
    <w:rsid w:val="00A454F8"/>
    <w:rsid w:val="00A46A71"/>
    <w:rsid w:val="00A477CA"/>
    <w:rsid w:val="00A47844"/>
    <w:rsid w:val="00A47AF5"/>
    <w:rsid w:val="00A5011D"/>
    <w:rsid w:val="00A50414"/>
    <w:rsid w:val="00A505B6"/>
    <w:rsid w:val="00A50C2B"/>
    <w:rsid w:val="00A5125A"/>
    <w:rsid w:val="00A5157E"/>
    <w:rsid w:val="00A51BA0"/>
    <w:rsid w:val="00A52526"/>
    <w:rsid w:val="00A52701"/>
    <w:rsid w:val="00A52B0B"/>
    <w:rsid w:val="00A53EFE"/>
    <w:rsid w:val="00A542AB"/>
    <w:rsid w:val="00A55BA1"/>
    <w:rsid w:val="00A561E6"/>
    <w:rsid w:val="00A56285"/>
    <w:rsid w:val="00A564F4"/>
    <w:rsid w:val="00A56FCF"/>
    <w:rsid w:val="00A57560"/>
    <w:rsid w:val="00A604B6"/>
    <w:rsid w:val="00A6088F"/>
    <w:rsid w:val="00A61120"/>
    <w:rsid w:val="00A611A6"/>
    <w:rsid w:val="00A61B81"/>
    <w:rsid w:val="00A627AF"/>
    <w:rsid w:val="00A6387B"/>
    <w:rsid w:val="00A64553"/>
    <w:rsid w:val="00A65D2E"/>
    <w:rsid w:val="00A66129"/>
    <w:rsid w:val="00A6623F"/>
    <w:rsid w:val="00A66B3B"/>
    <w:rsid w:val="00A67317"/>
    <w:rsid w:val="00A67D27"/>
    <w:rsid w:val="00A67E66"/>
    <w:rsid w:val="00A705CA"/>
    <w:rsid w:val="00A7082B"/>
    <w:rsid w:val="00A70D74"/>
    <w:rsid w:val="00A71046"/>
    <w:rsid w:val="00A71782"/>
    <w:rsid w:val="00A72668"/>
    <w:rsid w:val="00A7346B"/>
    <w:rsid w:val="00A73732"/>
    <w:rsid w:val="00A73B90"/>
    <w:rsid w:val="00A73BEF"/>
    <w:rsid w:val="00A7494E"/>
    <w:rsid w:val="00A7559E"/>
    <w:rsid w:val="00A760CC"/>
    <w:rsid w:val="00A76378"/>
    <w:rsid w:val="00A805CB"/>
    <w:rsid w:val="00A811C4"/>
    <w:rsid w:val="00A811D2"/>
    <w:rsid w:val="00A8594D"/>
    <w:rsid w:val="00A85C56"/>
    <w:rsid w:val="00A87FF2"/>
    <w:rsid w:val="00A905A6"/>
    <w:rsid w:val="00A90F13"/>
    <w:rsid w:val="00A913E1"/>
    <w:rsid w:val="00A91C03"/>
    <w:rsid w:val="00A93379"/>
    <w:rsid w:val="00A93617"/>
    <w:rsid w:val="00A9436C"/>
    <w:rsid w:val="00A9446D"/>
    <w:rsid w:val="00A944EF"/>
    <w:rsid w:val="00A946C2"/>
    <w:rsid w:val="00A954AF"/>
    <w:rsid w:val="00A96226"/>
    <w:rsid w:val="00A9667E"/>
    <w:rsid w:val="00AA0332"/>
    <w:rsid w:val="00AA26AF"/>
    <w:rsid w:val="00AA2C71"/>
    <w:rsid w:val="00AA3258"/>
    <w:rsid w:val="00AA3F7B"/>
    <w:rsid w:val="00AA4727"/>
    <w:rsid w:val="00AA500B"/>
    <w:rsid w:val="00AA55EA"/>
    <w:rsid w:val="00AA5956"/>
    <w:rsid w:val="00AA6625"/>
    <w:rsid w:val="00AA6B44"/>
    <w:rsid w:val="00AA6DE2"/>
    <w:rsid w:val="00AB01BF"/>
    <w:rsid w:val="00AB035C"/>
    <w:rsid w:val="00AB2EF7"/>
    <w:rsid w:val="00AB354A"/>
    <w:rsid w:val="00AB370F"/>
    <w:rsid w:val="00AB3C85"/>
    <w:rsid w:val="00AB4FB7"/>
    <w:rsid w:val="00AB51B4"/>
    <w:rsid w:val="00AB674B"/>
    <w:rsid w:val="00AB6819"/>
    <w:rsid w:val="00AB68A8"/>
    <w:rsid w:val="00AB6EE1"/>
    <w:rsid w:val="00AB6EED"/>
    <w:rsid w:val="00AB72C2"/>
    <w:rsid w:val="00AB732C"/>
    <w:rsid w:val="00AB75D0"/>
    <w:rsid w:val="00AC04BC"/>
    <w:rsid w:val="00AC211D"/>
    <w:rsid w:val="00AC265A"/>
    <w:rsid w:val="00AC290A"/>
    <w:rsid w:val="00AC2E69"/>
    <w:rsid w:val="00AC40E0"/>
    <w:rsid w:val="00AC4CC3"/>
    <w:rsid w:val="00AC51B1"/>
    <w:rsid w:val="00AC59A1"/>
    <w:rsid w:val="00AC5EF3"/>
    <w:rsid w:val="00AC5F1D"/>
    <w:rsid w:val="00AC7641"/>
    <w:rsid w:val="00AC7C79"/>
    <w:rsid w:val="00AC7F1C"/>
    <w:rsid w:val="00AD0BCF"/>
    <w:rsid w:val="00AD1C3A"/>
    <w:rsid w:val="00AD1F99"/>
    <w:rsid w:val="00AD22A5"/>
    <w:rsid w:val="00AD2627"/>
    <w:rsid w:val="00AD28F7"/>
    <w:rsid w:val="00AD2909"/>
    <w:rsid w:val="00AD34A0"/>
    <w:rsid w:val="00AD4432"/>
    <w:rsid w:val="00AD4BCA"/>
    <w:rsid w:val="00AD65F5"/>
    <w:rsid w:val="00AD6910"/>
    <w:rsid w:val="00AD7D0E"/>
    <w:rsid w:val="00AE0071"/>
    <w:rsid w:val="00AE0CA9"/>
    <w:rsid w:val="00AE3191"/>
    <w:rsid w:val="00AE3BE5"/>
    <w:rsid w:val="00AE42E2"/>
    <w:rsid w:val="00AE43FE"/>
    <w:rsid w:val="00AE49DF"/>
    <w:rsid w:val="00AE4E97"/>
    <w:rsid w:val="00AE5946"/>
    <w:rsid w:val="00AE616C"/>
    <w:rsid w:val="00AE6B23"/>
    <w:rsid w:val="00AE6B2E"/>
    <w:rsid w:val="00AE6C64"/>
    <w:rsid w:val="00AE72AC"/>
    <w:rsid w:val="00AE75FD"/>
    <w:rsid w:val="00AF0A81"/>
    <w:rsid w:val="00AF0D9D"/>
    <w:rsid w:val="00AF1D03"/>
    <w:rsid w:val="00AF2901"/>
    <w:rsid w:val="00AF2AB9"/>
    <w:rsid w:val="00AF3353"/>
    <w:rsid w:val="00AF3A89"/>
    <w:rsid w:val="00AF3C89"/>
    <w:rsid w:val="00AF3EA6"/>
    <w:rsid w:val="00AF54C3"/>
    <w:rsid w:val="00AF72C9"/>
    <w:rsid w:val="00AF75A3"/>
    <w:rsid w:val="00AF7662"/>
    <w:rsid w:val="00AF783D"/>
    <w:rsid w:val="00B008E1"/>
    <w:rsid w:val="00B015DF"/>
    <w:rsid w:val="00B0213F"/>
    <w:rsid w:val="00B0395F"/>
    <w:rsid w:val="00B041D8"/>
    <w:rsid w:val="00B054C1"/>
    <w:rsid w:val="00B05DBA"/>
    <w:rsid w:val="00B07099"/>
    <w:rsid w:val="00B078F3"/>
    <w:rsid w:val="00B078F8"/>
    <w:rsid w:val="00B10F53"/>
    <w:rsid w:val="00B11035"/>
    <w:rsid w:val="00B11183"/>
    <w:rsid w:val="00B123F9"/>
    <w:rsid w:val="00B13C93"/>
    <w:rsid w:val="00B13FC8"/>
    <w:rsid w:val="00B16C01"/>
    <w:rsid w:val="00B16E20"/>
    <w:rsid w:val="00B205B0"/>
    <w:rsid w:val="00B20EE7"/>
    <w:rsid w:val="00B213F9"/>
    <w:rsid w:val="00B22AD9"/>
    <w:rsid w:val="00B23EBF"/>
    <w:rsid w:val="00B24E02"/>
    <w:rsid w:val="00B252CC"/>
    <w:rsid w:val="00B257F3"/>
    <w:rsid w:val="00B25A1C"/>
    <w:rsid w:val="00B25C1F"/>
    <w:rsid w:val="00B2684C"/>
    <w:rsid w:val="00B276FD"/>
    <w:rsid w:val="00B27BF5"/>
    <w:rsid w:val="00B31CF0"/>
    <w:rsid w:val="00B31F24"/>
    <w:rsid w:val="00B326F2"/>
    <w:rsid w:val="00B32E5E"/>
    <w:rsid w:val="00B349A9"/>
    <w:rsid w:val="00B359F1"/>
    <w:rsid w:val="00B36560"/>
    <w:rsid w:val="00B36738"/>
    <w:rsid w:val="00B3703C"/>
    <w:rsid w:val="00B37520"/>
    <w:rsid w:val="00B37912"/>
    <w:rsid w:val="00B4128A"/>
    <w:rsid w:val="00B4189F"/>
    <w:rsid w:val="00B41A67"/>
    <w:rsid w:val="00B41C48"/>
    <w:rsid w:val="00B41E6C"/>
    <w:rsid w:val="00B4254D"/>
    <w:rsid w:val="00B440F2"/>
    <w:rsid w:val="00B46827"/>
    <w:rsid w:val="00B477F9"/>
    <w:rsid w:val="00B53E59"/>
    <w:rsid w:val="00B54780"/>
    <w:rsid w:val="00B54A37"/>
    <w:rsid w:val="00B569BE"/>
    <w:rsid w:val="00B56B1D"/>
    <w:rsid w:val="00B56EB2"/>
    <w:rsid w:val="00B57959"/>
    <w:rsid w:val="00B579FC"/>
    <w:rsid w:val="00B57CCB"/>
    <w:rsid w:val="00B61124"/>
    <w:rsid w:val="00B62A9D"/>
    <w:rsid w:val="00B62CF2"/>
    <w:rsid w:val="00B63EB3"/>
    <w:rsid w:val="00B64493"/>
    <w:rsid w:val="00B644B9"/>
    <w:rsid w:val="00B6503E"/>
    <w:rsid w:val="00B662AD"/>
    <w:rsid w:val="00B700C9"/>
    <w:rsid w:val="00B701A6"/>
    <w:rsid w:val="00B71602"/>
    <w:rsid w:val="00B71EA1"/>
    <w:rsid w:val="00B7525B"/>
    <w:rsid w:val="00B759B3"/>
    <w:rsid w:val="00B77888"/>
    <w:rsid w:val="00B812CA"/>
    <w:rsid w:val="00B82A08"/>
    <w:rsid w:val="00B82F76"/>
    <w:rsid w:val="00B82F85"/>
    <w:rsid w:val="00B83826"/>
    <w:rsid w:val="00B83B44"/>
    <w:rsid w:val="00B84A5C"/>
    <w:rsid w:val="00B8558C"/>
    <w:rsid w:val="00B87844"/>
    <w:rsid w:val="00B878D9"/>
    <w:rsid w:val="00B878F0"/>
    <w:rsid w:val="00B90121"/>
    <w:rsid w:val="00B904D1"/>
    <w:rsid w:val="00B90569"/>
    <w:rsid w:val="00B91E9D"/>
    <w:rsid w:val="00B92028"/>
    <w:rsid w:val="00B9212A"/>
    <w:rsid w:val="00B924DB"/>
    <w:rsid w:val="00B93DFA"/>
    <w:rsid w:val="00B94604"/>
    <w:rsid w:val="00B95AE4"/>
    <w:rsid w:val="00B96C8D"/>
    <w:rsid w:val="00B97238"/>
    <w:rsid w:val="00B9771A"/>
    <w:rsid w:val="00B97A02"/>
    <w:rsid w:val="00BA1428"/>
    <w:rsid w:val="00BA2257"/>
    <w:rsid w:val="00BA350D"/>
    <w:rsid w:val="00BA35E0"/>
    <w:rsid w:val="00BA5017"/>
    <w:rsid w:val="00BA6780"/>
    <w:rsid w:val="00BA6CE6"/>
    <w:rsid w:val="00BA7A3F"/>
    <w:rsid w:val="00BA7E34"/>
    <w:rsid w:val="00BB0E53"/>
    <w:rsid w:val="00BB151B"/>
    <w:rsid w:val="00BB28A2"/>
    <w:rsid w:val="00BB2E76"/>
    <w:rsid w:val="00BB3082"/>
    <w:rsid w:val="00BB50AF"/>
    <w:rsid w:val="00BB583A"/>
    <w:rsid w:val="00BB60AC"/>
    <w:rsid w:val="00BB6745"/>
    <w:rsid w:val="00BB6F01"/>
    <w:rsid w:val="00BB766C"/>
    <w:rsid w:val="00BB78A2"/>
    <w:rsid w:val="00BB7F44"/>
    <w:rsid w:val="00BC043D"/>
    <w:rsid w:val="00BC0665"/>
    <w:rsid w:val="00BC1EC8"/>
    <w:rsid w:val="00BC208E"/>
    <w:rsid w:val="00BC381F"/>
    <w:rsid w:val="00BC3F3D"/>
    <w:rsid w:val="00BC527B"/>
    <w:rsid w:val="00BC5404"/>
    <w:rsid w:val="00BC5D6A"/>
    <w:rsid w:val="00BC63AC"/>
    <w:rsid w:val="00BC6C20"/>
    <w:rsid w:val="00BD0570"/>
    <w:rsid w:val="00BD06B0"/>
    <w:rsid w:val="00BD14FC"/>
    <w:rsid w:val="00BD16AE"/>
    <w:rsid w:val="00BD184B"/>
    <w:rsid w:val="00BD1C75"/>
    <w:rsid w:val="00BD1C81"/>
    <w:rsid w:val="00BD2090"/>
    <w:rsid w:val="00BD2316"/>
    <w:rsid w:val="00BD24B2"/>
    <w:rsid w:val="00BD2537"/>
    <w:rsid w:val="00BD2CBA"/>
    <w:rsid w:val="00BD2FF9"/>
    <w:rsid w:val="00BD3B4D"/>
    <w:rsid w:val="00BD44F7"/>
    <w:rsid w:val="00BD4B22"/>
    <w:rsid w:val="00BD5695"/>
    <w:rsid w:val="00BD5D7D"/>
    <w:rsid w:val="00BD6D64"/>
    <w:rsid w:val="00BD6E40"/>
    <w:rsid w:val="00BD77B7"/>
    <w:rsid w:val="00BE00A3"/>
    <w:rsid w:val="00BE078E"/>
    <w:rsid w:val="00BE07EC"/>
    <w:rsid w:val="00BE0F13"/>
    <w:rsid w:val="00BE43C6"/>
    <w:rsid w:val="00BE6266"/>
    <w:rsid w:val="00BE65EC"/>
    <w:rsid w:val="00BE79BB"/>
    <w:rsid w:val="00BF002E"/>
    <w:rsid w:val="00BF0182"/>
    <w:rsid w:val="00BF0588"/>
    <w:rsid w:val="00BF1EA5"/>
    <w:rsid w:val="00BF23E5"/>
    <w:rsid w:val="00BF34F3"/>
    <w:rsid w:val="00BF631D"/>
    <w:rsid w:val="00BF707F"/>
    <w:rsid w:val="00BF7875"/>
    <w:rsid w:val="00BF7D3D"/>
    <w:rsid w:val="00BF7E02"/>
    <w:rsid w:val="00C01575"/>
    <w:rsid w:val="00C01876"/>
    <w:rsid w:val="00C0201E"/>
    <w:rsid w:val="00C02374"/>
    <w:rsid w:val="00C0272A"/>
    <w:rsid w:val="00C02801"/>
    <w:rsid w:val="00C03763"/>
    <w:rsid w:val="00C03AAB"/>
    <w:rsid w:val="00C04B4C"/>
    <w:rsid w:val="00C05332"/>
    <w:rsid w:val="00C0574F"/>
    <w:rsid w:val="00C05899"/>
    <w:rsid w:val="00C06920"/>
    <w:rsid w:val="00C06D5B"/>
    <w:rsid w:val="00C06E2B"/>
    <w:rsid w:val="00C06EBB"/>
    <w:rsid w:val="00C07418"/>
    <w:rsid w:val="00C079A0"/>
    <w:rsid w:val="00C07CEB"/>
    <w:rsid w:val="00C10ABB"/>
    <w:rsid w:val="00C1124C"/>
    <w:rsid w:val="00C1131E"/>
    <w:rsid w:val="00C11548"/>
    <w:rsid w:val="00C11927"/>
    <w:rsid w:val="00C120AC"/>
    <w:rsid w:val="00C12712"/>
    <w:rsid w:val="00C12756"/>
    <w:rsid w:val="00C12920"/>
    <w:rsid w:val="00C13167"/>
    <w:rsid w:val="00C13DC1"/>
    <w:rsid w:val="00C14137"/>
    <w:rsid w:val="00C147FE"/>
    <w:rsid w:val="00C14F9E"/>
    <w:rsid w:val="00C1507C"/>
    <w:rsid w:val="00C1579E"/>
    <w:rsid w:val="00C16291"/>
    <w:rsid w:val="00C166E9"/>
    <w:rsid w:val="00C16CC6"/>
    <w:rsid w:val="00C17BEC"/>
    <w:rsid w:val="00C17C0D"/>
    <w:rsid w:val="00C20179"/>
    <w:rsid w:val="00C204F8"/>
    <w:rsid w:val="00C20C3F"/>
    <w:rsid w:val="00C2128C"/>
    <w:rsid w:val="00C21ACC"/>
    <w:rsid w:val="00C227F6"/>
    <w:rsid w:val="00C23AD9"/>
    <w:rsid w:val="00C255B8"/>
    <w:rsid w:val="00C25A1C"/>
    <w:rsid w:val="00C274BA"/>
    <w:rsid w:val="00C27D69"/>
    <w:rsid w:val="00C300CB"/>
    <w:rsid w:val="00C30B0F"/>
    <w:rsid w:val="00C32CAC"/>
    <w:rsid w:val="00C33189"/>
    <w:rsid w:val="00C34DED"/>
    <w:rsid w:val="00C35AF3"/>
    <w:rsid w:val="00C35DA4"/>
    <w:rsid w:val="00C36FE9"/>
    <w:rsid w:val="00C37265"/>
    <w:rsid w:val="00C4060C"/>
    <w:rsid w:val="00C40B78"/>
    <w:rsid w:val="00C40BA8"/>
    <w:rsid w:val="00C411AD"/>
    <w:rsid w:val="00C4136C"/>
    <w:rsid w:val="00C42019"/>
    <w:rsid w:val="00C422D8"/>
    <w:rsid w:val="00C427C7"/>
    <w:rsid w:val="00C42A33"/>
    <w:rsid w:val="00C43103"/>
    <w:rsid w:val="00C4368C"/>
    <w:rsid w:val="00C43BE6"/>
    <w:rsid w:val="00C43E1E"/>
    <w:rsid w:val="00C43F75"/>
    <w:rsid w:val="00C43F79"/>
    <w:rsid w:val="00C4427B"/>
    <w:rsid w:val="00C45353"/>
    <w:rsid w:val="00C45506"/>
    <w:rsid w:val="00C46092"/>
    <w:rsid w:val="00C47779"/>
    <w:rsid w:val="00C47F67"/>
    <w:rsid w:val="00C50255"/>
    <w:rsid w:val="00C50562"/>
    <w:rsid w:val="00C509B6"/>
    <w:rsid w:val="00C522E3"/>
    <w:rsid w:val="00C53239"/>
    <w:rsid w:val="00C53649"/>
    <w:rsid w:val="00C53E27"/>
    <w:rsid w:val="00C5416E"/>
    <w:rsid w:val="00C55036"/>
    <w:rsid w:val="00C55424"/>
    <w:rsid w:val="00C55734"/>
    <w:rsid w:val="00C55AC2"/>
    <w:rsid w:val="00C56C83"/>
    <w:rsid w:val="00C56EAC"/>
    <w:rsid w:val="00C56EB1"/>
    <w:rsid w:val="00C571FA"/>
    <w:rsid w:val="00C578C9"/>
    <w:rsid w:val="00C57B00"/>
    <w:rsid w:val="00C6024C"/>
    <w:rsid w:val="00C61211"/>
    <w:rsid w:val="00C61739"/>
    <w:rsid w:val="00C62555"/>
    <w:rsid w:val="00C62EAE"/>
    <w:rsid w:val="00C638E8"/>
    <w:rsid w:val="00C63A69"/>
    <w:rsid w:val="00C63DBF"/>
    <w:rsid w:val="00C6476F"/>
    <w:rsid w:val="00C64CD3"/>
    <w:rsid w:val="00C671DD"/>
    <w:rsid w:val="00C6740F"/>
    <w:rsid w:val="00C70B8E"/>
    <w:rsid w:val="00C71137"/>
    <w:rsid w:val="00C7145C"/>
    <w:rsid w:val="00C72F77"/>
    <w:rsid w:val="00C739AF"/>
    <w:rsid w:val="00C73B7C"/>
    <w:rsid w:val="00C73FCB"/>
    <w:rsid w:val="00C74221"/>
    <w:rsid w:val="00C747C7"/>
    <w:rsid w:val="00C74A82"/>
    <w:rsid w:val="00C74B0F"/>
    <w:rsid w:val="00C74DDF"/>
    <w:rsid w:val="00C7559A"/>
    <w:rsid w:val="00C76687"/>
    <w:rsid w:val="00C77D68"/>
    <w:rsid w:val="00C805C1"/>
    <w:rsid w:val="00C808E8"/>
    <w:rsid w:val="00C80BDD"/>
    <w:rsid w:val="00C8178C"/>
    <w:rsid w:val="00C81944"/>
    <w:rsid w:val="00C81A00"/>
    <w:rsid w:val="00C81A91"/>
    <w:rsid w:val="00C8336E"/>
    <w:rsid w:val="00C8342A"/>
    <w:rsid w:val="00C835D0"/>
    <w:rsid w:val="00C838E7"/>
    <w:rsid w:val="00C8701F"/>
    <w:rsid w:val="00C8789F"/>
    <w:rsid w:val="00C87D04"/>
    <w:rsid w:val="00C9106B"/>
    <w:rsid w:val="00C9162E"/>
    <w:rsid w:val="00C91D25"/>
    <w:rsid w:val="00C91E7E"/>
    <w:rsid w:val="00C92B08"/>
    <w:rsid w:val="00C930CB"/>
    <w:rsid w:val="00C93718"/>
    <w:rsid w:val="00C93A23"/>
    <w:rsid w:val="00C9459B"/>
    <w:rsid w:val="00C946A6"/>
    <w:rsid w:val="00C94B7B"/>
    <w:rsid w:val="00C95B05"/>
    <w:rsid w:val="00C96257"/>
    <w:rsid w:val="00C97102"/>
    <w:rsid w:val="00C97247"/>
    <w:rsid w:val="00C973FA"/>
    <w:rsid w:val="00C976C4"/>
    <w:rsid w:val="00CA0BC2"/>
    <w:rsid w:val="00CA1EB5"/>
    <w:rsid w:val="00CA291E"/>
    <w:rsid w:val="00CA2C2A"/>
    <w:rsid w:val="00CA2D81"/>
    <w:rsid w:val="00CA4B48"/>
    <w:rsid w:val="00CA4B67"/>
    <w:rsid w:val="00CA5001"/>
    <w:rsid w:val="00CA54EA"/>
    <w:rsid w:val="00CA58E7"/>
    <w:rsid w:val="00CA5A20"/>
    <w:rsid w:val="00CA5A52"/>
    <w:rsid w:val="00CA5EE6"/>
    <w:rsid w:val="00CA60F1"/>
    <w:rsid w:val="00CA72C1"/>
    <w:rsid w:val="00CA74C1"/>
    <w:rsid w:val="00CA7634"/>
    <w:rsid w:val="00CB0AFC"/>
    <w:rsid w:val="00CB0B0D"/>
    <w:rsid w:val="00CB1130"/>
    <w:rsid w:val="00CB1E8C"/>
    <w:rsid w:val="00CB27FA"/>
    <w:rsid w:val="00CB46C1"/>
    <w:rsid w:val="00CB5B48"/>
    <w:rsid w:val="00CB6079"/>
    <w:rsid w:val="00CB659F"/>
    <w:rsid w:val="00CB6735"/>
    <w:rsid w:val="00CB7125"/>
    <w:rsid w:val="00CB737E"/>
    <w:rsid w:val="00CC4BAD"/>
    <w:rsid w:val="00CC4F32"/>
    <w:rsid w:val="00CC5884"/>
    <w:rsid w:val="00CC6063"/>
    <w:rsid w:val="00CC6C0E"/>
    <w:rsid w:val="00CC6FC9"/>
    <w:rsid w:val="00CC7481"/>
    <w:rsid w:val="00CC7B35"/>
    <w:rsid w:val="00CD0A60"/>
    <w:rsid w:val="00CD0B62"/>
    <w:rsid w:val="00CD1796"/>
    <w:rsid w:val="00CD1D5E"/>
    <w:rsid w:val="00CD1E73"/>
    <w:rsid w:val="00CD1FBF"/>
    <w:rsid w:val="00CD219E"/>
    <w:rsid w:val="00CD2D68"/>
    <w:rsid w:val="00CD2F51"/>
    <w:rsid w:val="00CD3CD6"/>
    <w:rsid w:val="00CD5498"/>
    <w:rsid w:val="00CD56BC"/>
    <w:rsid w:val="00CD6076"/>
    <w:rsid w:val="00CD7290"/>
    <w:rsid w:val="00CD7F02"/>
    <w:rsid w:val="00CE1399"/>
    <w:rsid w:val="00CE1627"/>
    <w:rsid w:val="00CE1EC1"/>
    <w:rsid w:val="00CE3D06"/>
    <w:rsid w:val="00CE4129"/>
    <w:rsid w:val="00CE4DB7"/>
    <w:rsid w:val="00CE7503"/>
    <w:rsid w:val="00CE7A0A"/>
    <w:rsid w:val="00CF0172"/>
    <w:rsid w:val="00CF07F5"/>
    <w:rsid w:val="00CF1CD0"/>
    <w:rsid w:val="00CF215F"/>
    <w:rsid w:val="00CF26CA"/>
    <w:rsid w:val="00CF2DC0"/>
    <w:rsid w:val="00CF311B"/>
    <w:rsid w:val="00CF42AE"/>
    <w:rsid w:val="00CF4822"/>
    <w:rsid w:val="00CF4D76"/>
    <w:rsid w:val="00CF57CE"/>
    <w:rsid w:val="00CF5E64"/>
    <w:rsid w:val="00CF71B4"/>
    <w:rsid w:val="00CF7B52"/>
    <w:rsid w:val="00D00294"/>
    <w:rsid w:val="00D00A9A"/>
    <w:rsid w:val="00D011D2"/>
    <w:rsid w:val="00D0202A"/>
    <w:rsid w:val="00D0234C"/>
    <w:rsid w:val="00D02401"/>
    <w:rsid w:val="00D02799"/>
    <w:rsid w:val="00D02E6F"/>
    <w:rsid w:val="00D036E8"/>
    <w:rsid w:val="00D038BA"/>
    <w:rsid w:val="00D03E66"/>
    <w:rsid w:val="00D04337"/>
    <w:rsid w:val="00D0451D"/>
    <w:rsid w:val="00D04ED9"/>
    <w:rsid w:val="00D05D96"/>
    <w:rsid w:val="00D05E69"/>
    <w:rsid w:val="00D06662"/>
    <w:rsid w:val="00D07253"/>
    <w:rsid w:val="00D1090C"/>
    <w:rsid w:val="00D1098C"/>
    <w:rsid w:val="00D10AAC"/>
    <w:rsid w:val="00D10CFD"/>
    <w:rsid w:val="00D11345"/>
    <w:rsid w:val="00D1254D"/>
    <w:rsid w:val="00D1266E"/>
    <w:rsid w:val="00D12817"/>
    <w:rsid w:val="00D1282F"/>
    <w:rsid w:val="00D134A5"/>
    <w:rsid w:val="00D139E9"/>
    <w:rsid w:val="00D146FC"/>
    <w:rsid w:val="00D14C43"/>
    <w:rsid w:val="00D14C45"/>
    <w:rsid w:val="00D15A07"/>
    <w:rsid w:val="00D15A7C"/>
    <w:rsid w:val="00D1623B"/>
    <w:rsid w:val="00D162AD"/>
    <w:rsid w:val="00D16F96"/>
    <w:rsid w:val="00D1763E"/>
    <w:rsid w:val="00D179E5"/>
    <w:rsid w:val="00D203ED"/>
    <w:rsid w:val="00D20B4C"/>
    <w:rsid w:val="00D215C9"/>
    <w:rsid w:val="00D21978"/>
    <w:rsid w:val="00D21CD6"/>
    <w:rsid w:val="00D21E9A"/>
    <w:rsid w:val="00D2245A"/>
    <w:rsid w:val="00D24DEA"/>
    <w:rsid w:val="00D26875"/>
    <w:rsid w:val="00D26C11"/>
    <w:rsid w:val="00D2761C"/>
    <w:rsid w:val="00D27859"/>
    <w:rsid w:val="00D30152"/>
    <w:rsid w:val="00D3018E"/>
    <w:rsid w:val="00D30CA7"/>
    <w:rsid w:val="00D33280"/>
    <w:rsid w:val="00D332FE"/>
    <w:rsid w:val="00D33851"/>
    <w:rsid w:val="00D3440F"/>
    <w:rsid w:val="00D34D56"/>
    <w:rsid w:val="00D34FAF"/>
    <w:rsid w:val="00D34FBA"/>
    <w:rsid w:val="00D36774"/>
    <w:rsid w:val="00D379FC"/>
    <w:rsid w:val="00D40100"/>
    <w:rsid w:val="00D403A4"/>
    <w:rsid w:val="00D405F5"/>
    <w:rsid w:val="00D41850"/>
    <w:rsid w:val="00D42336"/>
    <w:rsid w:val="00D42393"/>
    <w:rsid w:val="00D42D73"/>
    <w:rsid w:val="00D43DAE"/>
    <w:rsid w:val="00D445C1"/>
    <w:rsid w:val="00D45590"/>
    <w:rsid w:val="00D45761"/>
    <w:rsid w:val="00D45883"/>
    <w:rsid w:val="00D4601C"/>
    <w:rsid w:val="00D461F3"/>
    <w:rsid w:val="00D46BB8"/>
    <w:rsid w:val="00D46C4A"/>
    <w:rsid w:val="00D47066"/>
    <w:rsid w:val="00D476D8"/>
    <w:rsid w:val="00D4790A"/>
    <w:rsid w:val="00D47FF5"/>
    <w:rsid w:val="00D50275"/>
    <w:rsid w:val="00D51475"/>
    <w:rsid w:val="00D51642"/>
    <w:rsid w:val="00D51C6F"/>
    <w:rsid w:val="00D525AE"/>
    <w:rsid w:val="00D535AC"/>
    <w:rsid w:val="00D542E3"/>
    <w:rsid w:val="00D543F7"/>
    <w:rsid w:val="00D54792"/>
    <w:rsid w:val="00D5494E"/>
    <w:rsid w:val="00D54B54"/>
    <w:rsid w:val="00D56D0B"/>
    <w:rsid w:val="00D573D7"/>
    <w:rsid w:val="00D57535"/>
    <w:rsid w:val="00D57A0C"/>
    <w:rsid w:val="00D60029"/>
    <w:rsid w:val="00D60850"/>
    <w:rsid w:val="00D60999"/>
    <w:rsid w:val="00D60A04"/>
    <w:rsid w:val="00D6102E"/>
    <w:rsid w:val="00D61534"/>
    <w:rsid w:val="00D61E0F"/>
    <w:rsid w:val="00D6279A"/>
    <w:rsid w:val="00D62E81"/>
    <w:rsid w:val="00D63AA8"/>
    <w:rsid w:val="00D65C91"/>
    <w:rsid w:val="00D662C3"/>
    <w:rsid w:val="00D677DD"/>
    <w:rsid w:val="00D70B07"/>
    <w:rsid w:val="00D7319E"/>
    <w:rsid w:val="00D73EDC"/>
    <w:rsid w:val="00D755EF"/>
    <w:rsid w:val="00D75D0E"/>
    <w:rsid w:val="00D77401"/>
    <w:rsid w:val="00D80313"/>
    <w:rsid w:val="00D8036C"/>
    <w:rsid w:val="00D80D38"/>
    <w:rsid w:val="00D81422"/>
    <w:rsid w:val="00D814B2"/>
    <w:rsid w:val="00D81C79"/>
    <w:rsid w:val="00D8297E"/>
    <w:rsid w:val="00D82A7A"/>
    <w:rsid w:val="00D836B8"/>
    <w:rsid w:val="00D843DF"/>
    <w:rsid w:val="00D84419"/>
    <w:rsid w:val="00D84F42"/>
    <w:rsid w:val="00D85739"/>
    <w:rsid w:val="00D86009"/>
    <w:rsid w:val="00D8650F"/>
    <w:rsid w:val="00D8684F"/>
    <w:rsid w:val="00D87979"/>
    <w:rsid w:val="00D90AB9"/>
    <w:rsid w:val="00D91884"/>
    <w:rsid w:val="00D95AE9"/>
    <w:rsid w:val="00D964AB"/>
    <w:rsid w:val="00D96B3C"/>
    <w:rsid w:val="00D96C0C"/>
    <w:rsid w:val="00D979C3"/>
    <w:rsid w:val="00DA0493"/>
    <w:rsid w:val="00DA099D"/>
    <w:rsid w:val="00DA0AE7"/>
    <w:rsid w:val="00DA1319"/>
    <w:rsid w:val="00DA1518"/>
    <w:rsid w:val="00DA193B"/>
    <w:rsid w:val="00DA252F"/>
    <w:rsid w:val="00DA2E86"/>
    <w:rsid w:val="00DA3DA9"/>
    <w:rsid w:val="00DA484D"/>
    <w:rsid w:val="00DA5928"/>
    <w:rsid w:val="00DA5BD1"/>
    <w:rsid w:val="00DA62CE"/>
    <w:rsid w:val="00DA6DA6"/>
    <w:rsid w:val="00DA71A5"/>
    <w:rsid w:val="00DA727F"/>
    <w:rsid w:val="00DA783C"/>
    <w:rsid w:val="00DB086B"/>
    <w:rsid w:val="00DB12B4"/>
    <w:rsid w:val="00DB172E"/>
    <w:rsid w:val="00DB21CB"/>
    <w:rsid w:val="00DB4F9B"/>
    <w:rsid w:val="00DB5234"/>
    <w:rsid w:val="00DB58EC"/>
    <w:rsid w:val="00DB5918"/>
    <w:rsid w:val="00DB5ED6"/>
    <w:rsid w:val="00DB7231"/>
    <w:rsid w:val="00DB7396"/>
    <w:rsid w:val="00DB76EB"/>
    <w:rsid w:val="00DB7A00"/>
    <w:rsid w:val="00DB7A51"/>
    <w:rsid w:val="00DB7EF6"/>
    <w:rsid w:val="00DC1B42"/>
    <w:rsid w:val="00DC1DE7"/>
    <w:rsid w:val="00DC3356"/>
    <w:rsid w:val="00DC3AF3"/>
    <w:rsid w:val="00DC3C67"/>
    <w:rsid w:val="00DC491C"/>
    <w:rsid w:val="00DC4B22"/>
    <w:rsid w:val="00DC5D00"/>
    <w:rsid w:val="00DC6011"/>
    <w:rsid w:val="00DC650F"/>
    <w:rsid w:val="00DC781B"/>
    <w:rsid w:val="00DC7967"/>
    <w:rsid w:val="00DD0C3A"/>
    <w:rsid w:val="00DD15DA"/>
    <w:rsid w:val="00DD23AF"/>
    <w:rsid w:val="00DD25AD"/>
    <w:rsid w:val="00DD2DD7"/>
    <w:rsid w:val="00DD2EBF"/>
    <w:rsid w:val="00DD4C54"/>
    <w:rsid w:val="00DD4EA8"/>
    <w:rsid w:val="00DD5346"/>
    <w:rsid w:val="00DD5FAC"/>
    <w:rsid w:val="00DD6DC5"/>
    <w:rsid w:val="00DE306A"/>
    <w:rsid w:val="00DE39F0"/>
    <w:rsid w:val="00DE4293"/>
    <w:rsid w:val="00DE5BDD"/>
    <w:rsid w:val="00DE6EE0"/>
    <w:rsid w:val="00DE7B75"/>
    <w:rsid w:val="00DF032D"/>
    <w:rsid w:val="00DF0705"/>
    <w:rsid w:val="00DF0AEF"/>
    <w:rsid w:val="00DF0F29"/>
    <w:rsid w:val="00DF1BBE"/>
    <w:rsid w:val="00DF20F0"/>
    <w:rsid w:val="00DF2111"/>
    <w:rsid w:val="00DF25B5"/>
    <w:rsid w:val="00DF2CE6"/>
    <w:rsid w:val="00DF33FD"/>
    <w:rsid w:val="00DF3613"/>
    <w:rsid w:val="00DF38A2"/>
    <w:rsid w:val="00DF41C4"/>
    <w:rsid w:val="00DF4290"/>
    <w:rsid w:val="00DF52F9"/>
    <w:rsid w:val="00DF5897"/>
    <w:rsid w:val="00DF58B0"/>
    <w:rsid w:val="00DF5B50"/>
    <w:rsid w:val="00E0019A"/>
    <w:rsid w:val="00E00681"/>
    <w:rsid w:val="00E00A3E"/>
    <w:rsid w:val="00E00E1E"/>
    <w:rsid w:val="00E00E9D"/>
    <w:rsid w:val="00E015D2"/>
    <w:rsid w:val="00E01D7B"/>
    <w:rsid w:val="00E02670"/>
    <w:rsid w:val="00E02976"/>
    <w:rsid w:val="00E02999"/>
    <w:rsid w:val="00E040A8"/>
    <w:rsid w:val="00E0425D"/>
    <w:rsid w:val="00E05EE9"/>
    <w:rsid w:val="00E07B6E"/>
    <w:rsid w:val="00E10247"/>
    <w:rsid w:val="00E104E5"/>
    <w:rsid w:val="00E10A7E"/>
    <w:rsid w:val="00E12091"/>
    <w:rsid w:val="00E12D3C"/>
    <w:rsid w:val="00E13006"/>
    <w:rsid w:val="00E1353E"/>
    <w:rsid w:val="00E143E4"/>
    <w:rsid w:val="00E1482D"/>
    <w:rsid w:val="00E14E6F"/>
    <w:rsid w:val="00E15AC9"/>
    <w:rsid w:val="00E164A7"/>
    <w:rsid w:val="00E16AE6"/>
    <w:rsid w:val="00E2011C"/>
    <w:rsid w:val="00E212EB"/>
    <w:rsid w:val="00E21562"/>
    <w:rsid w:val="00E2159C"/>
    <w:rsid w:val="00E21972"/>
    <w:rsid w:val="00E22CCD"/>
    <w:rsid w:val="00E23D49"/>
    <w:rsid w:val="00E24499"/>
    <w:rsid w:val="00E252CC"/>
    <w:rsid w:val="00E25B0C"/>
    <w:rsid w:val="00E25FA8"/>
    <w:rsid w:val="00E26DC3"/>
    <w:rsid w:val="00E27BAE"/>
    <w:rsid w:val="00E27D62"/>
    <w:rsid w:val="00E303ED"/>
    <w:rsid w:val="00E305A9"/>
    <w:rsid w:val="00E30B3C"/>
    <w:rsid w:val="00E30C18"/>
    <w:rsid w:val="00E315D9"/>
    <w:rsid w:val="00E322B7"/>
    <w:rsid w:val="00E3230C"/>
    <w:rsid w:val="00E3313D"/>
    <w:rsid w:val="00E34BCF"/>
    <w:rsid w:val="00E37714"/>
    <w:rsid w:val="00E378BC"/>
    <w:rsid w:val="00E40964"/>
    <w:rsid w:val="00E41407"/>
    <w:rsid w:val="00E42248"/>
    <w:rsid w:val="00E42A5F"/>
    <w:rsid w:val="00E42AE3"/>
    <w:rsid w:val="00E4318D"/>
    <w:rsid w:val="00E432F0"/>
    <w:rsid w:val="00E4361F"/>
    <w:rsid w:val="00E45B6B"/>
    <w:rsid w:val="00E47927"/>
    <w:rsid w:val="00E50A6A"/>
    <w:rsid w:val="00E516E8"/>
    <w:rsid w:val="00E5273A"/>
    <w:rsid w:val="00E53DA6"/>
    <w:rsid w:val="00E54E20"/>
    <w:rsid w:val="00E55D96"/>
    <w:rsid w:val="00E568D5"/>
    <w:rsid w:val="00E569C0"/>
    <w:rsid w:val="00E57E56"/>
    <w:rsid w:val="00E609B7"/>
    <w:rsid w:val="00E615EA"/>
    <w:rsid w:val="00E61737"/>
    <w:rsid w:val="00E61A38"/>
    <w:rsid w:val="00E61C56"/>
    <w:rsid w:val="00E61D8C"/>
    <w:rsid w:val="00E63AB6"/>
    <w:rsid w:val="00E6448E"/>
    <w:rsid w:val="00E64645"/>
    <w:rsid w:val="00E64CA4"/>
    <w:rsid w:val="00E64CD1"/>
    <w:rsid w:val="00E64F47"/>
    <w:rsid w:val="00E65310"/>
    <w:rsid w:val="00E65EA1"/>
    <w:rsid w:val="00E66552"/>
    <w:rsid w:val="00E66599"/>
    <w:rsid w:val="00E67B34"/>
    <w:rsid w:val="00E67EAE"/>
    <w:rsid w:val="00E70868"/>
    <w:rsid w:val="00E71768"/>
    <w:rsid w:val="00E71AB0"/>
    <w:rsid w:val="00E726F2"/>
    <w:rsid w:val="00E72E09"/>
    <w:rsid w:val="00E73612"/>
    <w:rsid w:val="00E73A89"/>
    <w:rsid w:val="00E748E5"/>
    <w:rsid w:val="00E752DA"/>
    <w:rsid w:val="00E762EE"/>
    <w:rsid w:val="00E76B19"/>
    <w:rsid w:val="00E76B47"/>
    <w:rsid w:val="00E77593"/>
    <w:rsid w:val="00E80605"/>
    <w:rsid w:val="00E810E0"/>
    <w:rsid w:val="00E8193B"/>
    <w:rsid w:val="00E81C48"/>
    <w:rsid w:val="00E831B3"/>
    <w:rsid w:val="00E83885"/>
    <w:rsid w:val="00E83AA5"/>
    <w:rsid w:val="00E84FE2"/>
    <w:rsid w:val="00E852DB"/>
    <w:rsid w:val="00E85634"/>
    <w:rsid w:val="00E85B0E"/>
    <w:rsid w:val="00E87310"/>
    <w:rsid w:val="00E87777"/>
    <w:rsid w:val="00E87B27"/>
    <w:rsid w:val="00E909FF"/>
    <w:rsid w:val="00E90DA3"/>
    <w:rsid w:val="00E91050"/>
    <w:rsid w:val="00E9433A"/>
    <w:rsid w:val="00E94805"/>
    <w:rsid w:val="00E95CAB"/>
    <w:rsid w:val="00E95CC2"/>
    <w:rsid w:val="00E96AEE"/>
    <w:rsid w:val="00E97348"/>
    <w:rsid w:val="00E97D9B"/>
    <w:rsid w:val="00E97FCD"/>
    <w:rsid w:val="00EA01DC"/>
    <w:rsid w:val="00EA02AC"/>
    <w:rsid w:val="00EA0529"/>
    <w:rsid w:val="00EA090E"/>
    <w:rsid w:val="00EA0A3A"/>
    <w:rsid w:val="00EA1B11"/>
    <w:rsid w:val="00EA1CEA"/>
    <w:rsid w:val="00EA2128"/>
    <w:rsid w:val="00EA2286"/>
    <w:rsid w:val="00EA2BA9"/>
    <w:rsid w:val="00EA346A"/>
    <w:rsid w:val="00EA3470"/>
    <w:rsid w:val="00EA3EB6"/>
    <w:rsid w:val="00EA483C"/>
    <w:rsid w:val="00EA563D"/>
    <w:rsid w:val="00EA568F"/>
    <w:rsid w:val="00EA6B81"/>
    <w:rsid w:val="00EA6F28"/>
    <w:rsid w:val="00EA6FFE"/>
    <w:rsid w:val="00EA779C"/>
    <w:rsid w:val="00EA7BBB"/>
    <w:rsid w:val="00EB0755"/>
    <w:rsid w:val="00EB0DB7"/>
    <w:rsid w:val="00EB0F92"/>
    <w:rsid w:val="00EB1DE8"/>
    <w:rsid w:val="00EB330C"/>
    <w:rsid w:val="00EB4E8E"/>
    <w:rsid w:val="00EB6A8D"/>
    <w:rsid w:val="00EB6F50"/>
    <w:rsid w:val="00EB78D6"/>
    <w:rsid w:val="00EB7F74"/>
    <w:rsid w:val="00EC030B"/>
    <w:rsid w:val="00EC174E"/>
    <w:rsid w:val="00EC21D6"/>
    <w:rsid w:val="00EC358E"/>
    <w:rsid w:val="00EC365A"/>
    <w:rsid w:val="00EC4045"/>
    <w:rsid w:val="00EC4287"/>
    <w:rsid w:val="00EC477A"/>
    <w:rsid w:val="00EC6A7C"/>
    <w:rsid w:val="00EC78EC"/>
    <w:rsid w:val="00EC7A79"/>
    <w:rsid w:val="00EC7C78"/>
    <w:rsid w:val="00ED07C3"/>
    <w:rsid w:val="00ED0899"/>
    <w:rsid w:val="00ED2A6B"/>
    <w:rsid w:val="00ED30B9"/>
    <w:rsid w:val="00ED3A25"/>
    <w:rsid w:val="00ED51D3"/>
    <w:rsid w:val="00ED684F"/>
    <w:rsid w:val="00ED6A6F"/>
    <w:rsid w:val="00ED6B63"/>
    <w:rsid w:val="00ED6F89"/>
    <w:rsid w:val="00EE0C3D"/>
    <w:rsid w:val="00EE0CD9"/>
    <w:rsid w:val="00EE18B0"/>
    <w:rsid w:val="00EE241A"/>
    <w:rsid w:val="00EE2A1F"/>
    <w:rsid w:val="00EE3331"/>
    <w:rsid w:val="00EE3930"/>
    <w:rsid w:val="00EE3C6B"/>
    <w:rsid w:val="00EE4FFE"/>
    <w:rsid w:val="00EE5C4D"/>
    <w:rsid w:val="00EE60FF"/>
    <w:rsid w:val="00EE76BB"/>
    <w:rsid w:val="00EF00F9"/>
    <w:rsid w:val="00EF0124"/>
    <w:rsid w:val="00EF12B8"/>
    <w:rsid w:val="00EF25EF"/>
    <w:rsid w:val="00EF295A"/>
    <w:rsid w:val="00EF2FD0"/>
    <w:rsid w:val="00EF38EF"/>
    <w:rsid w:val="00EF3FCA"/>
    <w:rsid w:val="00EF4391"/>
    <w:rsid w:val="00EF4E7B"/>
    <w:rsid w:val="00EF512D"/>
    <w:rsid w:val="00EF5389"/>
    <w:rsid w:val="00EF59F2"/>
    <w:rsid w:val="00EF6096"/>
    <w:rsid w:val="00EF7632"/>
    <w:rsid w:val="00F015F3"/>
    <w:rsid w:val="00F01885"/>
    <w:rsid w:val="00F01AE4"/>
    <w:rsid w:val="00F0253C"/>
    <w:rsid w:val="00F02C6B"/>
    <w:rsid w:val="00F02E2E"/>
    <w:rsid w:val="00F0348B"/>
    <w:rsid w:val="00F04E67"/>
    <w:rsid w:val="00F04ED5"/>
    <w:rsid w:val="00F04FCE"/>
    <w:rsid w:val="00F0564B"/>
    <w:rsid w:val="00F05CFB"/>
    <w:rsid w:val="00F05EFD"/>
    <w:rsid w:val="00F06206"/>
    <w:rsid w:val="00F06AAD"/>
    <w:rsid w:val="00F06BA8"/>
    <w:rsid w:val="00F1137E"/>
    <w:rsid w:val="00F13FBC"/>
    <w:rsid w:val="00F1466E"/>
    <w:rsid w:val="00F1653C"/>
    <w:rsid w:val="00F212D1"/>
    <w:rsid w:val="00F212D4"/>
    <w:rsid w:val="00F21F40"/>
    <w:rsid w:val="00F227E7"/>
    <w:rsid w:val="00F2282E"/>
    <w:rsid w:val="00F22C26"/>
    <w:rsid w:val="00F23432"/>
    <w:rsid w:val="00F23EB7"/>
    <w:rsid w:val="00F242D1"/>
    <w:rsid w:val="00F24D89"/>
    <w:rsid w:val="00F251AB"/>
    <w:rsid w:val="00F25925"/>
    <w:rsid w:val="00F317D9"/>
    <w:rsid w:val="00F31C55"/>
    <w:rsid w:val="00F3205B"/>
    <w:rsid w:val="00F32615"/>
    <w:rsid w:val="00F34151"/>
    <w:rsid w:val="00F349B9"/>
    <w:rsid w:val="00F34B7E"/>
    <w:rsid w:val="00F35166"/>
    <w:rsid w:val="00F35E0D"/>
    <w:rsid w:val="00F37405"/>
    <w:rsid w:val="00F40EB0"/>
    <w:rsid w:val="00F40F99"/>
    <w:rsid w:val="00F41667"/>
    <w:rsid w:val="00F417D0"/>
    <w:rsid w:val="00F422D2"/>
    <w:rsid w:val="00F4263C"/>
    <w:rsid w:val="00F42A62"/>
    <w:rsid w:val="00F43F45"/>
    <w:rsid w:val="00F44DBB"/>
    <w:rsid w:val="00F450E0"/>
    <w:rsid w:val="00F45662"/>
    <w:rsid w:val="00F459A0"/>
    <w:rsid w:val="00F45D8B"/>
    <w:rsid w:val="00F4663B"/>
    <w:rsid w:val="00F468E5"/>
    <w:rsid w:val="00F4693D"/>
    <w:rsid w:val="00F46B11"/>
    <w:rsid w:val="00F46C03"/>
    <w:rsid w:val="00F479AE"/>
    <w:rsid w:val="00F50365"/>
    <w:rsid w:val="00F5127A"/>
    <w:rsid w:val="00F51C79"/>
    <w:rsid w:val="00F5443E"/>
    <w:rsid w:val="00F54644"/>
    <w:rsid w:val="00F5465A"/>
    <w:rsid w:val="00F5469A"/>
    <w:rsid w:val="00F54C1E"/>
    <w:rsid w:val="00F555A9"/>
    <w:rsid w:val="00F55E3F"/>
    <w:rsid w:val="00F5626B"/>
    <w:rsid w:val="00F56384"/>
    <w:rsid w:val="00F56BB9"/>
    <w:rsid w:val="00F56C73"/>
    <w:rsid w:val="00F57C45"/>
    <w:rsid w:val="00F60345"/>
    <w:rsid w:val="00F605F7"/>
    <w:rsid w:val="00F60726"/>
    <w:rsid w:val="00F610AF"/>
    <w:rsid w:val="00F61362"/>
    <w:rsid w:val="00F61E6E"/>
    <w:rsid w:val="00F63EC0"/>
    <w:rsid w:val="00F64935"/>
    <w:rsid w:val="00F65615"/>
    <w:rsid w:val="00F656B9"/>
    <w:rsid w:val="00F65D29"/>
    <w:rsid w:val="00F6699F"/>
    <w:rsid w:val="00F674D9"/>
    <w:rsid w:val="00F67AF8"/>
    <w:rsid w:val="00F67B3E"/>
    <w:rsid w:val="00F7017B"/>
    <w:rsid w:val="00F70DFE"/>
    <w:rsid w:val="00F7113C"/>
    <w:rsid w:val="00F713AD"/>
    <w:rsid w:val="00F71C5E"/>
    <w:rsid w:val="00F722E4"/>
    <w:rsid w:val="00F73CFF"/>
    <w:rsid w:val="00F73E0F"/>
    <w:rsid w:val="00F74816"/>
    <w:rsid w:val="00F75013"/>
    <w:rsid w:val="00F76469"/>
    <w:rsid w:val="00F76C3E"/>
    <w:rsid w:val="00F76D98"/>
    <w:rsid w:val="00F7763E"/>
    <w:rsid w:val="00F80E26"/>
    <w:rsid w:val="00F817B4"/>
    <w:rsid w:val="00F81B0A"/>
    <w:rsid w:val="00F825E5"/>
    <w:rsid w:val="00F82650"/>
    <w:rsid w:val="00F8314D"/>
    <w:rsid w:val="00F833E5"/>
    <w:rsid w:val="00F83E63"/>
    <w:rsid w:val="00F845F6"/>
    <w:rsid w:val="00F846A4"/>
    <w:rsid w:val="00F84A91"/>
    <w:rsid w:val="00F86559"/>
    <w:rsid w:val="00F86EBA"/>
    <w:rsid w:val="00F8724E"/>
    <w:rsid w:val="00F877D6"/>
    <w:rsid w:val="00F901DB"/>
    <w:rsid w:val="00F905B7"/>
    <w:rsid w:val="00F92162"/>
    <w:rsid w:val="00F93116"/>
    <w:rsid w:val="00F93B62"/>
    <w:rsid w:val="00F93C56"/>
    <w:rsid w:val="00F94E63"/>
    <w:rsid w:val="00F95536"/>
    <w:rsid w:val="00F965C0"/>
    <w:rsid w:val="00F97269"/>
    <w:rsid w:val="00F97C0D"/>
    <w:rsid w:val="00FA1970"/>
    <w:rsid w:val="00FA1E83"/>
    <w:rsid w:val="00FA3712"/>
    <w:rsid w:val="00FA5BF4"/>
    <w:rsid w:val="00FA5E82"/>
    <w:rsid w:val="00FA61B7"/>
    <w:rsid w:val="00FA656B"/>
    <w:rsid w:val="00FA7CC5"/>
    <w:rsid w:val="00FA7E76"/>
    <w:rsid w:val="00FB18AA"/>
    <w:rsid w:val="00FB1BF5"/>
    <w:rsid w:val="00FB1CC8"/>
    <w:rsid w:val="00FB20DF"/>
    <w:rsid w:val="00FB2CAC"/>
    <w:rsid w:val="00FB36B1"/>
    <w:rsid w:val="00FB3D31"/>
    <w:rsid w:val="00FB6C07"/>
    <w:rsid w:val="00FB7359"/>
    <w:rsid w:val="00FB77D8"/>
    <w:rsid w:val="00FC089C"/>
    <w:rsid w:val="00FC18B2"/>
    <w:rsid w:val="00FC1E10"/>
    <w:rsid w:val="00FC1EAA"/>
    <w:rsid w:val="00FC331C"/>
    <w:rsid w:val="00FC3BBC"/>
    <w:rsid w:val="00FC3CAA"/>
    <w:rsid w:val="00FC5138"/>
    <w:rsid w:val="00FC5509"/>
    <w:rsid w:val="00FC59B8"/>
    <w:rsid w:val="00FC5A23"/>
    <w:rsid w:val="00FC5F79"/>
    <w:rsid w:val="00FC7850"/>
    <w:rsid w:val="00FC7D56"/>
    <w:rsid w:val="00FD2B53"/>
    <w:rsid w:val="00FD2D68"/>
    <w:rsid w:val="00FD2FB8"/>
    <w:rsid w:val="00FD4444"/>
    <w:rsid w:val="00FD575F"/>
    <w:rsid w:val="00FD7690"/>
    <w:rsid w:val="00FD7F4D"/>
    <w:rsid w:val="00FE0034"/>
    <w:rsid w:val="00FE0671"/>
    <w:rsid w:val="00FE0D32"/>
    <w:rsid w:val="00FE0DBB"/>
    <w:rsid w:val="00FE132C"/>
    <w:rsid w:val="00FE1C17"/>
    <w:rsid w:val="00FE271B"/>
    <w:rsid w:val="00FE2B3F"/>
    <w:rsid w:val="00FE3A59"/>
    <w:rsid w:val="00FE406D"/>
    <w:rsid w:val="00FE40E4"/>
    <w:rsid w:val="00FE432C"/>
    <w:rsid w:val="00FE4722"/>
    <w:rsid w:val="00FE4D39"/>
    <w:rsid w:val="00FE561F"/>
    <w:rsid w:val="00FE68EB"/>
    <w:rsid w:val="00FE6D5C"/>
    <w:rsid w:val="00FE7E8D"/>
    <w:rsid w:val="00FF0491"/>
    <w:rsid w:val="00FF058B"/>
    <w:rsid w:val="00FF084A"/>
    <w:rsid w:val="00FF0E67"/>
    <w:rsid w:val="00FF181F"/>
    <w:rsid w:val="00FF1F19"/>
    <w:rsid w:val="00FF1F7D"/>
    <w:rsid w:val="00FF3AF5"/>
    <w:rsid w:val="00FF3FEE"/>
    <w:rsid w:val="00FF4492"/>
    <w:rsid w:val="00FF474C"/>
    <w:rsid w:val="00FF4991"/>
    <w:rsid w:val="00FF49F3"/>
    <w:rsid w:val="00FF4EC0"/>
    <w:rsid w:val="00FF4EEA"/>
    <w:rsid w:val="00FF5F10"/>
    <w:rsid w:val="00FF6590"/>
    <w:rsid w:val="00FF71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96477F"/>
  <w15:chartTrackingRefBased/>
  <w15:docId w15:val="{29DE233F-5CF1-41CA-AD90-842C6C8B1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1211"/>
    <w:rPr>
      <w:sz w:val="22"/>
      <w:szCs w:val="22"/>
    </w:rPr>
  </w:style>
  <w:style w:type="paragraph" w:styleId="Heading1">
    <w:name w:val="heading 1"/>
    <w:basedOn w:val="Normal"/>
    <w:next w:val="Normal"/>
    <w:link w:val="Heading1Char"/>
    <w:uiPriority w:val="9"/>
    <w:qFormat/>
    <w:rsid w:val="00717BB5"/>
    <w:pPr>
      <w:keepNext/>
      <w:keepLines/>
      <w:pBdr>
        <w:bottom w:val="single" w:sz="8" w:space="1" w:color="auto"/>
      </w:pBdr>
      <w:spacing w:before="240" w:after="120" w:line="276" w:lineRule="auto"/>
      <w:jc w:val="center"/>
      <w:outlineLvl w:val="0"/>
    </w:pPr>
    <w:rPr>
      <w:rFonts w:asciiTheme="minorHAnsi" w:eastAsiaTheme="majorEastAsia" w:hAnsiTheme="minorHAnsi" w:cstheme="majorBidi"/>
      <w:b/>
      <w:bCs/>
      <w:smallCaps/>
      <w:sz w:val="3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601564"/>
    <w:rPr>
      <w:rFonts w:ascii="Courier New" w:eastAsia="Times New Roman" w:hAnsi="Courier New" w:cs="Courier New"/>
      <w:sz w:val="20"/>
      <w:szCs w:val="20"/>
    </w:rPr>
  </w:style>
  <w:style w:type="character" w:customStyle="1" w:styleId="PlainTextChar">
    <w:name w:val="Plain Text Char"/>
    <w:link w:val="PlainText"/>
    <w:rsid w:val="00601564"/>
    <w:rPr>
      <w:rFonts w:ascii="Courier New" w:eastAsia="Times New Roman" w:hAnsi="Courier New" w:cs="Courier New"/>
      <w:sz w:val="20"/>
      <w:szCs w:val="20"/>
    </w:rPr>
  </w:style>
  <w:style w:type="character" w:styleId="Hyperlink">
    <w:name w:val="Hyperlink"/>
    <w:uiPriority w:val="99"/>
    <w:unhideWhenUsed/>
    <w:rsid w:val="00240ADB"/>
    <w:rPr>
      <w:color w:val="0000FF"/>
      <w:u w:val="single"/>
    </w:rPr>
  </w:style>
  <w:style w:type="paragraph" w:styleId="Header">
    <w:name w:val="header"/>
    <w:basedOn w:val="Normal"/>
    <w:link w:val="HeaderChar"/>
    <w:uiPriority w:val="99"/>
    <w:unhideWhenUsed/>
    <w:rsid w:val="00A7346B"/>
    <w:pPr>
      <w:tabs>
        <w:tab w:val="center" w:pos="4680"/>
        <w:tab w:val="right" w:pos="9360"/>
      </w:tabs>
    </w:pPr>
  </w:style>
  <w:style w:type="character" w:customStyle="1" w:styleId="HeaderChar">
    <w:name w:val="Header Char"/>
    <w:link w:val="Header"/>
    <w:uiPriority w:val="99"/>
    <w:rsid w:val="00A7346B"/>
    <w:rPr>
      <w:sz w:val="22"/>
      <w:szCs w:val="22"/>
    </w:rPr>
  </w:style>
  <w:style w:type="paragraph" w:styleId="Footer">
    <w:name w:val="footer"/>
    <w:basedOn w:val="Normal"/>
    <w:link w:val="FooterChar"/>
    <w:uiPriority w:val="99"/>
    <w:unhideWhenUsed/>
    <w:rsid w:val="00A7346B"/>
    <w:pPr>
      <w:tabs>
        <w:tab w:val="center" w:pos="4680"/>
        <w:tab w:val="right" w:pos="9360"/>
      </w:tabs>
    </w:pPr>
  </w:style>
  <w:style w:type="character" w:customStyle="1" w:styleId="FooterChar">
    <w:name w:val="Footer Char"/>
    <w:link w:val="Footer"/>
    <w:uiPriority w:val="99"/>
    <w:rsid w:val="00A7346B"/>
    <w:rPr>
      <w:sz w:val="22"/>
      <w:szCs w:val="22"/>
    </w:rPr>
  </w:style>
  <w:style w:type="paragraph" w:styleId="BalloonText">
    <w:name w:val="Balloon Text"/>
    <w:basedOn w:val="Normal"/>
    <w:link w:val="BalloonTextChar"/>
    <w:uiPriority w:val="99"/>
    <w:semiHidden/>
    <w:unhideWhenUsed/>
    <w:rsid w:val="00A7346B"/>
    <w:rPr>
      <w:rFonts w:ascii="Tahoma" w:hAnsi="Tahoma" w:cs="Tahoma"/>
      <w:sz w:val="16"/>
      <w:szCs w:val="16"/>
    </w:rPr>
  </w:style>
  <w:style w:type="character" w:customStyle="1" w:styleId="BalloonTextChar">
    <w:name w:val="Balloon Text Char"/>
    <w:link w:val="BalloonText"/>
    <w:uiPriority w:val="99"/>
    <w:semiHidden/>
    <w:rsid w:val="00A7346B"/>
    <w:rPr>
      <w:rFonts w:ascii="Tahoma" w:hAnsi="Tahoma" w:cs="Tahoma"/>
      <w:sz w:val="16"/>
      <w:szCs w:val="16"/>
    </w:rPr>
  </w:style>
  <w:style w:type="character" w:styleId="FollowedHyperlink">
    <w:name w:val="FollowedHyperlink"/>
    <w:uiPriority w:val="99"/>
    <w:semiHidden/>
    <w:unhideWhenUsed/>
    <w:rsid w:val="00ED30B9"/>
    <w:rPr>
      <w:color w:val="800080"/>
      <w:u w:val="single"/>
    </w:rPr>
  </w:style>
  <w:style w:type="character" w:styleId="CommentReference">
    <w:name w:val="annotation reference"/>
    <w:uiPriority w:val="99"/>
    <w:semiHidden/>
    <w:unhideWhenUsed/>
    <w:rsid w:val="0063012F"/>
    <w:rPr>
      <w:sz w:val="16"/>
      <w:szCs w:val="16"/>
    </w:rPr>
  </w:style>
  <w:style w:type="paragraph" w:styleId="CommentText">
    <w:name w:val="annotation text"/>
    <w:basedOn w:val="Normal"/>
    <w:link w:val="CommentTextChar"/>
    <w:uiPriority w:val="99"/>
    <w:semiHidden/>
    <w:unhideWhenUsed/>
    <w:rsid w:val="0063012F"/>
    <w:rPr>
      <w:sz w:val="20"/>
      <w:szCs w:val="20"/>
    </w:rPr>
  </w:style>
  <w:style w:type="character" w:customStyle="1" w:styleId="CommentTextChar">
    <w:name w:val="Comment Text Char"/>
    <w:basedOn w:val="DefaultParagraphFont"/>
    <w:link w:val="CommentText"/>
    <w:uiPriority w:val="99"/>
    <w:semiHidden/>
    <w:rsid w:val="0063012F"/>
  </w:style>
  <w:style w:type="paragraph" w:styleId="CommentSubject">
    <w:name w:val="annotation subject"/>
    <w:basedOn w:val="CommentText"/>
    <w:next w:val="CommentText"/>
    <w:link w:val="CommentSubjectChar"/>
    <w:uiPriority w:val="99"/>
    <w:semiHidden/>
    <w:unhideWhenUsed/>
    <w:rsid w:val="0063012F"/>
    <w:rPr>
      <w:b/>
      <w:bCs/>
    </w:rPr>
  </w:style>
  <w:style w:type="character" w:customStyle="1" w:styleId="CommentSubjectChar">
    <w:name w:val="Comment Subject Char"/>
    <w:link w:val="CommentSubject"/>
    <w:uiPriority w:val="99"/>
    <w:semiHidden/>
    <w:rsid w:val="0063012F"/>
    <w:rPr>
      <w:b/>
      <w:bCs/>
    </w:rPr>
  </w:style>
  <w:style w:type="character" w:styleId="UnresolvedMention">
    <w:name w:val="Unresolved Mention"/>
    <w:basedOn w:val="DefaultParagraphFont"/>
    <w:uiPriority w:val="99"/>
    <w:semiHidden/>
    <w:unhideWhenUsed/>
    <w:rsid w:val="00197705"/>
    <w:rPr>
      <w:color w:val="605E5C"/>
      <w:shd w:val="clear" w:color="auto" w:fill="E1DFDD"/>
    </w:rPr>
  </w:style>
  <w:style w:type="paragraph" w:styleId="ListParagraph">
    <w:name w:val="List Paragraph"/>
    <w:basedOn w:val="Normal"/>
    <w:uiPriority w:val="34"/>
    <w:qFormat/>
    <w:rsid w:val="00303C84"/>
    <w:pPr>
      <w:ind w:left="720"/>
      <w:contextualSpacing/>
    </w:pPr>
  </w:style>
  <w:style w:type="paragraph" w:styleId="NoSpacing">
    <w:name w:val="No Spacing"/>
    <w:uiPriority w:val="1"/>
    <w:qFormat/>
    <w:rsid w:val="006A41FB"/>
    <w:pPr>
      <w:jc w:val="both"/>
    </w:pPr>
    <w:rPr>
      <w:rFonts w:asciiTheme="minorHAnsi" w:eastAsiaTheme="minorHAnsi" w:hAnsiTheme="minorHAnsi" w:cstheme="minorBidi"/>
      <w:szCs w:val="22"/>
    </w:rPr>
  </w:style>
  <w:style w:type="character" w:styleId="Emphasis">
    <w:name w:val="Emphasis"/>
    <w:uiPriority w:val="20"/>
    <w:qFormat/>
    <w:rsid w:val="007F7A08"/>
    <w:rPr>
      <w:rFonts w:asciiTheme="minorHAnsi" w:hAnsiTheme="minorHAnsi"/>
      <w:b w:val="0"/>
      <w:i/>
      <w:iCs/>
      <w:sz w:val="22"/>
    </w:rPr>
  </w:style>
  <w:style w:type="character" w:customStyle="1" w:styleId="Heading1Char">
    <w:name w:val="Heading 1 Char"/>
    <w:basedOn w:val="DefaultParagraphFont"/>
    <w:link w:val="Heading1"/>
    <w:uiPriority w:val="9"/>
    <w:rsid w:val="00717BB5"/>
    <w:rPr>
      <w:rFonts w:asciiTheme="minorHAnsi" w:eastAsiaTheme="majorEastAsia" w:hAnsiTheme="minorHAnsi" w:cstheme="majorBidi"/>
      <w:b/>
      <w:bCs/>
      <w:smallCaps/>
      <w:sz w:val="32"/>
      <w:szCs w:val="28"/>
    </w:rPr>
  </w:style>
  <w:style w:type="paragraph" w:styleId="NormalWeb">
    <w:name w:val="Normal (Web)"/>
    <w:basedOn w:val="Normal"/>
    <w:uiPriority w:val="99"/>
    <w:unhideWhenUsed/>
    <w:rsid w:val="00A946C2"/>
    <w:pPr>
      <w:spacing w:before="100" w:beforeAutospacing="1" w:after="100" w:afterAutospacing="1"/>
    </w:pPr>
    <w:rPr>
      <w:rFonts w:ascii="Times New Roman" w:eastAsia="Times New Roman" w:hAnsi="Times New Roman"/>
      <w:sz w:val="24"/>
      <w:szCs w:val="24"/>
    </w:rPr>
  </w:style>
  <w:style w:type="paragraph" w:styleId="Revision">
    <w:name w:val="Revision"/>
    <w:hidden/>
    <w:uiPriority w:val="99"/>
    <w:semiHidden/>
    <w:rsid w:val="003D121E"/>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672307">
      <w:bodyDiv w:val="1"/>
      <w:marLeft w:val="0"/>
      <w:marRight w:val="0"/>
      <w:marTop w:val="0"/>
      <w:marBottom w:val="0"/>
      <w:divBdr>
        <w:top w:val="none" w:sz="0" w:space="0" w:color="auto"/>
        <w:left w:val="none" w:sz="0" w:space="0" w:color="auto"/>
        <w:bottom w:val="none" w:sz="0" w:space="0" w:color="auto"/>
        <w:right w:val="none" w:sz="0" w:space="0" w:color="auto"/>
      </w:divBdr>
    </w:div>
    <w:div w:id="183135928">
      <w:bodyDiv w:val="1"/>
      <w:marLeft w:val="0"/>
      <w:marRight w:val="0"/>
      <w:marTop w:val="0"/>
      <w:marBottom w:val="0"/>
      <w:divBdr>
        <w:top w:val="none" w:sz="0" w:space="0" w:color="auto"/>
        <w:left w:val="none" w:sz="0" w:space="0" w:color="auto"/>
        <w:bottom w:val="none" w:sz="0" w:space="0" w:color="auto"/>
        <w:right w:val="none" w:sz="0" w:space="0" w:color="auto"/>
      </w:divBdr>
    </w:div>
    <w:div w:id="358506722">
      <w:bodyDiv w:val="1"/>
      <w:marLeft w:val="0"/>
      <w:marRight w:val="0"/>
      <w:marTop w:val="0"/>
      <w:marBottom w:val="0"/>
      <w:divBdr>
        <w:top w:val="none" w:sz="0" w:space="0" w:color="auto"/>
        <w:left w:val="none" w:sz="0" w:space="0" w:color="auto"/>
        <w:bottom w:val="none" w:sz="0" w:space="0" w:color="auto"/>
        <w:right w:val="none" w:sz="0" w:space="0" w:color="auto"/>
      </w:divBdr>
    </w:div>
    <w:div w:id="592083223">
      <w:bodyDiv w:val="1"/>
      <w:marLeft w:val="0"/>
      <w:marRight w:val="0"/>
      <w:marTop w:val="0"/>
      <w:marBottom w:val="0"/>
      <w:divBdr>
        <w:top w:val="none" w:sz="0" w:space="0" w:color="auto"/>
        <w:left w:val="none" w:sz="0" w:space="0" w:color="auto"/>
        <w:bottom w:val="none" w:sz="0" w:space="0" w:color="auto"/>
        <w:right w:val="none" w:sz="0" w:space="0" w:color="auto"/>
      </w:divBdr>
    </w:div>
    <w:div w:id="888302353">
      <w:bodyDiv w:val="1"/>
      <w:marLeft w:val="0"/>
      <w:marRight w:val="0"/>
      <w:marTop w:val="0"/>
      <w:marBottom w:val="0"/>
      <w:divBdr>
        <w:top w:val="none" w:sz="0" w:space="0" w:color="auto"/>
        <w:left w:val="none" w:sz="0" w:space="0" w:color="auto"/>
        <w:bottom w:val="none" w:sz="0" w:space="0" w:color="auto"/>
        <w:right w:val="none" w:sz="0" w:space="0" w:color="auto"/>
      </w:divBdr>
    </w:div>
    <w:div w:id="1059665767">
      <w:bodyDiv w:val="1"/>
      <w:marLeft w:val="0"/>
      <w:marRight w:val="0"/>
      <w:marTop w:val="0"/>
      <w:marBottom w:val="0"/>
      <w:divBdr>
        <w:top w:val="none" w:sz="0" w:space="0" w:color="auto"/>
        <w:left w:val="none" w:sz="0" w:space="0" w:color="auto"/>
        <w:bottom w:val="none" w:sz="0" w:space="0" w:color="auto"/>
        <w:right w:val="none" w:sz="0" w:space="0" w:color="auto"/>
      </w:divBdr>
    </w:div>
    <w:div w:id="1177420505">
      <w:bodyDiv w:val="1"/>
      <w:marLeft w:val="0"/>
      <w:marRight w:val="0"/>
      <w:marTop w:val="0"/>
      <w:marBottom w:val="0"/>
      <w:divBdr>
        <w:top w:val="none" w:sz="0" w:space="0" w:color="auto"/>
        <w:left w:val="none" w:sz="0" w:space="0" w:color="auto"/>
        <w:bottom w:val="none" w:sz="0" w:space="0" w:color="auto"/>
        <w:right w:val="none" w:sz="0" w:space="0" w:color="auto"/>
      </w:divBdr>
    </w:div>
    <w:div w:id="1329753069">
      <w:bodyDiv w:val="1"/>
      <w:marLeft w:val="0"/>
      <w:marRight w:val="0"/>
      <w:marTop w:val="0"/>
      <w:marBottom w:val="0"/>
      <w:divBdr>
        <w:top w:val="none" w:sz="0" w:space="0" w:color="auto"/>
        <w:left w:val="none" w:sz="0" w:space="0" w:color="auto"/>
        <w:bottom w:val="none" w:sz="0" w:space="0" w:color="auto"/>
        <w:right w:val="none" w:sz="0" w:space="0" w:color="auto"/>
      </w:divBdr>
    </w:div>
    <w:div w:id="1335373955">
      <w:bodyDiv w:val="1"/>
      <w:marLeft w:val="0"/>
      <w:marRight w:val="0"/>
      <w:marTop w:val="0"/>
      <w:marBottom w:val="0"/>
      <w:divBdr>
        <w:top w:val="none" w:sz="0" w:space="0" w:color="auto"/>
        <w:left w:val="none" w:sz="0" w:space="0" w:color="auto"/>
        <w:bottom w:val="none" w:sz="0" w:space="0" w:color="auto"/>
        <w:right w:val="none" w:sz="0" w:space="0" w:color="auto"/>
      </w:divBdr>
    </w:div>
    <w:div w:id="1398019426">
      <w:bodyDiv w:val="1"/>
      <w:marLeft w:val="0"/>
      <w:marRight w:val="0"/>
      <w:marTop w:val="0"/>
      <w:marBottom w:val="0"/>
      <w:divBdr>
        <w:top w:val="none" w:sz="0" w:space="0" w:color="auto"/>
        <w:left w:val="none" w:sz="0" w:space="0" w:color="auto"/>
        <w:bottom w:val="none" w:sz="0" w:space="0" w:color="auto"/>
        <w:right w:val="none" w:sz="0" w:space="0" w:color="auto"/>
      </w:divBdr>
    </w:div>
    <w:div w:id="1401441572">
      <w:bodyDiv w:val="1"/>
      <w:marLeft w:val="0"/>
      <w:marRight w:val="0"/>
      <w:marTop w:val="0"/>
      <w:marBottom w:val="0"/>
      <w:divBdr>
        <w:top w:val="none" w:sz="0" w:space="0" w:color="auto"/>
        <w:left w:val="none" w:sz="0" w:space="0" w:color="auto"/>
        <w:bottom w:val="none" w:sz="0" w:space="0" w:color="auto"/>
        <w:right w:val="none" w:sz="0" w:space="0" w:color="auto"/>
      </w:divBdr>
    </w:div>
    <w:div w:id="1449426922">
      <w:bodyDiv w:val="1"/>
      <w:marLeft w:val="0"/>
      <w:marRight w:val="0"/>
      <w:marTop w:val="0"/>
      <w:marBottom w:val="0"/>
      <w:divBdr>
        <w:top w:val="none" w:sz="0" w:space="0" w:color="auto"/>
        <w:left w:val="none" w:sz="0" w:space="0" w:color="auto"/>
        <w:bottom w:val="none" w:sz="0" w:space="0" w:color="auto"/>
        <w:right w:val="none" w:sz="0" w:space="0" w:color="auto"/>
      </w:divBdr>
    </w:div>
    <w:div w:id="200358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changsut@gmail.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mpo\AppData\Local\Temp\Temp1_Free-Distinctive-Resume-Template.zip\Free%20Distinctive%20Resume%20Template.dotx" TargetMode="Externa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d80ec65-2ce0-4b77-9b7d-14c7d2cd1e6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0FBEACD3F058843945817F498D33566" ma:contentTypeVersion="18" ma:contentTypeDescription="Create a new document." ma:contentTypeScope="" ma:versionID="b4298d86bc1dfbea5ea0e650d8a715b7">
  <xsd:schema xmlns:xsd="http://www.w3.org/2001/XMLSchema" xmlns:xs="http://www.w3.org/2001/XMLSchema" xmlns:p="http://schemas.microsoft.com/office/2006/metadata/properties" xmlns:ns3="a59d7aeb-fc5d-4199-bae5-4baf62bba747" xmlns:ns4="bd80ec65-2ce0-4b77-9b7d-14c7d2cd1e63" targetNamespace="http://schemas.microsoft.com/office/2006/metadata/properties" ma:root="true" ma:fieldsID="67b119e39fa506834639e246d96dba97" ns3:_="" ns4:_="">
    <xsd:import namespace="a59d7aeb-fc5d-4199-bae5-4baf62bba747"/>
    <xsd:import namespace="bd80ec65-2ce0-4b77-9b7d-14c7d2cd1e6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LengthInSeconds" minOccurs="0"/>
                <xsd:element ref="ns4:_activity" minOccurs="0"/>
                <xsd:element ref="ns4:MediaServiceSearchProperties"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9d7aeb-fc5d-4199-bae5-4baf62bba74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80ec65-2ce0-4b77-9b7d-14c7d2cd1e63"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BF1F3E-3BC6-470D-8141-39B9C32DE48D}">
  <ds:schemaRefs>
    <ds:schemaRef ds:uri="http://schemas.microsoft.com/office/2006/metadata/properties"/>
    <ds:schemaRef ds:uri="http://schemas.microsoft.com/office/infopath/2007/PartnerControls"/>
    <ds:schemaRef ds:uri="bd80ec65-2ce0-4b77-9b7d-14c7d2cd1e63"/>
  </ds:schemaRefs>
</ds:datastoreItem>
</file>

<file path=customXml/itemProps2.xml><?xml version="1.0" encoding="utf-8"?>
<ds:datastoreItem xmlns:ds="http://schemas.openxmlformats.org/officeDocument/2006/customXml" ds:itemID="{B120333A-A39D-4A33-866D-FCB52F56EA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9d7aeb-fc5d-4199-bae5-4baf62bba747"/>
    <ds:schemaRef ds:uri="bd80ec65-2ce0-4b77-9b7d-14c7d2cd1e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44CF62-6633-4C3C-AD8F-B85036E0DCB9}">
  <ds:schemaRefs>
    <ds:schemaRef ds:uri="http://schemas.microsoft.com/sharepoint/v3/contenttype/forms"/>
  </ds:schemaRefs>
</ds:datastoreItem>
</file>

<file path=customXml/itemProps4.xml><?xml version="1.0" encoding="utf-8"?>
<ds:datastoreItem xmlns:ds="http://schemas.openxmlformats.org/officeDocument/2006/customXml" ds:itemID="{A9B2DFD7-7234-4C38-8E5B-BF15381F0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Free Distinctive Resume Template</Template>
  <TotalTime>157</TotalTime>
  <Pages>4</Pages>
  <Words>2474</Words>
  <Characters>14104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Powner</dc:creator>
  <cp:keywords/>
  <cp:lastModifiedBy>Shiva</cp:lastModifiedBy>
  <cp:revision>27</cp:revision>
  <cp:lastPrinted>2024-06-10T18:18:00Z</cp:lastPrinted>
  <dcterms:created xsi:type="dcterms:W3CDTF">2024-11-23T00:49:00Z</dcterms:created>
  <dcterms:modified xsi:type="dcterms:W3CDTF">2024-12-02T15:05:00Z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31c43aef1512c6ed112d8fd5eea2ded6637814d8a6be4afa55a1efbcdb5457d8</vt:lpwstr>
  </property>
  <property fmtid="{D5CDD505-2E9C-101B-9397-08002B2CF9AE}" pid="3" name="ContentTypeId">
    <vt:lpwstr>0x010100D0FBEACD3F058843945817F498D33566</vt:lpwstr>
  </property>
</Properties>
</file>