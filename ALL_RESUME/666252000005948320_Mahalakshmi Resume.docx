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2325" w:type="pct"/>
        <w:tblLayout w:type="fixed"/>
        <w:tblCellMar>
          <w:left w:w="0" w:type="dxa"/>
          <w:bottom w:w="432" w:type="dxa"/>
          <w:right w:w="0" w:type="dxa"/>
        </w:tblCellMar>
        <w:tblLook w:val="04A0" w:firstRow="1" w:lastRow="0" w:firstColumn="1" w:lastColumn="0" w:noHBand="0" w:noVBand="1"/>
        <w:tblDescription w:val="Header layout table"/>
      </w:tblPr>
      <w:tblGrid>
        <w:gridCol w:w="4352"/>
      </w:tblGrid>
      <w:tr w:rsidR="00E353C0" w:rsidRPr="0023640C" w14:paraId="038C7376" w14:textId="77777777" w:rsidTr="00F958D8">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423"/>
              <w:gridCol w:w="3506"/>
              <w:gridCol w:w="423"/>
            </w:tblGrid>
            <w:tr w:rsidR="00E353C0" w:rsidRPr="0023640C" w14:paraId="5E3E6F70" w14:textId="77777777" w:rsidTr="008D59A4">
              <w:trPr>
                <w:gridAfter w:val="2"/>
                <w:wAfter w:w="3929" w:type="dxa"/>
              </w:trPr>
              <w:tc>
                <w:tcPr>
                  <w:tcW w:w="423" w:type="dxa"/>
                  <w:tcMar>
                    <w:top w:w="0" w:type="dxa"/>
                    <w:left w:w="0" w:type="dxa"/>
                    <w:right w:w="0" w:type="dxa"/>
                  </w:tcMar>
                </w:tcPr>
                <w:p w14:paraId="2526D823" w14:textId="466D4BB1" w:rsidR="00F958D8" w:rsidRPr="0023640C" w:rsidRDefault="00F958D8" w:rsidP="00932D92">
                  <w:pPr>
                    <w:pStyle w:val="Icons"/>
                    <w:rPr>
                      <w:rFonts w:cstheme="minorHAnsi"/>
                      <w:color w:val="auto"/>
                      <w:sz w:val="20"/>
                      <w:szCs w:val="20"/>
                    </w:rPr>
                  </w:pPr>
                </w:p>
              </w:tc>
            </w:tr>
            <w:tr w:rsidR="00E353C0" w:rsidRPr="0023640C" w14:paraId="680D812F" w14:textId="77777777" w:rsidTr="008D59A4">
              <w:trPr>
                <w:gridAfter w:val="2"/>
                <w:wAfter w:w="3929" w:type="dxa"/>
              </w:trPr>
              <w:tc>
                <w:tcPr>
                  <w:tcW w:w="423" w:type="dxa"/>
                  <w:tcMar>
                    <w:left w:w="0" w:type="dxa"/>
                    <w:right w:w="0" w:type="dxa"/>
                  </w:tcMar>
                </w:tcPr>
                <w:p w14:paraId="437E86FD" w14:textId="3055831A" w:rsidR="00F958D8" w:rsidRPr="0023640C" w:rsidRDefault="00F958D8" w:rsidP="00932D92">
                  <w:pPr>
                    <w:pStyle w:val="Icons"/>
                    <w:rPr>
                      <w:rFonts w:cstheme="minorHAnsi"/>
                      <w:color w:val="auto"/>
                      <w:sz w:val="20"/>
                      <w:szCs w:val="20"/>
                    </w:rPr>
                  </w:pPr>
                </w:p>
              </w:tc>
            </w:tr>
            <w:tr w:rsidR="00E353C0" w:rsidRPr="0023640C" w14:paraId="6501C3D0" w14:textId="77777777" w:rsidTr="008D59A4">
              <w:tc>
                <w:tcPr>
                  <w:tcW w:w="3929" w:type="dxa"/>
                  <w:gridSpan w:val="2"/>
                  <w:tcMar>
                    <w:left w:w="720" w:type="dxa"/>
                    <w:right w:w="29" w:type="dxa"/>
                  </w:tcMar>
                </w:tcPr>
                <w:p w14:paraId="697FBA75" w14:textId="409887B8" w:rsidR="00F958D8" w:rsidRPr="0023640C" w:rsidRDefault="00F958D8" w:rsidP="00932D92">
                  <w:pPr>
                    <w:pStyle w:val="ContactInfo"/>
                    <w:rPr>
                      <w:rFonts w:cstheme="minorHAnsi"/>
                      <w:color w:val="auto"/>
                      <w:sz w:val="20"/>
                      <w:szCs w:val="20"/>
                    </w:rPr>
                  </w:pPr>
                  <w:r w:rsidRPr="0023640C">
                    <w:rPr>
                      <w:rFonts w:cstheme="minorHAnsi"/>
                      <w:color w:val="auto"/>
                      <w:sz w:val="20"/>
                      <w:szCs w:val="20"/>
                    </w:rPr>
                    <w:t>MAHALAKSHMI SWAMINATHAN</w:t>
                  </w:r>
                </w:p>
              </w:tc>
              <w:tc>
                <w:tcPr>
                  <w:tcW w:w="423" w:type="dxa"/>
                  <w:tcMar>
                    <w:left w:w="0" w:type="dxa"/>
                    <w:right w:w="0" w:type="dxa"/>
                  </w:tcMar>
                </w:tcPr>
                <w:p w14:paraId="64211A7B" w14:textId="4EFFCF02" w:rsidR="00F958D8" w:rsidRPr="0023640C" w:rsidRDefault="00F958D8" w:rsidP="00932D92">
                  <w:pPr>
                    <w:pStyle w:val="Icons"/>
                    <w:rPr>
                      <w:rFonts w:cstheme="minorHAnsi"/>
                      <w:color w:val="auto"/>
                      <w:sz w:val="20"/>
                      <w:szCs w:val="20"/>
                    </w:rPr>
                  </w:pPr>
                </w:p>
              </w:tc>
            </w:tr>
          </w:tbl>
          <w:p w14:paraId="2271D1DB" w14:textId="77777777" w:rsidR="00F958D8" w:rsidRPr="0023640C" w:rsidRDefault="00F958D8" w:rsidP="009D3336">
            <w:pPr>
              <w:pStyle w:val="Header"/>
              <w:rPr>
                <w:rFonts w:cstheme="minorHAnsi"/>
                <w:color w:val="auto"/>
                <w:sz w:val="20"/>
                <w:szCs w:val="20"/>
              </w:rPr>
            </w:pPr>
          </w:p>
        </w:tc>
      </w:tr>
    </w:tbl>
    <w:p w14:paraId="28169210" w14:textId="27D634B8" w:rsidR="00C22908" w:rsidRPr="0023640C" w:rsidRDefault="00C22908" w:rsidP="00F82CBF">
      <w:pPr>
        <w:rPr>
          <w:rFonts w:cstheme="minorHAnsi"/>
          <w:color w:val="auto"/>
          <w:sz w:val="20"/>
          <w:szCs w:val="20"/>
        </w:rPr>
      </w:pPr>
    </w:p>
    <w:p w14:paraId="5FB14DAF" w14:textId="297D9C7C" w:rsidR="008E5BDD" w:rsidRPr="0023640C" w:rsidRDefault="00C62E32" w:rsidP="00F82CBF">
      <w:pPr>
        <w:rPr>
          <w:rFonts w:cstheme="minorHAnsi"/>
          <w:color w:val="auto"/>
          <w:sz w:val="20"/>
          <w:szCs w:val="20"/>
        </w:rPr>
      </w:pPr>
      <w:r w:rsidRPr="0023640C">
        <w:rPr>
          <w:rFonts w:cstheme="minorHAnsi"/>
          <w:color w:val="auto"/>
          <w:sz w:val="20"/>
          <w:szCs w:val="20"/>
        </w:rPr>
        <w:t>Proactive</w:t>
      </w:r>
      <w:r w:rsidR="006E0086" w:rsidRPr="0023640C">
        <w:rPr>
          <w:rFonts w:cstheme="minorHAnsi"/>
          <w:color w:val="auto"/>
          <w:sz w:val="20"/>
          <w:szCs w:val="20"/>
        </w:rPr>
        <w:t xml:space="preserve"> Site Rel</w:t>
      </w:r>
      <w:r w:rsidR="002271C0" w:rsidRPr="0023640C">
        <w:rPr>
          <w:rFonts w:cstheme="minorHAnsi"/>
          <w:color w:val="auto"/>
          <w:sz w:val="20"/>
          <w:szCs w:val="20"/>
        </w:rPr>
        <w:t>i</w:t>
      </w:r>
      <w:r w:rsidR="006E0086" w:rsidRPr="0023640C">
        <w:rPr>
          <w:rFonts w:cstheme="minorHAnsi"/>
          <w:color w:val="auto"/>
          <w:sz w:val="20"/>
          <w:szCs w:val="20"/>
        </w:rPr>
        <w:t xml:space="preserve">ability </w:t>
      </w:r>
      <w:r w:rsidR="00950CB5" w:rsidRPr="0023640C">
        <w:rPr>
          <w:rFonts w:cstheme="minorHAnsi"/>
          <w:color w:val="auto"/>
          <w:sz w:val="20"/>
          <w:szCs w:val="20"/>
        </w:rPr>
        <w:t>Lead</w:t>
      </w:r>
      <w:r w:rsidR="00FC50AF" w:rsidRPr="0023640C">
        <w:rPr>
          <w:rFonts w:cstheme="minorHAnsi"/>
          <w:color w:val="auto"/>
          <w:sz w:val="20"/>
          <w:szCs w:val="20"/>
        </w:rPr>
        <w:t xml:space="preserve"> </w:t>
      </w:r>
      <w:r w:rsidR="00D75202" w:rsidRPr="0023640C">
        <w:rPr>
          <w:rFonts w:cstheme="minorHAnsi"/>
          <w:color w:val="auto"/>
          <w:sz w:val="20"/>
          <w:szCs w:val="20"/>
        </w:rPr>
        <w:t xml:space="preserve">and </w:t>
      </w:r>
      <w:r w:rsidR="00C852AA" w:rsidRPr="0023640C">
        <w:rPr>
          <w:rFonts w:cstheme="minorHAnsi"/>
          <w:color w:val="auto"/>
          <w:sz w:val="20"/>
          <w:szCs w:val="20"/>
        </w:rPr>
        <w:t>results driven Product Manager</w:t>
      </w:r>
      <w:r w:rsidR="00690174" w:rsidRPr="0023640C">
        <w:rPr>
          <w:rFonts w:cstheme="minorHAnsi"/>
          <w:color w:val="auto"/>
          <w:sz w:val="20"/>
          <w:szCs w:val="20"/>
        </w:rPr>
        <w:t xml:space="preserve">, </w:t>
      </w:r>
      <w:r w:rsidR="00FC50AF" w:rsidRPr="0023640C">
        <w:rPr>
          <w:rFonts w:cstheme="minorHAnsi"/>
          <w:color w:val="auto"/>
          <w:sz w:val="20"/>
          <w:szCs w:val="20"/>
        </w:rPr>
        <w:t xml:space="preserve">skilled at </w:t>
      </w:r>
      <w:r w:rsidR="00C852AA" w:rsidRPr="0023640C">
        <w:rPr>
          <w:rFonts w:cstheme="minorHAnsi"/>
          <w:color w:val="auto"/>
          <w:sz w:val="20"/>
          <w:szCs w:val="20"/>
        </w:rPr>
        <w:t xml:space="preserve">launching successful products, </w:t>
      </w:r>
      <w:r w:rsidR="00491AD6" w:rsidRPr="0023640C">
        <w:rPr>
          <w:rFonts w:cstheme="minorHAnsi"/>
          <w:color w:val="auto"/>
          <w:sz w:val="20"/>
          <w:szCs w:val="20"/>
        </w:rPr>
        <w:t xml:space="preserve">developing </w:t>
      </w:r>
      <w:r w:rsidR="001D2449" w:rsidRPr="0023640C">
        <w:rPr>
          <w:rFonts w:cstheme="minorHAnsi"/>
          <w:color w:val="auto"/>
          <w:sz w:val="20"/>
          <w:szCs w:val="20"/>
        </w:rPr>
        <w:t xml:space="preserve">Python </w:t>
      </w:r>
      <w:r w:rsidR="00690174" w:rsidRPr="0023640C">
        <w:rPr>
          <w:rFonts w:cstheme="minorHAnsi"/>
          <w:color w:val="auto"/>
          <w:sz w:val="20"/>
          <w:szCs w:val="20"/>
        </w:rPr>
        <w:t>automation script</w:t>
      </w:r>
      <w:r w:rsidR="00491AD6" w:rsidRPr="0023640C">
        <w:rPr>
          <w:rFonts w:cstheme="minorHAnsi"/>
          <w:color w:val="auto"/>
          <w:sz w:val="20"/>
          <w:szCs w:val="20"/>
        </w:rPr>
        <w:t>s</w:t>
      </w:r>
      <w:r w:rsidR="00690174" w:rsidRPr="0023640C">
        <w:rPr>
          <w:rFonts w:cstheme="minorHAnsi"/>
          <w:color w:val="auto"/>
          <w:sz w:val="20"/>
          <w:szCs w:val="20"/>
        </w:rPr>
        <w:t xml:space="preserve">, </w:t>
      </w:r>
      <w:r w:rsidR="007F0C87" w:rsidRPr="0023640C">
        <w:rPr>
          <w:rFonts w:cstheme="minorHAnsi"/>
          <w:color w:val="auto"/>
          <w:sz w:val="20"/>
          <w:szCs w:val="20"/>
        </w:rPr>
        <w:t>monitoring</w:t>
      </w:r>
      <w:r w:rsidR="00690174" w:rsidRPr="0023640C">
        <w:rPr>
          <w:rFonts w:cstheme="minorHAnsi"/>
          <w:color w:val="auto"/>
          <w:sz w:val="20"/>
          <w:szCs w:val="20"/>
        </w:rPr>
        <w:t xml:space="preserve"> </w:t>
      </w:r>
      <w:r w:rsidR="00F27083" w:rsidRPr="0023640C">
        <w:rPr>
          <w:rFonts w:cstheme="minorHAnsi"/>
          <w:color w:val="auto"/>
          <w:sz w:val="20"/>
          <w:szCs w:val="20"/>
        </w:rPr>
        <w:t>large cloud</w:t>
      </w:r>
      <w:r w:rsidR="00A658E9" w:rsidRPr="0023640C">
        <w:rPr>
          <w:rFonts w:cstheme="minorHAnsi"/>
          <w:color w:val="auto"/>
          <w:sz w:val="20"/>
          <w:szCs w:val="20"/>
        </w:rPr>
        <w:t xml:space="preserve">-based </w:t>
      </w:r>
      <w:r w:rsidR="00F27083" w:rsidRPr="0023640C">
        <w:rPr>
          <w:rFonts w:cstheme="minorHAnsi"/>
          <w:color w:val="auto"/>
          <w:sz w:val="20"/>
          <w:szCs w:val="20"/>
        </w:rPr>
        <w:t>applications</w:t>
      </w:r>
      <w:r w:rsidR="006621B6" w:rsidRPr="0023640C">
        <w:rPr>
          <w:rFonts w:cstheme="minorHAnsi"/>
          <w:color w:val="auto"/>
          <w:sz w:val="20"/>
          <w:szCs w:val="20"/>
        </w:rPr>
        <w:t>, providing beneficial IT</w:t>
      </w:r>
      <w:r w:rsidR="00F27083" w:rsidRPr="0023640C">
        <w:rPr>
          <w:rFonts w:cstheme="minorHAnsi"/>
          <w:color w:val="auto"/>
          <w:sz w:val="20"/>
          <w:szCs w:val="20"/>
        </w:rPr>
        <w:t xml:space="preserve"> support to clients,</w:t>
      </w:r>
      <w:r w:rsidR="009866F6" w:rsidRPr="0023640C">
        <w:rPr>
          <w:rFonts w:cstheme="minorHAnsi"/>
          <w:color w:val="auto"/>
          <w:sz w:val="20"/>
          <w:szCs w:val="20"/>
        </w:rPr>
        <w:t xml:space="preserve"> technical troubleshooting</w:t>
      </w:r>
      <w:r w:rsidR="00B14F81" w:rsidRPr="0023640C">
        <w:rPr>
          <w:rFonts w:cstheme="minorHAnsi"/>
          <w:color w:val="auto"/>
          <w:sz w:val="20"/>
          <w:szCs w:val="20"/>
        </w:rPr>
        <w:t xml:space="preserve"> and </w:t>
      </w:r>
      <w:r w:rsidR="003B6076" w:rsidRPr="0023640C">
        <w:rPr>
          <w:rFonts w:cstheme="minorHAnsi"/>
          <w:color w:val="auto"/>
          <w:sz w:val="20"/>
          <w:szCs w:val="20"/>
        </w:rPr>
        <w:t>demonstrated ability to lead cross</w:t>
      </w:r>
      <w:r w:rsidR="00E17EEB" w:rsidRPr="0023640C">
        <w:rPr>
          <w:rFonts w:cstheme="minorHAnsi"/>
          <w:color w:val="auto"/>
          <w:sz w:val="20"/>
          <w:szCs w:val="20"/>
        </w:rPr>
        <w:t>-</w:t>
      </w:r>
      <w:r w:rsidR="003B6076" w:rsidRPr="0023640C">
        <w:rPr>
          <w:rFonts w:cstheme="minorHAnsi"/>
          <w:color w:val="auto"/>
          <w:sz w:val="20"/>
          <w:szCs w:val="20"/>
        </w:rPr>
        <w:t xml:space="preserve">functional </w:t>
      </w:r>
      <w:r w:rsidR="000E4AC8" w:rsidRPr="0023640C">
        <w:rPr>
          <w:rFonts w:cstheme="minorHAnsi"/>
          <w:color w:val="auto"/>
          <w:sz w:val="20"/>
          <w:szCs w:val="20"/>
        </w:rPr>
        <w:t xml:space="preserve">teams </w:t>
      </w:r>
      <w:r w:rsidR="003B6076" w:rsidRPr="0023640C">
        <w:rPr>
          <w:rFonts w:cstheme="minorHAnsi"/>
          <w:color w:val="auto"/>
          <w:sz w:val="20"/>
          <w:szCs w:val="20"/>
        </w:rPr>
        <w:t>in</w:t>
      </w:r>
      <w:r w:rsidR="00E17EEB" w:rsidRPr="0023640C">
        <w:rPr>
          <w:rFonts w:cstheme="minorHAnsi"/>
          <w:color w:val="auto"/>
          <w:sz w:val="20"/>
          <w:szCs w:val="20"/>
        </w:rPr>
        <w:t xml:space="preserve"> design, development,</w:t>
      </w:r>
      <w:r w:rsidR="003B6076" w:rsidRPr="0023640C">
        <w:rPr>
          <w:rFonts w:cstheme="minorHAnsi"/>
          <w:color w:val="auto"/>
          <w:sz w:val="20"/>
          <w:szCs w:val="20"/>
        </w:rPr>
        <w:t xml:space="preserve"> deployment and validation of </w:t>
      </w:r>
      <w:r w:rsidR="00E17EEB" w:rsidRPr="0023640C">
        <w:rPr>
          <w:rFonts w:cstheme="minorHAnsi"/>
          <w:color w:val="auto"/>
          <w:sz w:val="20"/>
          <w:szCs w:val="20"/>
        </w:rPr>
        <w:t>process automation solutions</w:t>
      </w:r>
      <w:r w:rsidR="002478E7" w:rsidRPr="0023640C">
        <w:rPr>
          <w:rFonts w:cstheme="minorHAnsi"/>
          <w:color w:val="auto"/>
          <w:sz w:val="20"/>
          <w:szCs w:val="20"/>
        </w:rPr>
        <w:t>.</w:t>
      </w:r>
    </w:p>
    <w:p w14:paraId="068C20F9" w14:textId="28ED8B75" w:rsidR="005E513A" w:rsidRPr="0023640C" w:rsidRDefault="008E5BDD" w:rsidP="008F1218">
      <w:pPr>
        <w:jc w:val="both"/>
        <w:rPr>
          <w:rFonts w:eastAsiaTheme="majorEastAsia" w:cstheme="minorHAnsi"/>
          <w:color w:val="auto"/>
          <w:sz w:val="20"/>
          <w:szCs w:val="20"/>
        </w:rPr>
      </w:pPr>
      <w:r w:rsidRPr="0023640C">
        <w:rPr>
          <w:rFonts w:eastAsiaTheme="majorEastAsia" w:cstheme="minorHAnsi"/>
          <w:color w:val="auto"/>
          <w:sz w:val="20"/>
          <w:szCs w:val="20"/>
        </w:rPr>
        <w:t>Professional Summary</w:t>
      </w:r>
    </w:p>
    <w:p w14:paraId="50D6EDC5" w14:textId="74683D99" w:rsidR="008E5BDD" w:rsidRPr="0023640C" w:rsidRDefault="00950CB5" w:rsidP="008E5BDD">
      <w:pPr>
        <w:pStyle w:val="ListBullet"/>
        <w:numPr>
          <w:ilvl w:val="0"/>
          <w:numId w:val="4"/>
        </w:numPr>
        <w:rPr>
          <w:rFonts w:cstheme="minorHAnsi"/>
          <w:color w:val="auto"/>
          <w:sz w:val="20"/>
          <w:szCs w:val="20"/>
        </w:rPr>
      </w:pPr>
      <w:r w:rsidRPr="0023640C">
        <w:rPr>
          <w:rFonts w:cstheme="minorHAnsi"/>
          <w:color w:val="auto"/>
          <w:sz w:val="20"/>
          <w:szCs w:val="20"/>
        </w:rPr>
        <w:t>8</w:t>
      </w:r>
      <w:r w:rsidR="008E5BDD" w:rsidRPr="0023640C">
        <w:rPr>
          <w:rFonts w:cstheme="minorHAnsi"/>
          <w:color w:val="auto"/>
          <w:sz w:val="20"/>
          <w:szCs w:val="20"/>
        </w:rPr>
        <w:t xml:space="preserve">+ years of experience in </w:t>
      </w:r>
      <w:r w:rsidR="00E11CB1" w:rsidRPr="0023640C">
        <w:rPr>
          <w:rFonts w:cstheme="minorHAnsi"/>
          <w:color w:val="auto"/>
          <w:sz w:val="20"/>
          <w:szCs w:val="20"/>
        </w:rPr>
        <w:t>A</w:t>
      </w:r>
      <w:r w:rsidR="008E5BDD" w:rsidRPr="0023640C">
        <w:rPr>
          <w:rFonts w:cstheme="minorHAnsi"/>
          <w:color w:val="auto"/>
          <w:sz w:val="20"/>
          <w:szCs w:val="20"/>
        </w:rPr>
        <w:t>pplication support, Python Automation</w:t>
      </w:r>
      <w:r w:rsidR="007024E7" w:rsidRPr="0023640C">
        <w:rPr>
          <w:rFonts w:cstheme="minorHAnsi"/>
          <w:color w:val="auto"/>
          <w:sz w:val="20"/>
          <w:szCs w:val="20"/>
        </w:rPr>
        <w:t xml:space="preserve"> scripting</w:t>
      </w:r>
      <w:r w:rsidR="008E5BDD" w:rsidRPr="0023640C">
        <w:rPr>
          <w:rFonts w:cstheme="minorHAnsi"/>
          <w:color w:val="auto"/>
          <w:sz w:val="20"/>
          <w:szCs w:val="20"/>
        </w:rPr>
        <w:t xml:space="preserve">, </w:t>
      </w:r>
      <w:r w:rsidR="008F1218" w:rsidRPr="0023640C">
        <w:rPr>
          <w:rFonts w:cstheme="minorHAnsi"/>
          <w:color w:val="auto"/>
          <w:sz w:val="20"/>
          <w:szCs w:val="20"/>
        </w:rPr>
        <w:t>large scale web operations</w:t>
      </w:r>
      <w:r w:rsidR="003F5B6F" w:rsidRPr="0023640C">
        <w:rPr>
          <w:rFonts w:cstheme="minorHAnsi"/>
          <w:color w:val="auto"/>
          <w:sz w:val="20"/>
          <w:szCs w:val="20"/>
        </w:rPr>
        <w:t>, client engagement and interaction</w:t>
      </w:r>
      <w:r w:rsidR="00C57F14" w:rsidRPr="0023640C">
        <w:rPr>
          <w:rFonts w:cstheme="minorHAnsi"/>
          <w:color w:val="auto"/>
          <w:sz w:val="20"/>
          <w:szCs w:val="20"/>
        </w:rPr>
        <w:t>s</w:t>
      </w:r>
    </w:p>
    <w:p w14:paraId="2D5F3409" w14:textId="3E02157B" w:rsidR="00AF722E" w:rsidRPr="0023640C" w:rsidRDefault="00950CB5" w:rsidP="008E5BDD">
      <w:pPr>
        <w:pStyle w:val="ListBullet"/>
        <w:numPr>
          <w:ilvl w:val="0"/>
          <w:numId w:val="4"/>
        </w:numPr>
        <w:rPr>
          <w:rFonts w:cstheme="minorHAnsi"/>
          <w:color w:val="auto"/>
          <w:sz w:val="20"/>
          <w:szCs w:val="20"/>
        </w:rPr>
      </w:pPr>
      <w:r w:rsidRPr="0023640C">
        <w:rPr>
          <w:rFonts w:cstheme="minorHAnsi"/>
          <w:color w:val="auto"/>
          <w:sz w:val="20"/>
          <w:szCs w:val="20"/>
        </w:rPr>
        <w:t>8</w:t>
      </w:r>
      <w:r w:rsidR="00AF722E" w:rsidRPr="0023640C">
        <w:rPr>
          <w:rFonts w:cstheme="minorHAnsi"/>
          <w:color w:val="auto"/>
          <w:sz w:val="20"/>
          <w:szCs w:val="20"/>
        </w:rPr>
        <w:t xml:space="preserve">+ years of experience </w:t>
      </w:r>
      <w:r w:rsidR="008E73D6" w:rsidRPr="0023640C">
        <w:rPr>
          <w:rFonts w:cstheme="minorHAnsi"/>
          <w:color w:val="auto"/>
          <w:sz w:val="20"/>
          <w:szCs w:val="20"/>
        </w:rPr>
        <w:t xml:space="preserve">with </w:t>
      </w:r>
      <w:r w:rsidR="00A658E9" w:rsidRPr="0023640C">
        <w:rPr>
          <w:rFonts w:cstheme="minorHAnsi"/>
          <w:color w:val="auto"/>
          <w:sz w:val="20"/>
          <w:szCs w:val="20"/>
        </w:rPr>
        <w:t>D</w:t>
      </w:r>
      <w:r w:rsidR="008C7C8B" w:rsidRPr="0023640C">
        <w:rPr>
          <w:rFonts w:cstheme="minorHAnsi"/>
          <w:color w:val="auto"/>
          <w:sz w:val="20"/>
          <w:szCs w:val="20"/>
        </w:rPr>
        <w:t xml:space="preserve">istributed </w:t>
      </w:r>
      <w:r w:rsidR="00C1483F" w:rsidRPr="0023640C">
        <w:rPr>
          <w:rFonts w:cstheme="minorHAnsi"/>
          <w:color w:val="auto"/>
          <w:sz w:val="20"/>
          <w:szCs w:val="20"/>
        </w:rPr>
        <w:t>Enterprise and mobile appl</w:t>
      </w:r>
      <w:r w:rsidR="00563C6E" w:rsidRPr="0023640C">
        <w:rPr>
          <w:rFonts w:cstheme="minorHAnsi"/>
          <w:color w:val="auto"/>
          <w:sz w:val="20"/>
          <w:szCs w:val="20"/>
        </w:rPr>
        <w:t>i</w:t>
      </w:r>
      <w:r w:rsidR="00C1483F" w:rsidRPr="0023640C">
        <w:rPr>
          <w:rFonts w:cstheme="minorHAnsi"/>
          <w:color w:val="auto"/>
          <w:sz w:val="20"/>
          <w:szCs w:val="20"/>
        </w:rPr>
        <w:t>cations</w:t>
      </w:r>
      <w:r w:rsidR="00563C6E" w:rsidRPr="0023640C">
        <w:rPr>
          <w:rFonts w:cstheme="minorHAnsi"/>
          <w:color w:val="auto"/>
          <w:sz w:val="20"/>
          <w:szCs w:val="20"/>
        </w:rPr>
        <w:t xml:space="preserve"> </w:t>
      </w:r>
      <w:r w:rsidR="008C7C8B" w:rsidRPr="0023640C">
        <w:rPr>
          <w:rFonts w:cstheme="minorHAnsi"/>
          <w:color w:val="auto"/>
          <w:sz w:val="20"/>
          <w:szCs w:val="20"/>
        </w:rPr>
        <w:t>in eCommerce</w:t>
      </w:r>
      <w:r w:rsidR="006F7D98" w:rsidRPr="0023640C">
        <w:rPr>
          <w:rFonts w:cstheme="minorHAnsi"/>
          <w:color w:val="auto"/>
          <w:sz w:val="20"/>
          <w:szCs w:val="20"/>
        </w:rPr>
        <w:t xml:space="preserve"> and Retail</w:t>
      </w:r>
      <w:r w:rsidR="008C7C8B" w:rsidRPr="0023640C">
        <w:rPr>
          <w:rFonts w:cstheme="minorHAnsi"/>
          <w:color w:val="auto"/>
          <w:sz w:val="20"/>
          <w:szCs w:val="20"/>
        </w:rPr>
        <w:t xml:space="preserve"> domain</w:t>
      </w:r>
    </w:p>
    <w:p w14:paraId="70FED9B6" w14:textId="540747B7" w:rsidR="006B3D9C" w:rsidRPr="0023640C" w:rsidRDefault="006B3D9C" w:rsidP="008E5BDD">
      <w:pPr>
        <w:pStyle w:val="ListBullet"/>
        <w:numPr>
          <w:ilvl w:val="0"/>
          <w:numId w:val="4"/>
        </w:numPr>
        <w:rPr>
          <w:rFonts w:cstheme="minorHAnsi"/>
          <w:color w:val="auto"/>
          <w:sz w:val="20"/>
          <w:szCs w:val="20"/>
        </w:rPr>
      </w:pPr>
      <w:r w:rsidRPr="0023640C">
        <w:rPr>
          <w:rFonts w:cstheme="minorHAnsi"/>
          <w:color w:val="auto"/>
          <w:sz w:val="20"/>
          <w:szCs w:val="20"/>
        </w:rPr>
        <w:t>4+ years of experience in leading a team and upscaling them to the enterprise standard including automation knowledge and problem-solving skills</w:t>
      </w:r>
    </w:p>
    <w:p w14:paraId="1CE91BA4" w14:textId="0A67A66B" w:rsidR="00E922BE" w:rsidRPr="0023640C" w:rsidRDefault="00E922BE" w:rsidP="008E5BDD">
      <w:pPr>
        <w:pStyle w:val="ListBullet"/>
        <w:numPr>
          <w:ilvl w:val="0"/>
          <w:numId w:val="4"/>
        </w:numPr>
        <w:rPr>
          <w:rFonts w:cstheme="minorHAnsi"/>
          <w:color w:val="auto"/>
          <w:sz w:val="20"/>
          <w:szCs w:val="20"/>
        </w:rPr>
      </w:pPr>
      <w:r w:rsidRPr="0023640C">
        <w:rPr>
          <w:rFonts w:cstheme="minorHAnsi"/>
          <w:color w:val="auto"/>
          <w:sz w:val="20"/>
          <w:szCs w:val="20"/>
        </w:rPr>
        <w:t>Acted as the primary point of contact for client communication, managing expectations, addressing concerns, and providing regular project updates.</w:t>
      </w:r>
    </w:p>
    <w:p w14:paraId="4567FE35" w14:textId="5902F0E7" w:rsidR="00CF7FD9" w:rsidRPr="0023640C" w:rsidRDefault="00CF7FD9" w:rsidP="008E5BDD">
      <w:pPr>
        <w:pStyle w:val="ListBullet"/>
        <w:numPr>
          <w:ilvl w:val="0"/>
          <w:numId w:val="4"/>
        </w:numPr>
        <w:rPr>
          <w:rFonts w:cstheme="minorHAnsi"/>
          <w:color w:val="auto"/>
          <w:sz w:val="20"/>
          <w:szCs w:val="20"/>
        </w:rPr>
      </w:pPr>
      <w:r w:rsidRPr="0023640C">
        <w:rPr>
          <w:rFonts w:cstheme="minorHAnsi"/>
          <w:color w:val="auto"/>
          <w:sz w:val="20"/>
          <w:szCs w:val="20"/>
        </w:rPr>
        <w:t>Facilitated communication and alignment between cross-functional teams, ensuring timely delivery of high-quality products.</w:t>
      </w:r>
    </w:p>
    <w:p w14:paraId="60E0AB47" w14:textId="5E4FDDE8" w:rsidR="00CF7FD9" w:rsidRPr="0023640C" w:rsidRDefault="00CF7FD9" w:rsidP="008E5BDD">
      <w:pPr>
        <w:pStyle w:val="ListBullet"/>
        <w:numPr>
          <w:ilvl w:val="0"/>
          <w:numId w:val="4"/>
        </w:numPr>
        <w:rPr>
          <w:rFonts w:cstheme="minorHAnsi"/>
          <w:color w:val="auto"/>
          <w:sz w:val="20"/>
          <w:szCs w:val="20"/>
        </w:rPr>
      </w:pPr>
      <w:r w:rsidRPr="0023640C">
        <w:rPr>
          <w:rFonts w:cstheme="minorHAnsi"/>
          <w:color w:val="auto"/>
          <w:sz w:val="20"/>
          <w:szCs w:val="20"/>
        </w:rPr>
        <w:t>Collaborated with designers and developers to implement features and enhancements based on user feedback.</w:t>
      </w:r>
    </w:p>
    <w:p w14:paraId="56DADBE2" w14:textId="77777777" w:rsidR="00101167" w:rsidRPr="0023640C" w:rsidRDefault="00101167" w:rsidP="00101167">
      <w:pPr>
        <w:pStyle w:val="ListBullet"/>
        <w:numPr>
          <w:ilvl w:val="0"/>
          <w:numId w:val="4"/>
        </w:numPr>
        <w:rPr>
          <w:rFonts w:cstheme="minorHAnsi"/>
          <w:color w:val="auto"/>
          <w:sz w:val="20"/>
          <w:szCs w:val="20"/>
        </w:rPr>
      </w:pPr>
      <w:r w:rsidRPr="0023640C">
        <w:rPr>
          <w:rFonts w:cstheme="minorHAnsi"/>
          <w:color w:val="auto"/>
          <w:sz w:val="20"/>
          <w:szCs w:val="20"/>
        </w:rPr>
        <w:t>Experience in different monitoring tools like Splunk, Dynatrace, Grafana and Kibana</w:t>
      </w:r>
    </w:p>
    <w:p w14:paraId="2532454B" w14:textId="77777777" w:rsidR="00101167" w:rsidRPr="0023640C" w:rsidRDefault="00101167" w:rsidP="00101167">
      <w:pPr>
        <w:pStyle w:val="ListBullet"/>
        <w:numPr>
          <w:ilvl w:val="0"/>
          <w:numId w:val="4"/>
        </w:numPr>
        <w:rPr>
          <w:rFonts w:cstheme="minorHAnsi"/>
          <w:color w:val="auto"/>
          <w:sz w:val="20"/>
          <w:szCs w:val="20"/>
        </w:rPr>
      </w:pPr>
      <w:r w:rsidRPr="0023640C">
        <w:rPr>
          <w:rFonts w:cstheme="minorHAnsi"/>
          <w:color w:val="auto"/>
          <w:sz w:val="20"/>
          <w:szCs w:val="20"/>
        </w:rPr>
        <w:t>Expert in Splunk Queries, creating alerts and dashboard which helps IT and Business for monitoring real time alerts and reporting</w:t>
      </w:r>
    </w:p>
    <w:p w14:paraId="7DA54996" w14:textId="4B39EEDD" w:rsidR="00BA6563" w:rsidRPr="0023640C" w:rsidRDefault="00844C20" w:rsidP="006B3D9C">
      <w:pPr>
        <w:pStyle w:val="ListBullet"/>
        <w:numPr>
          <w:ilvl w:val="0"/>
          <w:numId w:val="4"/>
        </w:numPr>
        <w:rPr>
          <w:rFonts w:cstheme="minorHAnsi"/>
          <w:color w:val="auto"/>
          <w:sz w:val="20"/>
          <w:szCs w:val="20"/>
        </w:rPr>
      </w:pPr>
      <w:r w:rsidRPr="0023640C">
        <w:rPr>
          <w:rFonts w:cstheme="minorHAnsi"/>
          <w:color w:val="auto"/>
          <w:sz w:val="20"/>
          <w:szCs w:val="20"/>
        </w:rPr>
        <w:t xml:space="preserve">Clear </w:t>
      </w:r>
      <w:r w:rsidR="00C64040" w:rsidRPr="0023640C">
        <w:rPr>
          <w:rFonts w:cstheme="minorHAnsi"/>
          <w:color w:val="auto"/>
          <w:sz w:val="20"/>
          <w:szCs w:val="20"/>
        </w:rPr>
        <w:t>Understanding of</w:t>
      </w:r>
      <w:r w:rsidRPr="0023640C">
        <w:rPr>
          <w:rFonts w:cstheme="minorHAnsi"/>
          <w:color w:val="auto"/>
          <w:sz w:val="20"/>
          <w:szCs w:val="20"/>
        </w:rPr>
        <w:t xml:space="preserve"> working</w:t>
      </w:r>
      <w:r w:rsidR="00C64040" w:rsidRPr="0023640C">
        <w:rPr>
          <w:rFonts w:cstheme="minorHAnsi"/>
          <w:color w:val="auto"/>
          <w:sz w:val="20"/>
          <w:szCs w:val="20"/>
        </w:rPr>
        <w:t xml:space="preserve"> principles </w:t>
      </w:r>
      <w:r w:rsidRPr="0023640C">
        <w:rPr>
          <w:rFonts w:cstheme="minorHAnsi"/>
          <w:color w:val="auto"/>
          <w:sz w:val="20"/>
          <w:szCs w:val="20"/>
        </w:rPr>
        <w:t xml:space="preserve">in </w:t>
      </w:r>
      <w:r w:rsidR="00C64040" w:rsidRPr="0023640C">
        <w:rPr>
          <w:rFonts w:cstheme="minorHAnsi"/>
          <w:color w:val="auto"/>
          <w:sz w:val="20"/>
          <w:szCs w:val="20"/>
        </w:rPr>
        <w:t>Agile methodology</w:t>
      </w:r>
      <w:r w:rsidRPr="0023640C">
        <w:rPr>
          <w:rFonts w:cstheme="minorHAnsi"/>
          <w:color w:val="auto"/>
          <w:sz w:val="20"/>
          <w:szCs w:val="20"/>
        </w:rPr>
        <w:t xml:space="preserve"> speci</w:t>
      </w:r>
      <w:r w:rsidR="00F93C8D" w:rsidRPr="0023640C">
        <w:rPr>
          <w:rFonts w:cstheme="minorHAnsi"/>
          <w:color w:val="auto"/>
          <w:sz w:val="20"/>
          <w:szCs w:val="20"/>
        </w:rPr>
        <w:t>fic</w:t>
      </w:r>
      <w:r w:rsidRPr="0023640C">
        <w:rPr>
          <w:rFonts w:cstheme="minorHAnsi"/>
          <w:color w:val="auto"/>
          <w:sz w:val="20"/>
          <w:szCs w:val="20"/>
        </w:rPr>
        <w:t>ally in Scrum</w:t>
      </w:r>
    </w:p>
    <w:p w14:paraId="19787D55" w14:textId="58963FA5" w:rsidR="00BA764B" w:rsidRPr="0023640C" w:rsidRDefault="007024E7" w:rsidP="00BA764B">
      <w:pPr>
        <w:pStyle w:val="ListBullet"/>
        <w:numPr>
          <w:ilvl w:val="0"/>
          <w:numId w:val="4"/>
        </w:numPr>
        <w:rPr>
          <w:rFonts w:cstheme="minorHAnsi"/>
          <w:color w:val="auto"/>
          <w:sz w:val="20"/>
          <w:szCs w:val="20"/>
        </w:rPr>
      </w:pPr>
      <w:r w:rsidRPr="0023640C">
        <w:rPr>
          <w:rFonts w:cstheme="minorHAnsi"/>
          <w:color w:val="auto"/>
          <w:sz w:val="20"/>
          <w:szCs w:val="20"/>
        </w:rPr>
        <w:t xml:space="preserve">Good knowledge on </w:t>
      </w:r>
      <w:r w:rsidR="00B64FDB" w:rsidRPr="0023640C">
        <w:rPr>
          <w:rFonts w:cstheme="minorHAnsi"/>
          <w:color w:val="auto"/>
          <w:sz w:val="20"/>
          <w:szCs w:val="20"/>
        </w:rPr>
        <w:t>C</w:t>
      </w:r>
      <w:r w:rsidRPr="0023640C">
        <w:rPr>
          <w:rFonts w:cstheme="minorHAnsi"/>
          <w:color w:val="auto"/>
          <w:sz w:val="20"/>
          <w:szCs w:val="20"/>
        </w:rPr>
        <w:t xml:space="preserve">loud technology </w:t>
      </w:r>
      <w:r w:rsidR="00B85A55" w:rsidRPr="0023640C">
        <w:rPr>
          <w:rFonts w:cstheme="minorHAnsi"/>
          <w:color w:val="auto"/>
          <w:sz w:val="20"/>
          <w:szCs w:val="20"/>
        </w:rPr>
        <w:t xml:space="preserve">with AWS </w:t>
      </w:r>
      <w:r w:rsidR="00D01DF6" w:rsidRPr="0023640C">
        <w:rPr>
          <w:rFonts w:cstheme="minorHAnsi"/>
          <w:color w:val="auto"/>
          <w:sz w:val="20"/>
          <w:szCs w:val="20"/>
        </w:rPr>
        <w:t>Cloud services</w:t>
      </w:r>
    </w:p>
    <w:p w14:paraId="1D404F30" w14:textId="5783F769" w:rsidR="00C432CD" w:rsidRPr="0023640C" w:rsidRDefault="00C432CD" w:rsidP="00BA764B">
      <w:pPr>
        <w:pStyle w:val="ListBullet"/>
        <w:numPr>
          <w:ilvl w:val="0"/>
          <w:numId w:val="4"/>
        </w:numPr>
        <w:rPr>
          <w:rFonts w:cstheme="minorHAnsi"/>
          <w:color w:val="auto"/>
          <w:sz w:val="20"/>
          <w:szCs w:val="20"/>
        </w:rPr>
      </w:pPr>
      <w:r w:rsidRPr="0023640C">
        <w:rPr>
          <w:rFonts w:cstheme="minorHAnsi"/>
          <w:color w:val="auto"/>
          <w:sz w:val="20"/>
          <w:szCs w:val="20"/>
        </w:rPr>
        <w:t xml:space="preserve">Ability to manage </w:t>
      </w:r>
      <w:r w:rsidR="00FD601E" w:rsidRPr="0023640C">
        <w:rPr>
          <w:rFonts w:cstheme="minorHAnsi"/>
          <w:color w:val="auto"/>
          <w:sz w:val="20"/>
          <w:szCs w:val="20"/>
        </w:rPr>
        <w:t>C</w:t>
      </w:r>
      <w:r w:rsidRPr="0023640C">
        <w:rPr>
          <w:rFonts w:cstheme="minorHAnsi"/>
          <w:color w:val="auto"/>
          <w:sz w:val="20"/>
          <w:szCs w:val="20"/>
        </w:rPr>
        <w:t>lou</w:t>
      </w:r>
      <w:r w:rsidR="00FD601E" w:rsidRPr="0023640C">
        <w:rPr>
          <w:rFonts w:cstheme="minorHAnsi"/>
          <w:color w:val="auto"/>
          <w:sz w:val="20"/>
          <w:szCs w:val="20"/>
        </w:rPr>
        <w:t>d</w:t>
      </w:r>
      <w:r w:rsidRPr="0023640C">
        <w:rPr>
          <w:rFonts w:cstheme="minorHAnsi"/>
          <w:color w:val="auto"/>
          <w:sz w:val="20"/>
          <w:szCs w:val="20"/>
        </w:rPr>
        <w:t xml:space="preserve">, </w:t>
      </w:r>
      <w:r w:rsidR="00FD601E" w:rsidRPr="0023640C">
        <w:rPr>
          <w:rFonts w:cstheme="minorHAnsi"/>
          <w:color w:val="auto"/>
          <w:sz w:val="20"/>
          <w:szCs w:val="20"/>
        </w:rPr>
        <w:t>H</w:t>
      </w:r>
      <w:r w:rsidRPr="0023640C">
        <w:rPr>
          <w:rFonts w:cstheme="minorHAnsi"/>
          <w:color w:val="auto"/>
          <w:sz w:val="20"/>
          <w:szCs w:val="20"/>
        </w:rPr>
        <w:t xml:space="preserve">ybrid and </w:t>
      </w:r>
      <w:r w:rsidR="004B4628" w:rsidRPr="0023640C">
        <w:rPr>
          <w:rFonts w:cstheme="minorHAnsi"/>
          <w:color w:val="auto"/>
          <w:sz w:val="20"/>
          <w:szCs w:val="20"/>
        </w:rPr>
        <w:t>On-premises</w:t>
      </w:r>
      <w:r w:rsidR="00FD601E" w:rsidRPr="0023640C">
        <w:rPr>
          <w:rFonts w:cstheme="minorHAnsi"/>
          <w:color w:val="auto"/>
          <w:sz w:val="20"/>
          <w:szCs w:val="20"/>
        </w:rPr>
        <w:t xml:space="preserve"> infrastructure with high avail</w:t>
      </w:r>
      <w:r w:rsidR="00473D2D" w:rsidRPr="0023640C">
        <w:rPr>
          <w:rFonts w:cstheme="minorHAnsi"/>
          <w:color w:val="auto"/>
          <w:sz w:val="20"/>
          <w:szCs w:val="20"/>
        </w:rPr>
        <w:t>ability</w:t>
      </w:r>
      <w:r w:rsidR="00CF2136" w:rsidRPr="0023640C">
        <w:rPr>
          <w:rFonts w:cstheme="minorHAnsi"/>
          <w:color w:val="auto"/>
          <w:sz w:val="20"/>
          <w:szCs w:val="20"/>
        </w:rPr>
        <w:t xml:space="preserve"> and performance</w:t>
      </w:r>
    </w:p>
    <w:p w14:paraId="749B9306" w14:textId="07E7AAB4" w:rsidR="00CF2136" w:rsidRPr="0023640C" w:rsidRDefault="00CF2136" w:rsidP="00BA764B">
      <w:pPr>
        <w:pStyle w:val="ListBullet"/>
        <w:numPr>
          <w:ilvl w:val="0"/>
          <w:numId w:val="4"/>
        </w:numPr>
        <w:rPr>
          <w:rFonts w:cstheme="minorHAnsi"/>
          <w:color w:val="auto"/>
          <w:sz w:val="20"/>
          <w:szCs w:val="20"/>
        </w:rPr>
      </w:pPr>
      <w:r w:rsidRPr="0023640C">
        <w:rPr>
          <w:rFonts w:cstheme="minorHAnsi"/>
          <w:color w:val="auto"/>
          <w:sz w:val="20"/>
          <w:szCs w:val="20"/>
        </w:rPr>
        <w:t>Exp</w:t>
      </w:r>
      <w:r w:rsidR="009155CA" w:rsidRPr="0023640C">
        <w:rPr>
          <w:rFonts w:cstheme="minorHAnsi"/>
          <w:color w:val="auto"/>
          <w:sz w:val="20"/>
          <w:szCs w:val="20"/>
        </w:rPr>
        <w:t>erience</w:t>
      </w:r>
      <w:r w:rsidRPr="0023640C">
        <w:rPr>
          <w:rFonts w:cstheme="minorHAnsi"/>
          <w:color w:val="auto"/>
          <w:sz w:val="20"/>
          <w:szCs w:val="20"/>
        </w:rPr>
        <w:t xml:space="preserve"> </w:t>
      </w:r>
      <w:r w:rsidR="009155CA" w:rsidRPr="0023640C">
        <w:rPr>
          <w:rFonts w:cstheme="minorHAnsi"/>
          <w:color w:val="auto"/>
          <w:sz w:val="20"/>
          <w:szCs w:val="20"/>
        </w:rPr>
        <w:t>in</w:t>
      </w:r>
      <w:r w:rsidRPr="0023640C">
        <w:rPr>
          <w:rFonts w:cstheme="minorHAnsi"/>
          <w:color w:val="auto"/>
          <w:sz w:val="20"/>
          <w:szCs w:val="20"/>
        </w:rPr>
        <w:t xml:space="preserve"> </w:t>
      </w:r>
      <w:r w:rsidR="009155CA" w:rsidRPr="0023640C">
        <w:rPr>
          <w:rFonts w:cstheme="minorHAnsi"/>
          <w:color w:val="auto"/>
          <w:sz w:val="20"/>
          <w:szCs w:val="20"/>
        </w:rPr>
        <w:t>Automation testing</w:t>
      </w:r>
      <w:r w:rsidR="004D743D" w:rsidRPr="0023640C">
        <w:rPr>
          <w:rFonts w:cstheme="minorHAnsi"/>
          <w:color w:val="auto"/>
          <w:sz w:val="20"/>
          <w:szCs w:val="20"/>
        </w:rPr>
        <w:t xml:space="preserve">, Application Support </w:t>
      </w:r>
      <w:r w:rsidR="00897E61" w:rsidRPr="0023640C">
        <w:rPr>
          <w:rFonts w:cstheme="minorHAnsi"/>
          <w:color w:val="auto"/>
          <w:sz w:val="20"/>
          <w:szCs w:val="20"/>
        </w:rPr>
        <w:t>Management (</w:t>
      </w:r>
      <w:r w:rsidR="00EE0D7C" w:rsidRPr="0023640C">
        <w:rPr>
          <w:rFonts w:cstheme="minorHAnsi"/>
          <w:color w:val="auto"/>
          <w:sz w:val="20"/>
          <w:szCs w:val="20"/>
        </w:rPr>
        <w:t>ASM), ITIL</w:t>
      </w:r>
      <w:r w:rsidR="00FB5E4C" w:rsidRPr="0023640C">
        <w:rPr>
          <w:rFonts w:cstheme="minorHAnsi"/>
          <w:color w:val="auto"/>
          <w:sz w:val="20"/>
          <w:szCs w:val="20"/>
        </w:rPr>
        <w:t>(Information  Technology Infrastructure Library) Incident Lifecycle, Problem Management and Change Management process</w:t>
      </w:r>
    </w:p>
    <w:p w14:paraId="12F154E1" w14:textId="6295C2CC" w:rsidR="00C64040" w:rsidRPr="0023640C" w:rsidRDefault="00F20852" w:rsidP="006C7678">
      <w:pPr>
        <w:pStyle w:val="ListBullet"/>
        <w:numPr>
          <w:ilvl w:val="0"/>
          <w:numId w:val="4"/>
        </w:numPr>
        <w:rPr>
          <w:rFonts w:cstheme="minorHAnsi"/>
          <w:color w:val="auto"/>
          <w:sz w:val="20"/>
          <w:szCs w:val="20"/>
        </w:rPr>
      </w:pPr>
      <w:r w:rsidRPr="0023640C">
        <w:rPr>
          <w:rFonts w:cstheme="minorHAnsi"/>
          <w:color w:val="auto"/>
          <w:sz w:val="20"/>
          <w:szCs w:val="20"/>
        </w:rPr>
        <w:t>Experience in understanding complex system</w:t>
      </w:r>
      <w:r w:rsidR="00BA4254" w:rsidRPr="0023640C">
        <w:rPr>
          <w:rFonts w:cstheme="minorHAnsi"/>
          <w:color w:val="auto"/>
          <w:sz w:val="20"/>
          <w:szCs w:val="20"/>
        </w:rPr>
        <w:t>s</w:t>
      </w:r>
      <w:r w:rsidRPr="0023640C">
        <w:rPr>
          <w:rFonts w:cstheme="minorHAnsi"/>
          <w:color w:val="auto"/>
          <w:sz w:val="20"/>
          <w:szCs w:val="20"/>
        </w:rPr>
        <w:t xml:space="preserve"> quickly and providing Automation solutions using Python with selenium which reduces manual </w:t>
      </w:r>
      <w:r w:rsidR="00E55A22" w:rsidRPr="0023640C">
        <w:rPr>
          <w:rFonts w:cstheme="minorHAnsi"/>
          <w:color w:val="auto"/>
          <w:sz w:val="20"/>
          <w:szCs w:val="20"/>
        </w:rPr>
        <w:t>efforts</w:t>
      </w:r>
    </w:p>
    <w:p w14:paraId="4F520877" w14:textId="273EBF5D" w:rsidR="00C64040" w:rsidRPr="0023640C" w:rsidRDefault="00C64040" w:rsidP="00C40875">
      <w:pPr>
        <w:pStyle w:val="ListBullet"/>
        <w:numPr>
          <w:ilvl w:val="0"/>
          <w:numId w:val="4"/>
        </w:numPr>
        <w:rPr>
          <w:rFonts w:cstheme="minorHAnsi"/>
          <w:color w:val="auto"/>
          <w:sz w:val="20"/>
          <w:szCs w:val="20"/>
        </w:rPr>
      </w:pPr>
      <w:r w:rsidRPr="0023640C">
        <w:rPr>
          <w:rFonts w:cstheme="minorHAnsi"/>
          <w:color w:val="auto"/>
          <w:sz w:val="20"/>
          <w:szCs w:val="20"/>
        </w:rPr>
        <w:t>Build</w:t>
      </w:r>
      <w:r w:rsidR="00385FA5" w:rsidRPr="0023640C">
        <w:rPr>
          <w:rFonts w:cstheme="minorHAnsi"/>
          <w:color w:val="auto"/>
          <w:sz w:val="20"/>
          <w:szCs w:val="20"/>
        </w:rPr>
        <w:t>ing</w:t>
      </w:r>
      <w:r w:rsidRPr="0023640C">
        <w:rPr>
          <w:rFonts w:cstheme="minorHAnsi"/>
          <w:color w:val="auto"/>
          <w:sz w:val="20"/>
          <w:szCs w:val="20"/>
        </w:rPr>
        <w:t xml:space="preserve"> regression</w:t>
      </w:r>
      <w:r w:rsidR="00C06268" w:rsidRPr="0023640C">
        <w:rPr>
          <w:rFonts w:cstheme="minorHAnsi"/>
          <w:color w:val="auto"/>
          <w:sz w:val="20"/>
          <w:szCs w:val="20"/>
        </w:rPr>
        <w:t xml:space="preserve"> test</w:t>
      </w:r>
      <w:r w:rsidRPr="0023640C">
        <w:rPr>
          <w:rFonts w:cstheme="minorHAnsi"/>
          <w:color w:val="auto"/>
          <w:sz w:val="20"/>
          <w:szCs w:val="20"/>
        </w:rPr>
        <w:t xml:space="preserve"> </w:t>
      </w:r>
      <w:r w:rsidR="00C06268" w:rsidRPr="0023640C">
        <w:rPr>
          <w:rFonts w:cstheme="minorHAnsi"/>
          <w:color w:val="auto"/>
          <w:sz w:val="20"/>
          <w:szCs w:val="20"/>
        </w:rPr>
        <w:t>suite</w:t>
      </w:r>
      <w:r w:rsidRPr="0023640C">
        <w:rPr>
          <w:rFonts w:cstheme="minorHAnsi"/>
          <w:color w:val="auto"/>
          <w:sz w:val="20"/>
          <w:szCs w:val="20"/>
        </w:rPr>
        <w:t xml:space="preserve"> to automate the validations pre and </w:t>
      </w:r>
      <w:r w:rsidR="00405717" w:rsidRPr="0023640C">
        <w:rPr>
          <w:rFonts w:cstheme="minorHAnsi"/>
          <w:color w:val="auto"/>
          <w:sz w:val="20"/>
          <w:szCs w:val="20"/>
        </w:rPr>
        <w:t>post production</w:t>
      </w:r>
    </w:p>
    <w:p w14:paraId="281C73E7" w14:textId="2DFBC1F9" w:rsidR="00EF0B91" w:rsidRPr="0023640C" w:rsidRDefault="00EF0B91" w:rsidP="00C40875">
      <w:pPr>
        <w:pStyle w:val="ListBullet"/>
        <w:numPr>
          <w:ilvl w:val="0"/>
          <w:numId w:val="4"/>
        </w:numPr>
        <w:rPr>
          <w:rFonts w:cstheme="minorHAnsi"/>
          <w:color w:val="auto"/>
          <w:sz w:val="20"/>
          <w:szCs w:val="20"/>
        </w:rPr>
      </w:pPr>
      <w:r w:rsidRPr="0023640C">
        <w:rPr>
          <w:rFonts w:cstheme="minorHAnsi"/>
          <w:color w:val="auto"/>
          <w:sz w:val="20"/>
          <w:szCs w:val="20"/>
        </w:rPr>
        <w:t>Hands on experience in Jenkins CI/CD pipeline for automated deployments</w:t>
      </w:r>
    </w:p>
    <w:p w14:paraId="66972461" w14:textId="250BF01D" w:rsidR="00EF0B91" w:rsidRPr="0023640C" w:rsidRDefault="009C6CEB" w:rsidP="00C40875">
      <w:pPr>
        <w:pStyle w:val="ListBullet"/>
        <w:numPr>
          <w:ilvl w:val="0"/>
          <w:numId w:val="4"/>
        </w:numPr>
        <w:rPr>
          <w:rFonts w:cstheme="minorHAnsi"/>
          <w:color w:val="auto"/>
          <w:sz w:val="20"/>
          <w:szCs w:val="20"/>
        </w:rPr>
      </w:pPr>
      <w:r w:rsidRPr="0023640C">
        <w:rPr>
          <w:rFonts w:cstheme="minorHAnsi"/>
          <w:color w:val="auto"/>
          <w:sz w:val="20"/>
          <w:szCs w:val="20"/>
        </w:rPr>
        <w:t>Work</w:t>
      </w:r>
      <w:r w:rsidR="00122411" w:rsidRPr="0023640C">
        <w:rPr>
          <w:rFonts w:cstheme="minorHAnsi"/>
          <w:color w:val="auto"/>
          <w:sz w:val="20"/>
          <w:szCs w:val="20"/>
        </w:rPr>
        <w:t>ing knowledge</w:t>
      </w:r>
      <w:r w:rsidRPr="0023640C">
        <w:rPr>
          <w:rFonts w:cstheme="minorHAnsi"/>
          <w:color w:val="auto"/>
          <w:sz w:val="20"/>
          <w:szCs w:val="20"/>
        </w:rPr>
        <w:t xml:space="preserve"> i</w:t>
      </w:r>
      <w:r w:rsidR="00EF0B91" w:rsidRPr="0023640C">
        <w:rPr>
          <w:rFonts w:cstheme="minorHAnsi"/>
          <w:color w:val="auto"/>
          <w:sz w:val="20"/>
          <w:szCs w:val="20"/>
        </w:rPr>
        <w:t xml:space="preserve">n version control </w:t>
      </w:r>
      <w:r w:rsidR="003C1E3F" w:rsidRPr="0023640C">
        <w:rPr>
          <w:rFonts w:cstheme="minorHAnsi"/>
          <w:color w:val="auto"/>
          <w:sz w:val="20"/>
          <w:szCs w:val="20"/>
        </w:rPr>
        <w:t>system (</w:t>
      </w:r>
      <w:r w:rsidR="00EF0B91" w:rsidRPr="0023640C">
        <w:rPr>
          <w:rFonts w:cstheme="minorHAnsi"/>
          <w:color w:val="auto"/>
          <w:sz w:val="20"/>
          <w:szCs w:val="20"/>
        </w:rPr>
        <w:t>GIT), GitHub and Bitbucket repository</w:t>
      </w:r>
    </w:p>
    <w:p w14:paraId="65800882" w14:textId="4DD25A30" w:rsidR="00C64040" w:rsidRPr="0023640C" w:rsidRDefault="00C64040" w:rsidP="008E5BDD">
      <w:pPr>
        <w:pStyle w:val="ListBullet"/>
        <w:numPr>
          <w:ilvl w:val="0"/>
          <w:numId w:val="4"/>
        </w:numPr>
        <w:rPr>
          <w:rFonts w:cstheme="minorHAnsi"/>
          <w:color w:val="auto"/>
          <w:sz w:val="20"/>
          <w:szCs w:val="20"/>
        </w:rPr>
      </w:pPr>
      <w:r w:rsidRPr="0023640C">
        <w:rPr>
          <w:rFonts w:cstheme="minorHAnsi"/>
          <w:color w:val="auto"/>
          <w:sz w:val="20"/>
          <w:szCs w:val="20"/>
        </w:rPr>
        <w:t>Drive, triage and analyze in-depth for the root cause of all major Production issues and log defects</w:t>
      </w:r>
    </w:p>
    <w:p w14:paraId="77F81A53" w14:textId="5607581C" w:rsidR="00BB7C2E" w:rsidRPr="0023640C" w:rsidRDefault="00C25E61" w:rsidP="00C40875">
      <w:pPr>
        <w:pStyle w:val="ListBullet"/>
        <w:numPr>
          <w:ilvl w:val="0"/>
          <w:numId w:val="4"/>
        </w:numPr>
        <w:rPr>
          <w:rFonts w:cstheme="minorHAnsi"/>
          <w:color w:val="auto"/>
          <w:sz w:val="20"/>
          <w:szCs w:val="20"/>
        </w:rPr>
      </w:pPr>
      <w:r w:rsidRPr="0023640C">
        <w:rPr>
          <w:rFonts w:cstheme="minorHAnsi"/>
          <w:color w:val="auto"/>
          <w:sz w:val="20"/>
          <w:szCs w:val="20"/>
        </w:rPr>
        <w:t xml:space="preserve">Expert in </w:t>
      </w:r>
      <w:r w:rsidR="004B7856" w:rsidRPr="0023640C">
        <w:rPr>
          <w:rFonts w:cstheme="minorHAnsi"/>
          <w:color w:val="auto"/>
          <w:sz w:val="20"/>
          <w:szCs w:val="20"/>
        </w:rPr>
        <w:t>coordinating</w:t>
      </w:r>
      <w:r w:rsidR="00BB7C2E" w:rsidRPr="0023640C">
        <w:rPr>
          <w:rFonts w:cstheme="minorHAnsi"/>
          <w:color w:val="auto"/>
          <w:sz w:val="20"/>
          <w:szCs w:val="20"/>
        </w:rPr>
        <w:t xml:space="preserve"> various renewal activities like AD Service Account, client certificates, API key renewal and SAML token</w:t>
      </w:r>
      <w:r w:rsidR="004B7856" w:rsidRPr="0023640C">
        <w:rPr>
          <w:rFonts w:cstheme="minorHAnsi"/>
          <w:color w:val="auto"/>
          <w:sz w:val="20"/>
          <w:szCs w:val="20"/>
        </w:rPr>
        <w:t xml:space="preserve"> with cross functional teams</w:t>
      </w:r>
    </w:p>
    <w:p w14:paraId="2D891194" w14:textId="1A763BB3" w:rsidR="006B7CF1" w:rsidRPr="0023640C" w:rsidRDefault="006B7CF1" w:rsidP="007A045B">
      <w:pPr>
        <w:pStyle w:val="ListBullet"/>
        <w:numPr>
          <w:ilvl w:val="0"/>
          <w:numId w:val="4"/>
        </w:numPr>
        <w:rPr>
          <w:rFonts w:cstheme="minorHAnsi"/>
          <w:color w:val="auto"/>
          <w:sz w:val="20"/>
          <w:szCs w:val="20"/>
        </w:rPr>
      </w:pPr>
      <w:r w:rsidRPr="0023640C">
        <w:rPr>
          <w:rFonts w:cstheme="minorHAnsi"/>
          <w:color w:val="auto"/>
          <w:sz w:val="20"/>
          <w:szCs w:val="20"/>
        </w:rPr>
        <w:t>Developed multiple python scripts with Oracle DB for various reporting purposes</w:t>
      </w:r>
    </w:p>
    <w:p w14:paraId="7E290002" w14:textId="44DCFD85" w:rsidR="005D6150" w:rsidRPr="0023640C" w:rsidRDefault="005D6150" w:rsidP="008E5BDD">
      <w:pPr>
        <w:pStyle w:val="ListBullet"/>
        <w:numPr>
          <w:ilvl w:val="0"/>
          <w:numId w:val="4"/>
        </w:numPr>
        <w:rPr>
          <w:rFonts w:cstheme="minorHAnsi"/>
          <w:color w:val="auto"/>
          <w:sz w:val="20"/>
          <w:szCs w:val="20"/>
        </w:rPr>
      </w:pPr>
      <w:r w:rsidRPr="0023640C">
        <w:rPr>
          <w:rFonts w:cstheme="minorHAnsi"/>
          <w:color w:val="auto"/>
          <w:sz w:val="20"/>
          <w:szCs w:val="20"/>
        </w:rPr>
        <w:t>Proficient</w:t>
      </w:r>
      <w:r w:rsidR="00054F43" w:rsidRPr="0023640C">
        <w:rPr>
          <w:rFonts w:cstheme="minorHAnsi"/>
          <w:color w:val="auto"/>
          <w:sz w:val="20"/>
          <w:szCs w:val="20"/>
        </w:rPr>
        <w:t xml:space="preserve"> in Splunk to analy</w:t>
      </w:r>
      <w:r w:rsidR="00C87A32" w:rsidRPr="0023640C">
        <w:rPr>
          <w:rFonts w:cstheme="minorHAnsi"/>
          <w:color w:val="auto"/>
          <w:sz w:val="20"/>
          <w:szCs w:val="20"/>
        </w:rPr>
        <w:t>z</w:t>
      </w:r>
      <w:r w:rsidR="00054F43" w:rsidRPr="0023640C">
        <w:rPr>
          <w:rFonts w:cstheme="minorHAnsi"/>
          <w:color w:val="auto"/>
          <w:sz w:val="20"/>
          <w:szCs w:val="20"/>
        </w:rPr>
        <w:t xml:space="preserve">e </w:t>
      </w:r>
      <w:r w:rsidR="00CF0BE3" w:rsidRPr="0023640C">
        <w:rPr>
          <w:rFonts w:cstheme="minorHAnsi"/>
          <w:color w:val="auto"/>
          <w:sz w:val="20"/>
          <w:szCs w:val="20"/>
        </w:rPr>
        <w:t>the logs</w:t>
      </w:r>
      <w:r w:rsidR="00AF3C26" w:rsidRPr="0023640C">
        <w:rPr>
          <w:rFonts w:cstheme="minorHAnsi"/>
          <w:color w:val="auto"/>
          <w:sz w:val="20"/>
          <w:szCs w:val="20"/>
        </w:rPr>
        <w:t xml:space="preserve"> and quickly find the RCA of any issue</w:t>
      </w:r>
    </w:p>
    <w:p w14:paraId="16B1C085" w14:textId="053189F0" w:rsidR="00A4644C" w:rsidRPr="0023640C" w:rsidRDefault="006A12FB" w:rsidP="008E5BDD">
      <w:pPr>
        <w:pStyle w:val="ListBullet"/>
        <w:numPr>
          <w:ilvl w:val="0"/>
          <w:numId w:val="4"/>
        </w:numPr>
        <w:rPr>
          <w:rFonts w:cstheme="minorHAnsi"/>
          <w:color w:val="auto"/>
          <w:sz w:val="20"/>
          <w:szCs w:val="20"/>
        </w:rPr>
      </w:pPr>
      <w:r w:rsidRPr="0023640C">
        <w:rPr>
          <w:rFonts w:cstheme="minorHAnsi"/>
          <w:color w:val="auto"/>
          <w:sz w:val="20"/>
          <w:szCs w:val="20"/>
        </w:rPr>
        <w:t>Handle</w:t>
      </w:r>
      <w:r w:rsidR="00EF3A4D" w:rsidRPr="0023640C">
        <w:rPr>
          <w:rFonts w:cstheme="minorHAnsi"/>
          <w:color w:val="auto"/>
          <w:sz w:val="20"/>
          <w:szCs w:val="20"/>
        </w:rPr>
        <w:t>d</w:t>
      </w:r>
      <w:r w:rsidR="00F82CBF" w:rsidRPr="0023640C">
        <w:rPr>
          <w:rFonts w:cstheme="minorHAnsi"/>
          <w:color w:val="auto"/>
          <w:sz w:val="20"/>
          <w:szCs w:val="20"/>
        </w:rPr>
        <w:t xml:space="preserve"> issue diagnoses, new feature integration</w:t>
      </w:r>
      <w:r w:rsidRPr="0023640C">
        <w:rPr>
          <w:rFonts w:cstheme="minorHAnsi"/>
          <w:color w:val="auto"/>
          <w:sz w:val="20"/>
          <w:szCs w:val="20"/>
        </w:rPr>
        <w:t>s</w:t>
      </w:r>
      <w:r w:rsidR="00F82CBF" w:rsidRPr="0023640C">
        <w:rPr>
          <w:rFonts w:cstheme="minorHAnsi"/>
          <w:color w:val="auto"/>
          <w:sz w:val="20"/>
          <w:szCs w:val="20"/>
        </w:rPr>
        <w:t>, identify functional enhancements to enable application availability and stability</w:t>
      </w:r>
    </w:p>
    <w:p w14:paraId="6BD22456" w14:textId="77777777" w:rsidR="004C0BE1" w:rsidRPr="0023640C" w:rsidRDefault="004C0BE1" w:rsidP="00AD13CB">
      <w:pPr>
        <w:pStyle w:val="Heading1"/>
        <w:rPr>
          <w:rFonts w:asciiTheme="minorHAnsi" w:hAnsiTheme="minorHAnsi" w:cstheme="minorHAnsi"/>
          <w:b w:val="0"/>
          <w:color w:val="auto"/>
          <w:sz w:val="20"/>
          <w:szCs w:val="20"/>
        </w:rPr>
      </w:pPr>
    </w:p>
    <w:p w14:paraId="77C8F5CB" w14:textId="77777777" w:rsidR="004C0BE1" w:rsidRPr="0023640C" w:rsidRDefault="004C0BE1" w:rsidP="00AD13CB">
      <w:pPr>
        <w:pStyle w:val="Heading1"/>
        <w:rPr>
          <w:rFonts w:asciiTheme="minorHAnsi" w:hAnsiTheme="minorHAnsi" w:cstheme="minorHAnsi"/>
          <w:b w:val="0"/>
          <w:color w:val="auto"/>
          <w:sz w:val="20"/>
          <w:szCs w:val="20"/>
        </w:rPr>
      </w:pPr>
    </w:p>
    <w:p w14:paraId="738A6501" w14:textId="77777777" w:rsidR="004C0BE1" w:rsidRPr="0023640C" w:rsidRDefault="004C0BE1" w:rsidP="00AD13CB">
      <w:pPr>
        <w:pStyle w:val="Heading1"/>
        <w:rPr>
          <w:rFonts w:asciiTheme="minorHAnsi" w:hAnsiTheme="minorHAnsi" w:cstheme="minorHAnsi"/>
          <w:b w:val="0"/>
          <w:color w:val="auto"/>
          <w:sz w:val="20"/>
          <w:szCs w:val="20"/>
        </w:rPr>
      </w:pPr>
    </w:p>
    <w:p w14:paraId="1F51C5BC" w14:textId="77777777" w:rsidR="004C0BE1" w:rsidRPr="0023640C" w:rsidRDefault="004C0BE1" w:rsidP="00AD13CB">
      <w:pPr>
        <w:pStyle w:val="Heading1"/>
        <w:rPr>
          <w:rFonts w:asciiTheme="minorHAnsi" w:hAnsiTheme="minorHAnsi" w:cstheme="minorHAnsi"/>
          <w:b w:val="0"/>
          <w:color w:val="auto"/>
          <w:sz w:val="20"/>
          <w:szCs w:val="20"/>
        </w:rPr>
      </w:pPr>
    </w:p>
    <w:p w14:paraId="403B96DD" w14:textId="473C0F1A" w:rsidR="00AD13CB" w:rsidRPr="0023640C" w:rsidRDefault="00C64040" w:rsidP="00AD13CB">
      <w:pPr>
        <w:pStyle w:val="Heading1"/>
        <w:rPr>
          <w:rFonts w:asciiTheme="minorHAnsi" w:hAnsiTheme="minorHAnsi" w:cstheme="minorHAnsi"/>
          <w:b w:val="0"/>
          <w:color w:val="auto"/>
          <w:sz w:val="20"/>
          <w:szCs w:val="20"/>
        </w:rPr>
      </w:pPr>
      <w:r w:rsidRPr="0023640C">
        <w:rPr>
          <w:rFonts w:asciiTheme="minorHAnsi" w:hAnsiTheme="minorHAnsi" w:cstheme="minorHAnsi"/>
          <w:b w:val="0"/>
          <w:color w:val="auto"/>
          <w:sz w:val="20"/>
          <w:szCs w:val="20"/>
        </w:rPr>
        <w:lastRenderedPageBreak/>
        <w:t>Technologies</w:t>
      </w:r>
    </w:p>
    <w:tbl>
      <w:tblPr>
        <w:tblStyle w:val="TableGrid"/>
        <w:tblW w:w="5016" w:type="pct"/>
        <w:tblCellMar>
          <w:left w:w="0" w:type="dxa"/>
          <w:right w:w="0" w:type="dxa"/>
        </w:tblCellMar>
        <w:tblLook w:val="04A0" w:firstRow="1" w:lastRow="0" w:firstColumn="1" w:lastColumn="0" w:noHBand="0" w:noVBand="1"/>
        <w:tblDescription w:val="Skills layout table "/>
      </w:tblPr>
      <w:tblGrid>
        <w:gridCol w:w="4695"/>
        <w:gridCol w:w="4695"/>
      </w:tblGrid>
      <w:tr w:rsidR="00E353C0" w:rsidRPr="0023640C" w14:paraId="349C223F" w14:textId="77777777" w:rsidTr="00AF0CBF">
        <w:trPr>
          <w:trHeight w:val="4019"/>
        </w:trPr>
        <w:tc>
          <w:tcPr>
            <w:tcW w:w="4695" w:type="dxa"/>
          </w:tcPr>
          <w:p w14:paraId="6D4964FC" w14:textId="58ED5D82" w:rsidR="008E5BDD" w:rsidRPr="0023640C" w:rsidRDefault="008E5BDD" w:rsidP="004277A3">
            <w:pPr>
              <w:pStyle w:val="ListBullet"/>
              <w:numPr>
                <w:ilvl w:val="0"/>
                <w:numId w:val="4"/>
              </w:numPr>
              <w:rPr>
                <w:rFonts w:cstheme="minorHAnsi"/>
                <w:color w:val="auto"/>
                <w:sz w:val="20"/>
                <w:szCs w:val="20"/>
              </w:rPr>
            </w:pPr>
            <w:r w:rsidRPr="0023640C">
              <w:rPr>
                <w:rFonts w:cstheme="minorHAnsi"/>
                <w:color w:val="auto"/>
                <w:sz w:val="20"/>
                <w:szCs w:val="20"/>
              </w:rPr>
              <w:t>Python scripting</w:t>
            </w:r>
          </w:p>
          <w:p w14:paraId="35004906" w14:textId="56886953" w:rsidR="004277A3" w:rsidRPr="0023640C" w:rsidRDefault="004277A3" w:rsidP="004277A3">
            <w:pPr>
              <w:pStyle w:val="ListBullet"/>
              <w:numPr>
                <w:ilvl w:val="0"/>
                <w:numId w:val="4"/>
              </w:numPr>
              <w:rPr>
                <w:rFonts w:cstheme="minorHAnsi"/>
                <w:color w:val="auto"/>
                <w:sz w:val="20"/>
                <w:szCs w:val="20"/>
              </w:rPr>
            </w:pPr>
            <w:r w:rsidRPr="0023640C">
              <w:rPr>
                <w:rFonts w:cstheme="minorHAnsi"/>
                <w:color w:val="auto"/>
                <w:sz w:val="20"/>
                <w:szCs w:val="20"/>
              </w:rPr>
              <w:t xml:space="preserve">AWS Cloud </w:t>
            </w:r>
          </w:p>
          <w:p w14:paraId="4A3D8B3D" w14:textId="01EF69F7" w:rsidR="00CC29B9" w:rsidRPr="0023640C" w:rsidRDefault="00CC29B9" w:rsidP="004277A3">
            <w:pPr>
              <w:pStyle w:val="ListBullet"/>
              <w:numPr>
                <w:ilvl w:val="0"/>
                <w:numId w:val="4"/>
              </w:numPr>
              <w:rPr>
                <w:rFonts w:cstheme="minorHAnsi"/>
                <w:color w:val="auto"/>
                <w:sz w:val="20"/>
                <w:szCs w:val="20"/>
              </w:rPr>
            </w:pPr>
            <w:r w:rsidRPr="0023640C">
              <w:rPr>
                <w:rFonts w:cstheme="minorHAnsi"/>
                <w:color w:val="auto"/>
                <w:sz w:val="20"/>
                <w:szCs w:val="20"/>
              </w:rPr>
              <w:t>Selenium</w:t>
            </w:r>
          </w:p>
          <w:p w14:paraId="7911D755" w14:textId="77777777" w:rsidR="00CC29B9" w:rsidRPr="0023640C" w:rsidRDefault="00CC29B9" w:rsidP="00CC29B9">
            <w:pPr>
              <w:pStyle w:val="ListBullet"/>
              <w:numPr>
                <w:ilvl w:val="0"/>
                <w:numId w:val="4"/>
              </w:numPr>
              <w:rPr>
                <w:rFonts w:cstheme="minorHAnsi"/>
                <w:color w:val="auto"/>
                <w:sz w:val="20"/>
                <w:szCs w:val="20"/>
              </w:rPr>
            </w:pPr>
            <w:r w:rsidRPr="0023640C">
              <w:rPr>
                <w:rFonts w:cstheme="minorHAnsi"/>
                <w:color w:val="auto"/>
                <w:sz w:val="20"/>
                <w:szCs w:val="20"/>
              </w:rPr>
              <w:t>Splunk Tool</w:t>
            </w:r>
          </w:p>
          <w:p w14:paraId="3C7EC799" w14:textId="688A2DFF" w:rsidR="00CC29B9" w:rsidRPr="0023640C" w:rsidRDefault="006958A6" w:rsidP="00CC29B9">
            <w:pPr>
              <w:pStyle w:val="ListBullet"/>
              <w:numPr>
                <w:ilvl w:val="0"/>
                <w:numId w:val="4"/>
              </w:numPr>
              <w:rPr>
                <w:rFonts w:cstheme="minorHAnsi"/>
                <w:color w:val="auto"/>
                <w:sz w:val="20"/>
                <w:szCs w:val="20"/>
              </w:rPr>
            </w:pPr>
            <w:r w:rsidRPr="0023640C">
              <w:rPr>
                <w:rFonts w:cstheme="minorHAnsi"/>
                <w:color w:val="auto"/>
                <w:sz w:val="20"/>
                <w:szCs w:val="20"/>
              </w:rPr>
              <w:t>Linux</w:t>
            </w:r>
          </w:p>
          <w:p w14:paraId="66BC0BD3" w14:textId="56F92993" w:rsidR="00CC29B9" w:rsidRPr="0023640C" w:rsidRDefault="00CC29B9" w:rsidP="00CC29B9">
            <w:pPr>
              <w:pStyle w:val="ListBullet"/>
              <w:numPr>
                <w:ilvl w:val="0"/>
                <w:numId w:val="4"/>
              </w:numPr>
              <w:rPr>
                <w:rFonts w:cstheme="minorHAnsi"/>
                <w:color w:val="auto"/>
                <w:sz w:val="20"/>
                <w:szCs w:val="20"/>
              </w:rPr>
            </w:pPr>
            <w:r w:rsidRPr="0023640C">
              <w:rPr>
                <w:rFonts w:cstheme="minorHAnsi"/>
                <w:color w:val="auto"/>
                <w:sz w:val="20"/>
                <w:szCs w:val="20"/>
              </w:rPr>
              <w:t>Dynatrace</w:t>
            </w:r>
          </w:p>
          <w:p w14:paraId="77CECD0A" w14:textId="5937148F" w:rsidR="00CC29B9" w:rsidRPr="0023640C" w:rsidRDefault="00CC29B9" w:rsidP="00CC29B9">
            <w:pPr>
              <w:pStyle w:val="ListBullet"/>
              <w:numPr>
                <w:ilvl w:val="0"/>
                <w:numId w:val="4"/>
              </w:numPr>
              <w:rPr>
                <w:rFonts w:cstheme="minorHAnsi"/>
                <w:color w:val="auto"/>
                <w:sz w:val="20"/>
                <w:szCs w:val="20"/>
              </w:rPr>
            </w:pPr>
            <w:r w:rsidRPr="0023640C">
              <w:rPr>
                <w:rFonts w:cstheme="minorHAnsi"/>
                <w:color w:val="auto"/>
                <w:sz w:val="20"/>
                <w:szCs w:val="20"/>
              </w:rPr>
              <w:t>JIRA</w:t>
            </w:r>
          </w:p>
          <w:p w14:paraId="5992C343" w14:textId="5D42C6C2" w:rsidR="003452BD" w:rsidRPr="0023640C" w:rsidRDefault="003C1E3F" w:rsidP="00CC29B9">
            <w:pPr>
              <w:pStyle w:val="ListBullet"/>
              <w:numPr>
                <w:ilvl w:val="0"/>
                <w:numId w:val="4"/>
              </w:numPr>
              <w:rPr>
                <w:rFonts w:cstheme="minorHAnsi"/>
                <w:color w:val="auto"/>
                <w:sz w:val="20"/>
                <w:szCs w:val="20"/>
              </w:rPr>
            </w:pPr>
            <w:r w:rsidRPr="0023640C">
              <w:rPr>
                <w:rFonts w:cstheme="minorHAnsi"/>
                <w:color w:val="auto"/>
                <w:sz w:val="20"/>
                <w:szCs w:val="20"/>
              </w:rPr>
              <w:t xml:space="preserve">GIT, </w:t>
            </w:r>
            <w:r w:rsidR="003452BD" w:rsidRPr="0023640C">
              <w:rPr>
                <w:rFonts w:cstheme="minorHAnsi"/>
                <w:color w:val="auto"/>
                <w:sz w:val="20"/>
                <w:szCs w:val="20"/>
              </w:rPr>
              <w:t>Bitbucket, GitHub</w:t>
            </w:r>
          </w:p>
          <w:p w14:paraId="539CDFF5" w14:textId="3E370108" w:rsidR="00CC29B9" w:rsidRPr="0023640C" w:rsidRDefault="00CC29B9" w:rsidP="00CC29B9">
            <w:pPr>
              <w:pStyle w:val="ListBullet"/>
              <w:numPr>
                <w:ilvl w:val="0"/>
                <w:numId w:val="4"/>
              </w:numPr>
              <w:rPr>
                <w:rFonts w:cstheme="minorHAnsi"/>
                <w:color w:val="auto"/>
                <w:sz w:val="20"/>
                <w:szCs w:val="20"/>
              </w:rPr>
            </w:pPr>
            <w:r w:rsidRPr="0023640C">
              <w:rPr>
                <w:rFonts w:cstheme="minorHAnsi"/>
                <w:color w:val="auto"/>
                <w:sz w:val="20"/>
                <w:szCs w:val="20"/>
              </w:rPr>
              <w:t>Jenkins</w:t>
            </w:r>
          </w:p>
          <w:p w14:paraId="2FBCC498" w14:textId="2F14679C" w:rsidR="00CC29B9" w:rsidRPr="0023640C" w:rsidRDefault="00CC29B9" w:rsidP="00CC29B9">
            <w:pPr>
              <w:pStyle w:val="ListBullet"/>
              <w:numPr>
                <w:ilvl w:val="0"/>
                <w:numId w:val="4"/>
              </w:numPr>
              <w:rPr>
                <w:rFonts w:cstheme="minorHAnsi"/>
                <w:color w:val="auto"/>
                <w:sz w:val="20"/>
                <w:szCs w:val="20"/>
              </w:rPr>
            </w:pPr>
            <w:r w:rsidRPr="0023640C">
              <w:rPr>
                <w:rFonts w:cstheme="minorHAnsi"/>
                <w:color w:val="auto"/>
                <w:sz w:val="20"/>
                <w:szCs w:val="20"/>
              </w:rPr>
              <w:t>Py</w:t>
            </w:r>
            <w:r w:rsidR="002E5204" w:rsidRPr="0023640C">
              <w:rPr>
                <w:rFonts w:cstheme="minorHAnsi"/>
                <w:color w:val="auto"/>
                <w:sz w:val="20"/>
                <w:szCs w:val="20"/>
              </w:rPr>
              <w:t>C</w:t>
            </w:r>
            <w:r w:rsidRPr="0023640C">
              <w:rPr>
                <w:rFonts w:cstheme="minorHAnsi"/>
                <w:color w:val="auto"/>
                <w:sz w:val="20"/>
                <w:szCs w:val="20"/>
              </w:rPr>
              <w:t>harm</w:t>
            </w:r>
            <w:r w:rsidR="002E5204" w:rsidRPr="0023640C">
              <w:rPr>
                <w:rFonts w:cstheme="minorHAnsi"/>
                <w:color w:val="auto"/>
                <w:sz w:val="20"/>
                <w:szCs w:val="20"/>
              </w:rPr>
              <w:t>, Eclipse,</w:t>
            </w:r>
            <w:r w:rsidR="004E5821" w:rsidRPr="0023640C">
              <w:rPr>
                <w:rFonts w:cstheme="minorHAnsi"/>
                <w:color w:val="auto"/>
                <w:sz w:val="20"/>
                <w:szCs w:val="20"/>
              </w:rPr>
              <w:t xml:space="preserve"> </w:t>
            </w:r>
            <w:r w:rsidR="002E5204" w:rsidRPr="0023640C">
              <w:rPr>
                <w:rFonts w:cstheme="minorHAnsi"/>
                <w:color w:val="auto"/>
                <w:sz w:val="20"/>
                <w:szCs w:val="20"/>
              </w:rPr>
              <w:t>VS Code</w:t>
            </w:r>
          </w:p>
          <w:p w14:paraId="28ABE9FD" w14:textId="4DFFF979" w:rsidR="00A4644C" w:rsidRPr="0023640C" w:rsidRDefault="00A4644C" w:rsidP="004277A3">
            <w:pPr>
              <w:pStyle w:val="ListBullet"/>
              <w:numPr>
                <w:ilvl w:val="0"/>
                <w:numId w:val="4"/>
              </w:numPr>
              <w:rPr>
                <w:rFonts w:cstheme="minorHAnsi"/>
                <w:color w:val="auto"/>
                <w:sz w:val="20"/>
                <w:szCs w:val="20"/>
              </w:rPr>
            </w:pPr>
            <w:r w:rsidRPr="0023640C">
              <w:rPr>
                <w:rFonts w:cstheme="minorHAnsi"/>
                <w:color w:val="auto"/>
                <w:sz w:val="20"/>
                <w:szCs w:val="20"/>
              </w:rPr>
              <w:t>Production Issue Triaging</w:t>
            </w:r>
          </w:p>
          <w:p w14:paraId="025F7416" w14:textId="422A6B87" w:rsidR="0066359E" w:rsidRPr="0023640C" w:rsidRDefault="00C61056" w:rsidP="004277A3">
            <w:pPr>
              <w:pStyle w:val="ListBullet"/>
              <w:numPr>
                <w:ilvl w:val="0"/>
                <w:numId w:val="4"/>
              </w:numPr>
              <w:rPr>
                <w:rFonts w:cstheme="minorHAnsi"/>
                <w:color w:val="auto"/>
                <w:sz w:val="20"/>
                <w:szCs w:val="20"/>
              </w:rPr>
            </w:pPr>
            <w:r w:rsidRPr="0023640C">
              <w:rPr>
                <w:rFonts w:cstheme="minorHAnsi"/>
                <w:color w:val="auto"/>
                <w:sz w:val="20"/>
                <w:szCs w:val="20"/>
              </w:rPr>
              <w:t>Incident and Problem Management</w:t>
            </w:r>
          </w:p>
          <w:p w14:paraId="2FF51C1F" w14:textId="673C2758" w:rsidR="00506D02" w:rsidRPr="0023640C" w:rsidRDefault="00506D02" w:rsidP="004277A3">
            <w:pPr>
              <w:pStyle w:val="ListBullet"/>
              <w:numPr>
                <w:ilvl w:val="0"/>
                <w:numId w:val="4"/>
              </w:numPr>
              <w:rPr>
                <w:rFonts w:cstheme="minorHAnsi"/>
                <w:color w:val="auto"/>
                <w:sz w:val="20"/>
                <w:szCs w:val="20"/>
              </w:rPr>
            </w:pPr>
            <w:r w:rsidRPr="0023640C">
              <w:rPr>
                <w:rFonts w:cstheme="minorHAnsi"/>
                <w:color w:val="auto"/>
                <w:sz w:val="20"/>
                <w:szCs w:val="20"/>
              </w:rPr>
              <w:t>Oracle SQL</w:t>
            </w:r>
            <w:r w:rsidR="00BC4BA5" w:rsidRPr="0023640C">
              <w:rPr>
                <w:rFonts w:cstheme="minorHAnsi"/>
                <w:color w:val="auto"/>
                <w:sz w:val="20"/>
                <w:szCs w:val="20"/>
              </w:rPr>
              <w:t xml:space="preserve"> Databas</w:t>
            </w:r>
            <w:r w:rsidR="004E5821" w:rsidRPr="0023640C">
              <w:rPr>
                <w:rFonts w:cstheme="minorHAnsi"/>
                <w:color w:val="auto"/>
                <w:sz w:val="20"/>
                <w:szCs w:val="20"/>
              </w:rPr>
              <w:t>e</w:t>
            </w:r>
          </w:p>
          <w:p w14:paraId="09BE5A6D" w14:textId="311C954E" w:rsidR="006958A6" w:rsidRPr="0023640C" w:rsidRDefault="006958A6" w:rsidP="004277A3">
            <w:pPr>
              <w:pStyle w:val="ListBullet"/>
              <w:numPr>
                <w:ilvl w:val="0"/>
                <w:numId w:val="4"/>
              </w:numPr>
              <w:rPr>
                <w:rFonts w:cstheme="minorHAnsi"/>
                <w:color w:val="auto"/>
                <w:sz w:val="20"/>
                <w:szCs w:val="20"/>
              </w:rPr>
            </w:pPr>
            <w:r w:rsidRPr="0023640C">
              <w:rPr>
                <w:rFonts w:cstheme="minorHAnsi"/>
                <w:color w:val="auto"/>
                <w:sz w:val="20"/>
                <w:szCs w:val="20"/>
              </w:rPr>
              <w:t>Kibana</w:t>
            </w:r>
          </w:p>
          <w:p w14:paraId="3098A5A2" w14:textId="75DC2E90" w:rsidR="00CF7FD9" w:rsidRPr="0023640C" w:rsidRDefault="00CF7FD9" w:rsidP="004277A3">
            <w:pPr>
              <w:pStyle w:val="ListBullet"/>
              <w:numPr>
                <w:ilvl w:val="0"/>
                <w:numId w:val="4"/>
              </w:numPr>
              <w:rPr>
                <w:rFonts w:cstheme="minorHAnsi"/>
                <w:color w:val="auto"/>
                <w:sz w:val="20"/>
                <w:szCs w:val="20"/>
              </w:rPr>
            </w:pPr>
            <w:r w:rsidRPr="0023640C">
              <w:rPr>
                <w:rFonts w:cstheme="minorHAnsi"/>
                <w:color w:val="auto"/>
                <w:sz w:val="20"/>
                <w:szCs w:val="20"/>
              </w:rPr>
              <w:t>Scrum, Kanban, Rally</w:t>
            </w:r>
          </w:p>
          <w:p w14:paraId="236F030F" w14:textId="0B9194A4" w:rsidR="00752315" w:rsidRPr="0023640C" w:rsidRDefault="00752315" w:rsidP="004277A3">
            <w:pPr>
              <w:pStyle w:val="ListBullet"/>
              <w:numPr>
                <w:ilvl w:val="0"/>
                <w:numId w:val="0"/>
              </w:numPr>
              <w:ind w:left="360"/>
              <w:rPr>
                <w:rFonts w:cstheme="minorHAnsi"/>
                <w:color w:val="auto"/>
                <w:sz w:val="20"/>
                <w:szCs w:val="20"/>
              </w:rPr>
            </w:pPr>
          </w:p>
        </w:tc>
        <w:tc>
          <w:tcPr>
            <w:tcW w:w="4695" w:type="dxa"/>
            <w:tcMar>
              <w:left w:w="360" w:type="dxa"/>
              <w:right w:w="0" w:type="dxa"/>
            </w:tcMar>
          </w:tcPr>
          <w:p w14:paraId="1ABAEF1B" w14:textId="6B93A615" w:rsidR="00BB2A54" w:rsidRPr="0023640C" w:rsidRDefault="00BB2A54" w:rsidP="004A4919">
            <w:pPr>
              <w:pStyle w:val="ListBullet"/>
              <w:numPr>
                <w:ilvl w:val="0"/>
                <w:numId w:val="4"/>
              </w:numPr>
              <w:rPr>
                <w:rFonts w:cstheme="minorHAnsi"/>
                <w:color w:val="auto"/>
                <w:sz w:val="20"/>
                <w:szCs w:val="20"/>
              </w:rPr>
            </w:pPr>
            <w:r w:rsidRPr="0023640C">
              <w:rPr>
                <w:rFonts w:cstheme="minorHAnsi"/>
                <w:color w:val="auto"/>
                <w:sz w:val="20"/>
                <w:szCs w:val="20"/>
              </w:rPr>
              <w:t>Logical Problem Solving</w:t>
            </w:r>
          </w:p>
          <w:p w14:paraId="1A575351" w14:textId="09FD04E1" w:rsidR="00BB2A54" w:rsidRPr="0023640C" w:rsidRDefault="00BB2A54" w:rsidP="004A4919">
            <w:pPr>
              <w:pStyle w:val="ListBullet"/>
              <w:numPr>
                <w:ilvl w:val="0"/>
                <w:numId w:val="4"/>
              </w:numPr>
              <w:rPr>
                <w:rFonts w:cstheme="minorHAnsi"/>
                <w:color w:val="auto"/>
                <w:sz w:val="20"/>
                <w:szCs w:val="20"/>
              </w:rPr>
            </w:pPr>
            <w:r w:rsidRPr="0023640C">
              <w:rPr>
                <w:rFonts w:cstheme="minorHAnsi"/>
                <w:color w:val="auto"/>
                <w:sz w:val="20"/>
                <w:szCs w:val="20"/>
              </w:rPr>
              <w:t>Business Continuity Planning</w:t>
            </w:r>
          </w:p>
          <w:p w14:paraId="4AB0E44F" w14:textId="256FC39A" w:rsidR="00780EE8" w:rsidRPr="0023640C" w:rsidRDefault="00780EE8" w:rsidP="004A4919">
            <w:pPr>
              <w:pStyle w:val="ListBullet"/>
              <w:numPr>
                <w:ilvl w:val="0"/>
                <w:numId w:val="4"/>
              </w:numPr>
              <w:rPr>
                <w:rFonts w:cstheme="minorHAnsi"/>
                <w:color w:val="auto"/>
                <w:sz w:val="20"/>
                <w:szCs w:val="20"/>
              </w:rPr>
            </w:pPr>
            <w:r w:rsidRPr="0023640C">
              <w:rPr>
                <w:rFonts w:cstheme="minorHAnsi"/>
                <w:color w:val="auto"/>
                <w:sz w:val="20"/>
                <w:szCs w:val="20"/>
              </w:rPr>
              <w:t>Agile Methodology</w:t>
            </w:r>
            <w:r w:rsidR="008E5BDD" w:rsidRPr="0023640C">
              <w:rPr>
                <w:rFonts w:cstheme="minorHAnsi"/>
                <w:color w:val="auto"/>
                <w:sz w:val="20"/>
                <w:szCs w:val="20"/>
              </w:rPr>
              <w:t xml:space="preserve"> </w:t>
            </w:r>
          </w:p>
          <w:p w14:paraId="74D51A8E" w14:textId="1970E2D6" w:rsidR="005B1D68" w:rsidRPr="0023640C" w:rsidRDefault="00582031" w:rsidP="004A4919">
            <w:pPr>
              <w:pStyle w:val="ListBullet"/>
              <w:numPr>
                <w:ilvl w:val="0"/>
                <w:numId w:val="4"/>
              </w:numPr>
              <w:rPr>
                <w:rFonts w:cstheme="minorHAnsi"/>
                <w:color w:val="auto"/>
                <w:sz w:val="20"/>
                <w:szCs w:val="20"/>
              </w:rPr>
            </w:pPr>
            <w:r w:rsidRPr="0023640C">
              <w:rPr>
                <w:rFonts w:cstheme="minorHAnsi"/>
                <w:color w:val="auto"/>
                <w:sz w:val="20"/>
                <w:szCs w:val="20"/>
              </w:rPr>
              <w:t>OpenShift</w:t>
            </w:r>
          </w:p>
          <w:p w14:paraId="2E68BE10" w14:textId="47FAC661" w:rsidR="00752315" w:rsidRPr="0023640C" w:rsidRDefault="00582031" w:rsidP="004A4919">
            <w:pPr>
              <w:pStyle w:val="ListBullet"/>
              <w:numPr>
                <w:ilvl w:val="0"/>
                <w:numId w:val="4"/>
              </w:numPr>
              <w:rPr>
                <w:rFonts w:cstheme="minorHAnsi"/>
                <w:color w:val="auto"/>
                <w:sz w:val="20"/>
                <w:szCs w:val="20"/>
              </w:rPr>
            </w:pPr>
            <w:r w:rsidRPr="0023640C">
              <w:rPr>
                <w:rFonts w:cstheme="minorHAnsi"/>
                <w:color w:val="auto"/>
                <w:sz w:val="20"/>
                <w:szCs w:val="20"/>
              </w:rPr>
              <w:t>PagerDuty</w:t>
            </w:r>
          </w:p>
          <w:p w14:paraId="66C27E32" w14:textId="77777777" w:rsidR="00752315" w:rsidRPr="0023640C" w:rsidRDefault="00582031" w:rsidP="004A4919">
            <w:pPr>
              <w:pStyle w:val="ListBullet"/>
              <w:numPr>
                <w:ilvl w:val="0"/>
                <w:numId w:val="4"/>
              </w:numPr>
              <w:rPr>
                <w:rFonts w:cstheme="minorHAnsi"/>
                <w:color w:val="auto"/>
                <w:sz w:val="20"/>
                <w:szCs w:val="20"/>
              </w:rPr>
            </w:pPr>
            <w:r w:rsidRPr="0023640C">
              <w:rPr>
                <w:rFonts w:cstheme="minorHAnsi"/>
                <w:color w:val="auto"/>
                <w:sz w:val="20"/>
                <w:szCs w:val="20"/>
              </w:rPr>
              <w:t>Grafana</w:t>
            </w:r>
          </w:p>
          <w:p w14:paraId="7343E0BF" w14:textId="1B9A3E75" w:rsidR="00582031" w:rsidRPr="0023640C" w:rsidRDefault="00582031" w:rsidP="004A4919">
            <w:pPr>
              <w:pStyle w:val="ListBullet"/>
              <w:numPr>
                <w:ilvl w:val="0"/>
                <w:numId w:val="4"/>
              </w:numPr>
              <w:rPr>
                <w:rFonts w:cstheme="minorHAnsi"/>
                <w:color w:val="auto"/>
                <w:sz w:val="20"/>
                <w:szCs w:val="20"/>
              </w:rPr>
            </w:pPr>
            <w:r w:rsidRPr="0023640C">
              <w:rPr>
                <w:rFonts w:cstheme="minorHAnsi"/>
                <w:color w:val="auto"/>
                <w:sz w:val="20"/>
                <w:szCs w:val="20"/>
              </w:rPr>
              <w:t>Service Now Tool User</w:t>
            </w:r>
            <w:r w:rsidR="00A42540" w:rsidRPr="0023640C">
              <w:rPr>
                <w:rFonts w:cstheme="minorHAnsi"/>
                <w:color w:val="auto"/>
                <w:sz w:val="20"/>
                <w:szCs w:val="20"/>
              </w:rPr>
              <w:t>, Help</w:t>
            </w:r>
            <w:r w:rsidR="009A7F5E" w:rsidRPr="0023640C">
              <w:rPr>
                <w:rFonts w:cstheme="minorHAnsi"/>
                <w:color w:val="auto"/>
                <w:sz w:val="20"/>
                <w:szCs w:val="20"/>
              </w:rPr>
              <w:t xml:space="preserve"> </w:t>
            </w:r>
            <w:r w:rsidR="00A42540" w:rsidRPr="0023640C">
              <w:rPr>
                <w:rFonts w:cstheme="minorHAnsi"/>
                <w:color w:val="auto"/>
                <w:sz w:val="20"/>
                <w:szCs w:val="20"/>
              </w:rPr>
              <w:t>central</w:t>
            </w:r>
          </w:p>
          <w:p w14:paraId="1143B65E" w14:textId="77777777" w:rsidR="006E1D97" w:rsidRPr="0023640C" w:rsidRDefault="006E1D97" w:rsidP="004A4919">
            <w:pPr>
              <w:pStyle w:val="ListBullet"/>
              <w:numPr>
                <w:ilvl w:val="0"/>
                <w:numId w:val="4"/>
              </w:numPr>
              <w:rPr>
                <w:rFonts w:cstheme="minorHAnsi"/>
                <w:color w:val="auto"/>
                <w:sz w:val="20"/>
                <w:szCs w:val="20"/>
              </w:rPr>
            </w:pPr>
            <w:r w:rsidRPr="0023640C">
              <w:rPr>
                <w:rFonts w:cstheme="minorHAnsi"/>
                <w:color w:val="auto"/>
                <w:sz w:val="20"/>
                <w:szCs w:val="20"/>
              </w:rPr>
              <w:t>Postman</w:t>
            </w:r>
          </w:p>
          <w:p w14:paraId="2566E15A" w14:textId="1934B70B" w:rsidR="00847A36" w:rsidRPr="0023640C" w:rsidRDefault="00847A36" w:rsidP="004A4919">
            <w:pPr>
              <w:pStyle w:val="ListBullet"/>
              <w:numPr>
                <w:ilvl w:val="0"/>
                <w:numId w:val="4"/>
              </w:numPr>
              <w:rPr>
                <w:rFonts w:cstheme="minorHAnsi"/>
                <w:color w:val="auto"/>
                <w:sz w:val="20"/>
                <w:szCs w:val="20"/>
              </w:rPr>
            </w:pPr>
            <w:r w:rsidRPr="0023640C">
              <w:rPr>
                <w:rFonts w:cstheme="minorHAnsi"/>
                <w:color w:val="auto"/>
                <w:sz w:val="20"/>
                <w:szCs w:val="20"/>
              </w:rPr>
              <w:t>Soap UI</w:t>
            </w:r>
          </w:p>
          <w:p w14:paraId="165ED347" w14:textId="60DD0F21" w:rsidR="00A45F2A" w:rsidRPr="0023640C" w:rsidRDefault="002B0603" w:rsidP="004A4919">
            <w:pPr>
              <w:pStyle w:val="ListBullet"/>
              <w:numPr>
                <w:ilvl w:val="0"/>
                <w:numId w:val="4"/>
              </w:numPr>
              <w:rPr>
                <w:rFonts w:cstheme="minorHAnsi"/>
                <w:color w:val="auto"/>
                <w:sz w:val="20"/>
                <w:szCs w:val="20"/>
              </w:rPr>
            </w:pPr>
            <w:r w:rsidRPr="0023640C">
              <w:rPr>
                <w:rFonts w:cstheme="minorHAnsi"/>
                <w:color w:val="auto"/>
                <w:sz w:val="20"/>
                <w:szCs w:val="20"/>
              </w:rPr>
              <w:t>Check</w:t>
            </w:r>
            <w:r w:rsidR="009A7F5E" w:rsidRPr="0023640C">
              <w:rPr>
                <w:rFonts w:cstheme="minorHAnsi"/>
                <w:color w:val="auto"/>
                <w:sz w:val="20"/>
                <w:szCs w:val="20"/>
              </w:rPr>
              <w:t xml:space="preserve"> </w:t>
            </w:r>
            <w:proofErr w:type="spellStart"/>
            <w:r w:rsidRPr="0023640C">
              <w:rPr>
                <w:rFonts w:cstheme="minorHAnsi"/>
                <w:color w:val="auto"/>
                <w:sz w:val="20"/>
                <w:szCs w:val="20"/>
              </w:rPr>
              <w:t>marx</w:t>
            </w:r>
            <w:proofErr w:type="spellEnd"/>
          </w:p>
          <w:p w14:paraId="5770F31A" w14:textId="3B96C22F" w:rsidR="0052117F" w:rsidRPr="0023640C" w:rsidRDefault="0052117F" w:rsidP="004A4919">
            <w:pPr>
              <w:pStyle w:val="ListBullet"/>
              <w:numPr>
                <w:ilvl w:val="0"/>
                <w:numId w:val="4"/>
              </w:numPr>
              <w:rPr>
                <w:rFonts w:cstheme="minorHAnsi"/>
                <w:color w:val="auto"/>
                <w:sz w:val="20"/>
                <w:szCs w:val="20"/>
              </w:rPr>
            </w:pPr>
            <w:r w:rsidRPr="0023640C">
              <w:rPr>
                <w:rFonts w:cstheme="minorHAnsi"/>
                <w:color w:val="auto"/>
                <w:sz w:val="20"/>
                <w:szCs w:val="20"/>
              </w:rPr>
              <w:t>Core Java, C</w:t>
            </w:r>
            <w:r w:rsidR="008C34D2" w:rsidRPr="0023640C">
              <w:rPr>
                <w:rFonts w:cstheme="minorHAnsi"/>
                <w:color w:val="auto"/>
                <w:sz w:val="20"/>
                <w:szCs w:val="20"/>
              </w:rPr>
              <w:t>++</w:t>
            </w:r>
          </w:p>
          <w:p w14:paraId="3705A945" w14:textId="799BA320" w:rsidR="004E5821" w:rsidRPr="0023640C" w:rsidRDefault="004E5821" w:rsidP="004E5821">
            <w:pPr>
              <w:pStyle w:val="ListBullet"/>
              <w:numPr>
                <w:ilvl w:val="0"/>
                <w:numId w:val="4"/>
              </w:numPr>
              <w:rPr>
                <w:rFonts w:cstheme="minorHAnsi"/>
                <w:color w:val="auto"/>
                <w:sz w:val="20"/>
                <w:szCs w:val="20"/>
              </w:rPr>
            </w:pPr>
            <w:r w:rsidRPr="0023640C">
              <w:rPr>
                <w:rFonts w:cstheme="minorHAnsi"/>
                <w:color w:val="auto"/>
                <w:sz w:val="20"/>
                <w:szCs w:val="20"/>
              </w:rPr>
              <w:t>Change and Knowledge Management</w:t>
            </w:r>
          </w:p>
          <w:p w14:paraId="36AAF99F" w14:textId="77777777" w:rsidR="004277A3" w:rsidRPr="0023640C" w:rsidRDefault="0099453C" w:rsidP="0099453C">
            <w:pPr>
              <w:pStyle w:val="ListBullet"/>
              <w:numPr>
                <w:ilvl w:val="0"/>
                <w:numId w:val="4"/>
              </w:numPr>
              <w:rPr>
                <w:rFonts w:cstheme="minorHAnsi"/>
                <w:color w:val="auto"/>
                <w:sz w:val="20"/>
                <w:szCs w:val="20"/>
              </w:rPr>
            </w:pPr>
            <w:r w:rsidRPr="0023640C">
              <w:rPr>
                <w:rFonts w:cstheme="minorHAnsi"/>
                <w:color w:val="auto"/>
                <w:sz w:val="20"/>
                <w:szCs w:val="20"/>
              </w:rPr>
              <w:t>Retail and eCommerce Domain</w:t>
            </w:r>
          </w:p>
          <w:p w14:paraId="035024B0" w14:textId="4D6E2E25" w:rsidR="00A42540" w:rsidRPr="0023640C" w:rsidRDefault="00A42540" w:rsidP="0099453C">
            <w:pPr>
              <w:pStyle w:val="ListBullet"/>
              <w:numPr>
                <w:ilvl w:val="0"/>
                <w:numId w:val="4"/>
              </w:numPr>
              <w:rPr>
                <w:rFonts w:cstheme="minorHAnsi"/>
                <w:color w:val="auto"/>
                <w:sz w:val="20"/>
                <w:szCs w:val="20"/>
              </w:rPr>
            </w:pPr>
            <w:r w:rsidRPr="0023640C">
              <w:rPr>
                <w:rFonts w:cstheme="minorHAnsi"/>
                <w:color w:val="auto"/>
                <w:sz w:val="20"/>
                <w:szCs w:val="20"/>
              </w:rPr>
              <w:t>Radar, Quip</w:t>
            </w:r>
          </w:p>
        </w:tc>
      </w:tr>
    </w:tbl>
    <w:p w14:paraId="64DA881B" w14:textId="7F82874C" w:rsidR="005B1D68" w:rsidRPr="0023640C" w:rsidRDefault="001E3C2B" w:rsidP="002602A2">
      <w:pPr>
        <w:pStyle w:val="Heading1"/>
        <w:tabs>
          <w:tab w:val="left" w:pos="3470"/>
        </w:tabs>
        <w:rPr>
          <w:rFonts w:asciiTheme="minorHAnsi" w:hAnsiTheme="minorHAnsi" w:cstheme="minorHAnsi"/>
          <w:color w:val="auto"/>
          <w:sz w:val="20"/>
          <w:szCs w:val="20"/>
        </w:rPr>
      </w:pPr>
      <w:sdt>
        <w:sdtPr>
          <w:rPr>
            <w:rFonts w:asciiTheme="minorHAnsi" w:hAnsiTheme="minorHAnsi" w:cstheme="minorHAnsi"/>
            <w:color w:val="auto"/>
            <w:sz w:val="20"/>
            <w:szCs w:val="20"/>
          </w:rPr>
          <w:alias w:val="Experience:"/>
          <w:tag w:val="Experience:"/>
          <w:id w:val="-898354009"/>
          <w:placeholder>
            <w:docPart w:val="41660FECE07E47BFA4660F12CD818CC9"/>
          </w:placeholder>
          <w:temporary/>
          <w:showingPlcHdr/>
        </w:sdtPr>
        <w:sdtEndPr/>
        <w:sdtContent>
          <w:r w:rsidR="004937AE" w:rsidRPr="0023640C">
            <w:rPr>
              <w:rFonts w:asciiTheme="minorHAnsi" w:hAnsiTheme="minorHAnsi" w:cstheme="minorHAnsi"/>
              <w:color w:val="auto"/>
              <w:sz w:val="20"/>
              <w:szCs w:val="20"/>
            </w:rPr>
            <w:t>Experience</w:t>
          </w:r>
        </w:sdtContent>
      </w:sdt>
      <w:r w:rsidR="002602A2" w:rsidRPr="0023640C">
        <w:rPr>
          <w:rFonts w:asciiTheme="minorHAnsi" w:hAnsiTheme="minorHAnsi" w:cstheme="minorHAnsi"/>
          <w:color w:val="auto"/>
          <w:sz w:val="20"/>
          <w:szCs w:val="20"/>
        </w:rPr>
        <w:tab/>
      </w:r>
    </w:p>
    <w:p w14:paraId="60E90A4D" w14:textId="548D614B" w:rsidR="00AC4166" w:rsidRPr="0023640C" w:rsidRDefault="00AC4166" w:rsidP="00AC4166">
      <w:pPr>
        <w:pStyle w:val="Heading3"/>
        <w:rPr>
          <w:rFonts w:cstheme="minorHAnsi"/>
          <w:b/>
          <w:color w:val="auto"/>
          <w:sz w:val="20"/>
          <w:szCs w:val="20"/>
        </w:rPr>
      </w:pPr>
      <w:r w:rsidRPr="0023640C">
        <w:rPr>
          <w:rFonts w:cstheme="minorHAnsi"/>
          <w:b/>
          <w:bCs/>
          <w:color w:val="auto"/>
          <w:sz w:val="20"/>
          <w:szCs w:val="20"/>
        </w:rPr>
        <w:t>Client</w:t>
      </w:r>
      <w:r w:rsidRPr="0023640C">
        <w:rPr>
          <w:rFonts w:cstheme="minorHAnsi"/>
          <w:b/>
          <w:color w:val="auto"/>
          <w:sz w:val="20"/>
          <w:szCs w:val="20"/>
        </w:rPr>
        <w:t>: apple –</w:t>
      </w:r>
      <w:r w:rsidR="001C3F9C" w:rsidRPr="0023640C">
        <w:rPr>
          <w:rFonts w:cstheme="minorHAnsi"/>
          <w:b/>
          <w:color w:val="auto"/>
          <w:sz w:val="20"/>
          <w:szCs w:val="20"/>
        </w:rPr>
        <w:t xml:space="preserve"> </w:t>
      </w:r>
      <w:r w:rsidR="00C5592A" w:rsidRPr="0023640C">
        <w:rPr>
          <w:rFonts w:cstheme="minorHAnsi"/>
          <w:b/>
          <w:color w:val="auto"/>
          <w:sz w:val="20"/>
          <w:szCs w:val="20"/>
        </w:rPr>
        <w:t>RADAR</w:t>
      </w:r>
      <w:r w:rsidR="00E353C0" w:rsidRPr="0023640C">
        <w:rPr>
          <w:rFonts w:cstheme="minorHAnsi"/>
          <w:b/>
          <w:color w:val="auto"/>
          <w:sz w:val="20"/>
          <w:szCs w:val="20"/>
        </w:rPr>
        <w:t xml:space="preserve">   </w:t>
      </w:r>
      <w:r w:rsidR="00124A6D" w:rsidRPr="0023640C">
        <w:rPr>
          <w:rFonts w:cstheme="minorHAnsi"/>
          <w:b/>
          <w:color w:val="auto"/>
          <w:sz w:val="20"/>
          <w:szCs w:val="20"/>
        </w:rPr>
        <w:t>(</w:t>
      </w:r>
      <w:r w:rsidR="00124A6D" w:rsidRPr="0023640C">
        <w:rPr>
          <w:rFonts w:cstheme="minorHAnsi"/>
          <w:b/>
          <w:color w:val="242424"/>
          <w:sz w:val="20"/>
          <w:szCs w:val="20"/>
          <w:shd w:val="clear" w:color="auto" w:fill="FFFFFF"/>
        </w:rPr>
        <w:t>Austin</w:t>
      </w:r>
      <w:proofErr w:type="gramStart"/>
      <w:r w:rsidR="00124A6D" w:rsidRPr="0023640C">
        <w:rPr>
          <w:rFonts w:cstheme="minorHAnsi"/>
          <w:b/>
          <w:color w:val="242424"/>
          <w:sz w:val="20"/>
          <w:szCs w:val="20"/>
          <w:shd w:val="clear" w:color="auto" w:fill="FFFFFF"/>
        </w:rPr>
        <w:t>,TX</w:t>
      </w:r>
      <w:proofErr w:type="gramEnd"/>
      <w:r w:rsidR="00124A6D" w:rsidRPr="0023640C">
        <w:rPr>
          <w:rFonts w:cstheme="minorHAnsi"/>
          <w:b/>
          <w:color w:val="242424"/>
          <w:sz w:val="20"/>
          <w:szCs w:val="20"/>
          <w:shd w:val="clear" w:color="auto" w:fill="FFFFFF"/>
        </w:rPr>
        <w:t>)</w:t>
      </w:r>
      <w:r w:rsidR="007A76E2" w:rsidRPr="0023640C">
        <w:rPr>
          <w:rFonts w:cstheme="minorHAnsi"/>
          <w:b/>
          <w:color w:val="auto"/>
          <w:sz w:val="20"/>
          <w:szCs w:val="20"/>
        </w:rPr>
        <w:t xml:space="preserve">                                                                     </w:t>
      </w:r>
      <w:r w:rsidR="00124A6D" w:rsidRPr="0023640C">
        <w:rPr>
          <w:rFonts w:cstheme="minorHAnsi"/>
          <w:b/>
          <w:color w:val="auto"/>
          <w:sz w:val="20"/>
          <w:szCs w:val="20"/>
        </w:rPr>
        <w:t xml:space="preserve">                   </w:t>
      </w:r>
      <w:r w:rsidR="007A76E2" w:rsidRPr="0023640C">
        <w:rPr>
          <w:rFonts w:cstheme="minorHAnsi"/>
          <w:b/>
          <w:color w:val="auto"/>
          <w:sz w:val="20"/>
          <w:szCs w:val="20"/>
        </w:rPr>
        <w:t xml:space="preserve"> </w:t>
      </w:r>
      <w:r w:rsidR="00E353C0" w:rsidRPr="0023640C">
        <w:rPr>
          <w:rFonts w:cstheme="minorHAnsi"/>
          <w:b/>
          <w:color w:val="auto"/>
          <w:sz w:val="20"/>
          <w:szCs w:val="20"/>
        </w:rPr>
        <w:t xml:space="preserve"> </w:t>
      </w:r>
      <w:r w:rsidR="00124A6D" w:rsidRPr="0023640C">
        <w:rPr>
          <w:rFonts w:cstheme="minorHAnsi"/>
          <w:b/>
          <w:color w:val="auto"/>
          <w:sz w:val="20"/>
          <w:szCs w:val="20"/>
        </w:rPr>
        <w:t>JUN</w:t>
      </w:r>
      <w:r w:rsidR="00E353C0" w:rsidRPr="0023640C">
        <w:rPr>
          <w:rFonts w:cstheme="minorHAnsi"/>
          <w:b/>
          <w:color w:val="auto"/>
          <w:sz w:val="20"/>
          <w:szCs w:val="20"/>
        </w:rPr>
        <w:t xml:space="preserve"> 2023 to Current</w:t>
      </w:r>
    </w:p>
    <w:p w14:paraId="0EC9AD75" w14:textId="0434FA97" w:rsidR="00E353C0" w:rsidRPr="0023640C" w:rsidRDefault="00196BE4" w:rsidP="0023640C">
      <w:pPr>
        <w:pStyle w:val="Heading3"/>
        <w:tabs>
          <w:tab w:val="left" w:pos="1620"/>
        </w:tabs>
        <w:rPr>
          <w:rFonts w:cstheme="minorHAnsi"/>
          <w:color w:val="auto"/>
          <w:sz w:val="20"/>
          <w:szCs w:val="20"/>
        </w:rPr>
      </w:pPr>
      <w:r w:rsidRPr="0023640C">
        <w:rPr>
          <w:rFonts w:cstheme="minorHAnsi"/>
          <w:noProof/>
          <w:color w:val="auto"/>
          <w:sz w:val="20"/>
          <w:szCs w:val="20"/>
          <w:lang w:val="en-IN" w:eastAsia="en-IN"/>
        </w:rPr>
        <mc:AlternateContent>
          <mc:Choice Requires="wps">
            <w:drawing>
              <wp:anchor distT="0" distB="0" distL="114300" distR="114300" simplePos="0" relativeHeight="251660288" behindDoc="0" locked="0" layoutInCell="1" allowOverlap="1" wp14:anchorId="2F71893C" wp14:editId="290E4006">
                <wp:simplePos x="0" y="0"/>
                <wp:positionH relativeFrom="column">
                  <wp:posOffset>-330200</wp:posOffset>
                </wp:positionH>
                <wp:positionV relativeFrom="paragraph">
                  <wp:posOffset>29210</wp:posOffset>
                </wp:positionV>
                <wp:extent cx="6819900" cy="31750"/>
                <wp:effectExtent l="0" t="0" r="19050" b="25400"/>
                <wp:wrapNone/>
                <wp:docPr id="6" name="Straight Connector 6"/>
                <wp:cNvGraphicFramePr/>
                <a:graphic xmlns:a="http://schemas.openxmlformats.org/drawingml/2006/main">
                  <a:graphicData uri="http://schemas.microsoft.com/office/word/2010/wordprocessingShape">
                    <wps:wsp>
                      <wps:cNvCnPr/>
                      <wps:spPr>
                        <a:xfrm flipV="1">
                          <a:off x="0" y="0"/>
                          <a:ext cx="68199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pt,2.3pt" to="51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" strokecolor="black [3200]" strokeweight=".5pt">
                <v:stroke joinstyle="miter"/>
              </v:line>
            </w:pict>
          </mc:Fallback>
        </mc:AlternateContent>
      </w:r>
      <w:r w:rsidR="0023640C">
        <w:rPr>
          <w:rFonts w:cstheme="minorHAnsi"/>
          <w:color w:val="auto"/>
          <w:sz w:val="20"/>
          <w:szCs w:val="20"/>
        </w:rPr>
        <w:tab/>
      </w:r>
    </w:p>
    <w:p w14:paraId="673D03C9" w14:textId="10465FB4" w:rsidR="00AC4166" w:rsidRPr="0023640C" w:rsidRDefault="00CF7FD9" w:rsidP="00AC4166">
      <w:pPr>
        <w:pStyle w:val="Heading2"/>
        <w:rPr>
          <w:rFonts w:asciiTheme="minorHAnsi" w:hAnsiTheme="minorHAnsi" w:cstheme="minorHAnsi"/>
          <w:iCs/>
          <w:color w:val="auto"/>
          <w:sz w:val="20"/>
          <w:szCs w:val="20"/>
        </w:rPr>
      </w:pPr>
      <w:r w:rsidRPr="0023640C">
        <w:rPr>
          <w:rFonts w:asciiTheme="minorHAnsi" w:hAnsiTheme="minorHAnsi" w:cstheme="minorHAnsi"/>
          <w:color w:val="auto"/>
          <w:sz w:val="20"/>
          <w:szCs w:val="20"/>
        </w:rPr>
        <w:t>Product Manager</w:t>
      </w:r>
      <w:r w:rsidR="00AC4166" w:rsidRPr="0023640C">
        <w:rPr>
          <w:rFonts w:asciiTheme="minorHAnsi" w:hAnsiTheme="minorHAnsi" w:cstheme="minorHAnsi"/>
          <w:color w:val="auto"/>
          <w:sz w:val="20"/>
          <w:szCs w:val="20"/>
        </w:rPr>
        <w:t xml:space="preserve"> </w:t>
      </w:r>
      <w:r w:rsidR="006B3D9C" w:rsidRPr="0023640C">
        <w:rPr>
          <w:rFonts w:asciiTheme="minorHAnsi" w:hAnsiTheme="minorHAnsi" w:cstheme="minorHAnsi"/>
          <w:color w:val="auto"/>
          <w:sz w:val="20"/>
          <w:szCs w:val="20"/>
        </w:rPr>
        <w:t>-</w:t>
      </w:r>
      <w:r w:rsidR="00AC4166" w:rsidRPr="0023640C">
        <w:rPr>
          <w:rFonts w:asciiTheme="minorHAnsi" w:hAnsiTheme="minorHAnsi" w:cstheme="minorHAnsi"/>
          <w:color w:val="auto"/>
          <w:sz w:val="20"/>
          <w:szCs w:val="20"/>
        </w:rPr>
        <w:t xml:space="preserve"> </w:t>
      </w:r>
      <w:r w:rsidR="00AC4166" w:rsidRPr="0023640C">
        <w:rPr>
          <w:rStyle w:val="Emphasis"/>
          <w:rFonts w:asciiTheme="minorHAnsi" w:hAnsiTheme="minorHAnsi" w:cstheme="minorHAnsi"/>
          <w:color w:val="auto"/>
          <w:sz w:val="20"/>
          <w:szCs w:val="20"/>
        </w:rPr>
        <w:t>Wipro</w:t>
      </w:r>
    </w:p>
    <w:p w14:paraId="39300780" w14:textId="77777777" w:rsidR="00D3136B" w:rsidRPr="0023640C" w:rsidRDefault="00D3136B" w:rsidP="00D3136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Act as a bridge between business and technical team facilitating communication, managing expectations, and resolving conflicts to ensure successful project delivery.</w:t>
      </w:r>
    </w:p>
    <w:p w14:paraId="370151F4" w14:textId="3088F0CE" w:rsidR="00806A8D" w:rsidRPr="0023640C" w:rsidRDefault="00806A8D" w:rsidP="00AC4166">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Lead a team of Site Reliability Engineers in handling production application and driving collaboration between development and operations teams to improve deployment automation, monitoring, and incident response.</w:t>
      </w:r>
    </w:p>
    <w:p w14:paraId="0B4C1B7C" w14:textId="637D87DC" w:rsidR="00D3136B" w:rsidRPr="0023640C" w:rsidRDefault="00D3136B" w:rsidP="00AC4166">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Analyzing data from market reports, customer feedback, surveys, and user analytics to identify opportunities and gaps in the market.</w:t>
      </w:r>
    </w:p>
    <w:p w14:paraId="4BE458C7" w14:textId="77777777" w:rsidR="00AD39EF" w:rsidRPr="0023640C" w:rsidRDefault="00AD39EF" w:rsidP="00AD39E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Developed multiple Dashboards with Splunk and setup multiple alerts to ensure the proper functioning of Radar application.</w:t>
      </w:r>
    </w:p>
    <w:p w14:paraId="3BD9DC5C" w14:textId="34937A8D" w:rsidR="00B53132" w:rsidRPr="0023640C" w:rsidRDefault="00B53132"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Documented different workflows in QUIP for better understanding and readability</w:t>
      </w:r>
    </w:p>
    <w:p w14:paraId="4154D85B" w14:textId="56343B55" w:rsidR="00B53132" w:rsidRPr="0023640C" w:rsidRDefault="00B53132"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Successfully demoed Dashboards in Splunk and Grafana’s in Bi-weekly Intra </w:t>
      </w:r>
      <w:r w:rsidR="00B46EEE" w:rsidRPr="0023640C">
        <w:rPr>
          <w:rFonts w:cstheme="minorHAnsi"/>
          <w:color w:val="auto"/>
          <w:sz w:val="20"/>
          <w:szCs w:val="20"/>
        </w:rPr>
        <w:t>D</w:t>
      </w:r>
      <w:r w:rsidRPr="0023640C">
        <w:rPr>
          <w:rFonts w:cstheme="minorHAnsi"/>
          <w:color w:val="auto"/>
          <w:sz w:val="20"/>
          <w:szCs w:val="20"/>
        </w:rPr>
        <w:t>ept demo</w:t>
      </w:r>
    </w:p>
    <w:p w14:paraId="1B94F2D8" w14:textId="416E472E" w:rsidR="00B53132" w:rsidRPr="0023640C" w:rsidRDefault="00B53132"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Handle</w:t>
      </w:r>
      <w:r w:rsidR="00F14185" w:rsidRPr="0023640C">
        <w:rPr>
          <w:rFonts w:cstheme="minorHAnsi"/>
          <w:color w:val="auto"/>
          <w:sz w:val="20"/>
          <w:szCs w:val="20"/>
        </w:rPr>
        <w:t xml:space="preserve">s </w:t>
      </w:r>
      <w:r w:rsidRPr="0023640C">
        <w:rPr>
          <w:rFonts w:cstheme="minorHAnsi"/>
          <w:color w:val="auto"/>
          <w:sz w:val="20"/>
          <w:szCs w:val="20"/>
        </w:rPr>
        <w:t>database maint</w:t>
      </w:r>
      <w:r w:rsidR="00F14185" w:rsidRPr="0023640C">
        <w:rPr>
          <w:rFonts w:cstheme="minorHAnsi"/>
          <w:color w:val="auto"/>
          <w:sz w:val="20"/>
          <w:szCs w:val="20"/>
        </w:rPr>
        <w:t>ena</w:t>
      </w:r>
      <w:r w:rsidRPr="0023640C">
        <w:rPr>
          <w:rFonts w:cstheme="minorHAnsi"/>
          <w:color w:val="auto"/>
          <w:sz w:val="20"/>
          <w:szCs w:val="20"/>
        </w:rPr>
        <w:t xml:space="preserve">nce </w:t>
      </w:r>
      <w:r w:rsidR="001B3DBB" w:rsidRPr="0023640C">
        <w:rPr>
          <w:rFonts w:cstheme="minorHAnsi"/>
          <w:color w:val="auto"/>
          <w:sz w:val="20"/>
          <w:szCs w:val="20"/>
        </w:rPr>
        <w:t xml:space="preserve">and deployment </w:t>
      </w:r>
      <w:r w:rsidRPr="0023640C">
        <w:rPr>
          <w:rFonts w:cstheme="minorHAnsi"/>
          <w:color w:val="auto"/>
          <w:sz w:val="20"/>
          <w:szCs w:val="20"/>
        </w:rPr>
        <w:t xml:space="preserve">activity in </w:t>
      </w:r>
      <w:r w:rsidR="001C3F9C" w:rsidRPr="0023640C">
        <w:rPr>
          <w:rFonts w:cstheme="minorHAnsi"/>
          <w:color w:val="auto"/>
          <w:sz w:val="20"/>
          <w:szCs w:val="20"/>
        </w:rPr>
        <w:t>Radar</w:t>
      </w:r>
      <w:r w:rsidR="004A2F26" w:rsidRPr="0023640C">
        <w:rPr>
          <w:rFonts w:cstheme="minorHAnsi"/>
          <w:color w:val="auto"/>
          <w:sz w:val="20"/>
          <w:szCs w:val="20"/>
        </w:rPr>
        <w:t xml:space="preserve"> using cli tools</w:t>
      </w:r>
    </w:p>
    <w:p w14:paraId="62A265A7" w14:textId="77777777" w:rsidR="00D3136B" w:rsidRPr="0023640C" w:rsidRDefault="00D3136B"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Conducting post-mortem reviews after product launches to identify lessons learned and areas for improvement in future releases. </w:t>
      </w:r>
    </w:p>
    <w:p w14:paraId="1E104187" w14:textId="48BF0151" w:rsidR="00C5592A" w:rsidRPr="0023640C" w:rsidRDefault="00C5592A"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Handled</w:t>
      </w:r>
      <w:r w:rsidR="00CF1415" w:rsidRPr="0023640C">
        <w:rPr>
          <w:rFonts w:cstheme="minorHAnsi"/>
          <w:color w:val="auto"/>
          <w:sz w:val="20"/>
          <w:szCs w:val="20"/>
        </w:rPr>
        <w:t xml:space="preserve"> and resolved</w:t>
      </w:r>
      <w:r w:rsidRPr="0023640C">
        <w:rPr>
          <w:rFonts w:cstheme="minorHAnsi"/>
          <w:color w:val="auto"/>
          <w:sz w:val="20"/>
          <w:szCs w:val="20"/>
        </w:rPr>
        <w:t xml:space="preserve"> multiple </w:t>
      </w:r>
      <w:r w:rsidR="00CF1415" w:rsidRPr="0023640C">
        <w:rPr>
          <w:rFonts w:cstheme="minorHAnsi"/>
          <w:color w:val="auto"/>
          <w:sz w:val="20"/>
          <w:szCs w:val="20"/>
        </w:rPr>
        <w:t>problems</w:t>
      </w:r>
      <w:r w:rsidRPr="0023640C">
        <w:rPr>
          <w:rFonts w:cstheme="minorHAnsi"/>
          <w:color w:val="auto"/>
          <w:sz w:val="20"/>
          <w:szCs w:val="20"/>
        </w:rPr>
        <w:t xml:space="preserve"> reported for Radar Application</w:t>
      </w:r>
      <w:r w:rsidR="00CF1415" w:rsidRPr="0023640C">
        <w:rPr>
          <w:rFonts w:cstheme="minorHAnsi"/>
          <w:color w:val="auto"/>
          <w:sz w:val="20"/>
          <w:szCs w:val="20"/>
        </w:rPr>
        <w:t xml:space="preserve"> as a daily activity</w:t>
      </w:r>
      <w:r w:rsidRPr="0023640C">
        <w:rPr>
          <w:rFonts w:cstheme="minorHAnsi"/>
          <w:color w:val="auto"/>
          <w:sz w:val="20"/>
          <w:szCs w:val="20"/>
        </w:rPr>
        <w:t>.</w:t>
      </w:r>
    </w:p>
    <w:p w14:paraId="2C761925" w14:textId="3AEA0E72" w:rsidR="00C5592A" w:rsidRPr="0023640C" w:rsidRDefault="00C5592A" w:rsidP="00D413F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Configured and fine-tuned the Splunk and Hubble alerts which reduced nearly </w:t>
      </w:r>
      <w:r w:rsidR="001C3F9C" w:rsidRPr="0023640C">
        <w:rPr>
          <w:rFonts w:cstheme="minorHAnsi"/>
          <w:color w:val="auto"/>
          <w:sz w:val="20"/>
          <w:szCs w:val="20"/>
        </w:rPr>
        <w:t>30% of the manual efforts.</w:t>
      </w:r>
    </w:p>
    <w:p w14:paraId="044986C0" w14:textId="0349D797" w:rsidR="009F2AFE" w:rsidRPr="0023640C" w:rsidRDefault="00D3136B" w:rsidP="00D3136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Collaborating with cross-functional teams throughout the product development lifecycle.</w:t>
      </w:r>
    </w:p>
    <w:p w14:paraId="42E079E5" w14:textId="29B2F2F8" w:rsidR="00D3136B" w:rsidRPr="0023640C" w:rsidRDefault="00D3136B" w:rsidP="00D3136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Prioritizing feature development based on business goals, user needs, and technical constraints.</w:t>
      </w:r>
    </w:p>
    <w:p w14:paraId="4987027E" w14:textId="77777777" w:rsidR="00196BE4" w:rsidRPr="0023640C" w:rsidRDefault="00196BE4" w:rsidP="00D413F9">
      <w:pPr>
        <w:pStyle w:val="Heading3"/>
        <w:rPr>
          <w:rFonts w:cstheme="minorHAnsi"/>
          <w:b/>
          <w:color w:val="auto"/>
          <w:sz w:val="20"/>
          <w:szCs w:val="20"/>
        </w:rPr>
      </w:pPr>
    </w:p>
    <w:p w14:paraId="117C06FD" w14:textId="5E24D50D" w:rsidR="00196BE4" w:rsidRPr="0023640C" w:rsidRDefault="00BF74EA" w:rsidP="00196BE4">
      <w:pPr>
        <w:pStyle w:val="Heading3"/>
        <w:rPr>
          <w:rFonts w:cstheme="minorHAnsi"/>
          <w:b/>
          <w:color w:val="auto"/>
          <w:sz w:val="20"/>
          <w:szCs w:val="20"/>
        </w:rPr>
      </w:pPr>
      <w:r w:rsidRPr="0023640C">
        <w:rPr>
          <w:rFonts w:cstheme="minorHAnsi"/>
          <w:b/>
          <w:bCs/>
          <w:color w:val="auto"/>
          <w:sz w:val="20"/>
          <w:szCs w:val="20"/>
        </w:rPr>
        <w:t>Client</w:t>
      </w:r>
      <w:r w:rsidR="00354031" w:rsidRPr="0023640C">
        <w:rPr>
          <w:rFonts w:cstheme="minorHAnsi"/>
          <w:b/>
          <w:color w:val="auto"/>
          <w:sz w:val="20"/>
          <w:szCs w:val="20"/>
        </w:rPr>
        <w:t>:</w:t>
      </w:r>
      <w:r w:rsidRPr="0023640C">
        <w:rPr>
          <w:rFonts w:cstheme="minorHAnsi"/>
          <w:b/>
          <w:color w:val="auto"/>
          <w:sz w:val="20"/>
          <w:szCs w:val="20"/>
        </w:rPr>
        <w:t xml:space="preserve"> bestbuy -</w:t>
      </w:r>
      <w:r w:rsidR="00354031" w:rsidRPr="0023640C">
        <w:rPr>
          <w:rFonts w:cstheme="minorHAnsi"/>
          <w:b/>
          <w:color w:val="auto"/>
          <w:sz w:val="20"/>
          <w:szCs w:val="20"/>
        </w:rPr>
        <w:t xml:space="preserve"> Dotcom Application (BestBuy Online site and Mobile App)</w:t>
      </w:r>
      <w:r w:rsidR="00196BE4" w:rsidRPr="0023640C">
        <w:rPr>
          <w:rFonts w:cstheme="minorHAnsi"/>
          <w:b/>
          <w:color w:val="auto"/>
          <w:sz w:val="20"/>
          <w:szCs w:val="20"/>
        </w:rPr>
        <w:t xml:space="preserve">      Apr 2020 to MAY 2023</w:t>
      </w:r>
    </w:p>
    <w:p w14:paraId="739092EF" w14:textId="2A38B080" w:rsidR="005C1031" w:rsidRPr="0023640C" w:rsidRDefault="00196BE4" w:rsidP="00D413F9">
      <w:pPr>
        <w:pStyle w:val="Heading3"/>
        <w:rPr>
          <w:rFonts w:cstheme="minorHAnsi"/>
          <w:b/>
          <w:color w:val="auto"/>
          <w:sz w:val="20"/>
          <w:szCs w:val="20"/>
        </w:rPr>
      </w:pPr>
      <w:r w:rsidRPr="0023640C">
        <w:rPr>
          <w:rFonts w:cstheme="minorHAnsi"/>
          <w:b/>
          <w:noProof/>
          <w:color w:val="auto"/>
          <w:sz w:val="20"/>
          <w:szCs w:val="20"/>
          <w:lang w:val="en-IN" w:eastAsia="en-IN"/>
        </w:rPr>
        <mc:AlternateContent>
          <mc:Choice Requires="wps">
            <w:drawing>
              <wp:anchor distT="0" distB="0" distL="114300" distR="114300" simplePos="0" relativeHeight="251659264" behindDoc="0" locked="0" layoutInCell="1" allowOverlap="1" wp14:anchorId="5BD7F6B0" wp14:editId="4D1E8C9B">
                <wp:simplePos x="0" y="0"/>
                <wp:positionH relativeFrom="column">
                  <wp:posOffset>-292100</wp:posOffset>
                </wp:positionH>
                <wp:positionV relativeFrom="paragraph">
                  <wp:posOffset>67945</wp:posOffset>
                </wp:positionV>
                <wp:extent cx="6654800" cy="6350"/>
                <wp:effectExtent l="0" t="0" r="12700" b="31750"/>
                <wp:wrapNone/>
                <wp:docPr id="4" name="Straight Connector 4"/>
                <wp:cNvGraphicFramePr/>
                <a:graphic xmlns:a="http://schemas.openxmlformats.org/drawingml/2006/main">
                  <a:graphicData uri="http://schemas.microsoft.com/office/word/2010/wordprocessingShape">
                    <wps:wsp>
                      <wps:cNvCnPr/>
                      <wps:spPr>
                        <a:xfrm>
                          <a:off x="0" y="0"/>
                          <a:ext cx="66548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5.35pt" to="50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" strokecolor="black [3200]" strokeweight=".5pt">
                <v:stroke joinstyle="miter"/>
              </v:line>
            </w:pict>
          </mc:Fallback>
        </mc:AlternateContent>
      </w:r>
    </w:p>
    <w:p w14:paraId="2FD03AA1" w14:textId="03378FCB" w:rsidR="00533700" w:rsidRPr="0023640C" w:rsidRDefault="00AF5349" w:rsidP="00513EFC">
      <w:pPr>
        <w:pStyle w:val="Heading2"/>
        <w:rPr>
          <w:rFonts w:asciiTheme="minorHAnsi" w:hAnsiTheme="minorHAnsi" w:cstheme="minorHAnsi"/>
          <w:color w:val="242424"/>
          <w:sz w:val="20"/>
          <w:szCs w:val="20"/>
          <w:shd w:val="clear" w:color="auto" w:fill="FFFFFF"/>
        </w:rPr>
      </w:pPr>
      <w:r w:rsidRPr="0023640C">
        <w:rPr>
          <w:rFonts w:asciiTheme="minorHAnsi" w:hAnsiTheme="minorHAnsi" w:cstheme="minorHAnsi"/>
          <w:color w:val="auto"/>
          <w:sz w:val="20"/>
          <w:szCs w:val="20"/>
        </w:rPr>
        <w:t>S</w:t>
      </w:r>
      <w:r w:rsidR="00F531E5" w:rsidRPr="0023640C">
        <w:rPr>
          <w:rFonts w:asciiTheme="minorHAnsi" w:hAnsiTheme="minorHAnsi" w:cstheme="minorHAnsi"/>
          <w:color w:val="auto"/>
          <w:sz w:val="20"/>
          <w:szCs w:val="20"/>
        </w:rPr>
        <w:t xml:space="preserve">ite </w:t>
      </w:r>
      <w:r w:rsidR="009D2242" w:rsidRPr="0023640C">
        <w:rPr>
          <w:rFonts w:asciiTheme="minorHAnsi" w:hAnsiTheme="minorHAnsi" w:cstheme="minorHAnsi"/>
          <w:color w:val="auto"/>
          <w:sz w:val="20"/>
          <w:szCs w:val="20"/>
        </w:rPr>
        <w:t>R</w:t>
      </w:r>
      <w:r w:rsidR="00F531E5" w:rsidRPr="0023640C">
        <w:rPr>
          <w:rFonts w:asciiTheme="minorHAnsi" w:hAnsiTheme="minorHAnsi" w:cstheme="minorHAnsi"/>
          <w:color w:val="auto"/>
          <w:sz w:val="20"/>
          <w:szCs w:val="20"/>
        </w:rPr>
        <w:t xml:space="preserve">eliability </w:t>
      </w:r>
      <w:r w:rsidR="006B3D9C" w:rsidRPr="0023640C">
        <w:rPr>
          <w:rFonts w:asciiTheme="minorHAnsi" w:hAnsiTheme="minorHAnsi" w:cstheme="minorHAnsi"/>
          <w:color w:val="auto"/>
          <w:sz w:val="20"/>
          <w:szCs w:val="20"/>
        </w:rPr>
        <w:t>Lead/</w:t>
      </w:r>
      <w:r w:rsidR="009D2242" w:rsidRPr="0023640C">
        <w:rPr>
          <w:rFonts w:asciiTheme="minorHAnsi" w:hAnsiTheme="minorHAnsi" w:cstheme="minorHAnsi"/>
          <w:color w:val="auto"/>
          <w:sz w:val="20"/>
          <w:szCs w:val="20"/>
        </w:rPr>
        <w:t>E</w:t>
      </w:r>
      <w:r w:rsidR="00F531E5" w:rsidRPr="0023640C">
        <w:rPr>
          <w:rFonts w:asciiTheme="minorHAnsi" w:hAnsiTheme="minorHAnsi" w:cstheme="minorHAnsi"/>
          <w:color w:val="auto"/>
          <w:sz w:val="20"/>
          <w:szCs w:val="20"/>
        </w:rPr>
        <w:t>ngineer</w:t>
      </w:r>
      <w:r w:rsidR="00E03F71" w:rsidRPr="0023640C">
        <w:rPr>
          <w:rFonts w:asciiTheme="minorHAnsi" w:hAnsiTheme="minorHAnsi" w:cstheme="minorHAnsi"/>
          <w:color w:val="auto"/>
          <w:sz w:val="20"/>
          <w:szCs w:val="20"/>
        </w:rPr>
        <w:t xml:space="preserve"> </w:t>
      </w:r>
      <w:r w:rsidR="00124A6D" w:rsidRPr="0023640C">
        <w:rPr>
          <w:rFonts w:asciiTheme="minorHAnsi" w:hAnsiTheme="minorHAnsi" w:cstheme="minorHAnsi"/>
          <w:color w:val="auto"/>
          <w:sz w:val="20"/>
          <w:szCs w:val="20"/>
        </w:rPr>
        <w:t>–</w:t>
      </w:r>
      <w:r w:rsidR="005A4A49" w:rsidRPr="0023640C">
        <w:rPr>
          <w:rFonts w:asciiTheme="minorHAnsi" w:hAnsiTheme="minorHAnsi" w:cstheme="minorHAnsi"/>
          <w:color w:val="auto"/>
          <w:sz w:val="20"/>
          <w:szCs w:val="20"/>
        </w:rPr>
        <w:t xml:space="preserve"> </w:t>
      </w:r>
      <w:r w:rsidR="00BB1787" w:rsidRPr="0023640C">
        <w:rPr>
          <w:rStyle w:val="Emphasis"/>
          <w:rFonts w:asciiTheme="minorHAnsi" w:hAnsiTheme="minorHAnsi" w:cstheme="minorHAnsi"/>
          <w:color w:val="auto"/>
          <w:sz w:val="20"/>
          <w:szCs w:val="20"/>
        </w:rPr>
        <w:t>Wipro</w:t>
      </w:r>
      <w:r w:rsidR="00124A6D" w:rsidRPr="0023640C">
        <w:rPr>
          <w:rStyle w:val="Emphasis"/>
          <w:rFonts w:asciiTheme="minorHAnsi" w:hAnsiTheme="minorHAnsi" w:cstheme="minorHAnsi"/>
          <w:color w:val="auto"/>
          <w:sz w:val="20"/>
          <w:szCs w:val="20"/>
        </w:rPr>
        <w:t xml:space="preserve"> </w:t>
      </w:r>
      <w:r w:rsidR="0023640C">
        <w:rPr>
          <w:rStyle w:val="Emphasis"/>
          <w:rFonts w:asciiTheme="minorHAnsi" w:hAnsiTheme="minorHAnsi" w:cstheme="minorHAnsi"/>
          <w:color w:val="auto"/>
          <w:sz w:val="20"/>
          <w:szCs w:val="20"/>
        </w:rPr>
        <w:t>(</w:t>
      </w:r>
      <w:bookmarkStart w:id="0" w:name="_GoBack"/>
      <w:bookmarkEnd w:id="0"/>
      <w:r w:rsidR="00124A6D" w:rsidRPr="0023640C">
        <w:rPr>
          <w:rFonts w:asciiTheme="minorHAnsi" w:hAnsiTheme="minorHAnsi" w:cstheme="minorHAnsi"/>
          <w:color w:val="242424"/>
          <w:sz w:val="20"/>
          <w:szCs w:val="20"/>
          <w:shd w:val="clear" w:color="auto" w:fill="FFFFFF"/>
        </w:rPr>
        <w:t>Richfield, Minnesota)</w:t>
      </w:r>
      <w:r w:rsidR="005C4BDA" w:rsidRPr="0023640C">
        <w:rPr>
          <w:rFonts w:asciiTheme="minorHAnsi" w:hAnsiTheme="minorHAnsi" w:cstheme="minorHAnsi"/>
          <w:color w:val="242424"/>
          <w:sz w:val="20"/>
          <w:szCs w:val="20"/>
          <w:shd w:val="clear" w:color="auto" w:fill="FFFFFF"/>
        </w:rPr>
        <w:t xml:space="preserve"> Hybrid</w:t>
      </w:r>
    </w:p>
    <w:p w14:paraId="4C8ACF06" w14:textId="77777777" w:rsidR="0023640C" w:rsidRPr="0023640C" w:rsidRDefault="0023640C" w:rsidP="00513EFC">
      <w:pPr>
        <w:pStyle w:val="Heading2"/>
        <w:rPr>
          <w:rFonts w:asciiTheme="minorHAnsi" w:hAnsiTheme="minorHAnsi" w:cstheme="minorHAnsi"/>
          <w:b w:val="0"/>
          <w:iCs/>
          <w:color w:val="auto"/>
          <w:sz w:val="20"/>
          <w:szCs w:val="20"/>
        </w:rPr>
      </w:pPr>
    </w:p>
    <w:p w14:paraId="50228DBE" w14:textId="77777777" w:rsidR="00D41291" w:rsidRPr="0023640C" w:rsidRDefault="00D41291" w:rsidP="00D41291">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Monitor and report on service level objectives for the application services and work with business and product owners to establish key performance indicators</w:t>
      </w:r>
    </w:p>
    <w:p w14:paraId="58A48FC2" w14:textId="6ED83694" w:rsidR="00D41291" w:rsidRPr="0023640C" w:rsidRDefault="00D41291" w:rsidP="00D41291">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Configuring alerts and dashboard in Splunk, Dynatrace, Kibana and Grafana for monitoring the application and ensure the availability of the site around the clock</w:t>
      </w:r>
    </w:p>
    <w:p w14:paraId="209B429A" w14:textId="41D3750A" w:rsidR="00AD39EF" w:rsidRPr="0023640C" w:rsidRDefault="00AD39EF" w:rsidP="00AD39E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lastRenderedPageBreak/>
        <w:t>Providing Operational support for different modules of the online site like customer facing, commerce applications and associate facing applications</w:t>
      </w:r>
    </w:p>
    <w:p w14:paraId="28382287" w14:textId="77777777" w:rsidR="00AD39EF" w:rsidRPr="0023640C" w:rsidRDefault="00AD39EF" w:rsidP="00AD39E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Assist in day-to-day production/non-production issues, analyze and act as an escalation point to resolve the issue</w:t>
      </w:r>
    </w:p>
    <w:p w14:paraId="04A0FD72" w14:textId="563C25D6" w:rsidR="004473CA" w:rsidRPr="0023640C" w:rsidRDefault="00B55443" w:rsidP="004A288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Developed multiple Automation script</w:t>
      </w:r>
      <w:r w:rsidR="007B51D5" w:rsidRPr="0023640C">
        <w:rPr>
          <w:rFonts w:cstheme="minorHAnsi"/>
          <w:color w:val="auto"/>
          <w:sz w:val="20"/>
          <w:szCs w:val="20"/>
        </w:rPr>
        <w:t>s</w:t>
      </w:r>
      <w:r w:rsidRPr="0023640C">
        <w:rPr>
          <w:rFonts w:cstheme="minorHAnsi"/>
          <w:color w:val="auto"/>
          <w:sz w:val="20"/>
          <w:szCs w:val="20"/>
        </w:rPr>
        <w:t xml:space="preserve"> using Python </w:t>
      </w:r>
      <w:r w:rsidR="00284856" w:rsidRPr="0023640C">
        <w:rPr>
          <w:rFonts w:cstheme="minorHAnsi"/>
          <w:color w:val="auto"/>
          <w:sz w:val="20"/>
          <w:szCs w:val="20"/>
        </w:rPr>
        <w:t xml:space="preserve">and Selenium to perform end to end </w:t>
      </w:r>
      <w:r w:rsidR="00C93438" w:rsidRPr="0023640C">
        <w:rPr>
          <w:rFonts w:cstheme="minorHAnsi"/>
          <w:color w:val="auto"/>
          <w:sz w:val="20"/>
          <w:szCs w:val="20"/>
        </w:rPr>
        <w:t xml:space="preserve">Application regression </w:t>
      </w:r>
      <w:r w:rsidR="00900C31" w:rsidRPr="0023640C">
        <w:rPr>
          <w:rFonts w:cstheme="minorHAnsi"/>
          <w:color w:val="auto"/>
          <w:sz w:val="20"/>
          <w:szCs w:val="20"/>
        </w:rPr>
        <w:t>validation</w:t>
      </w:r>
      <w:r w:rsidR="007D0BB3" w:rsidRPr="0023640C">
        <w:rPr>
          <w:rFonts w:cstheme="minorHAnsi"/>
          <w:color w:val="auto"/>
          <w:sz w:val="20"/>
          <w:szCs w:val="20"/>
        </w:rPr>
        <w:t xml:space="preserve"> </w:t>
      </w:r>
      <w:r w:rsidR="00576D88" w:rsidRPr="0023640C">
        <w:rPr>
          <w:rFonts w:cstheme="minorHAnsi"/>
          <w:color w:val="auto"/>
          <w:sz w:val="20"/>
          <w:szCs w:val="20"/>
        </w:rPr>
        <w:t xml:space="preserve">which reduces manual </w:t>
      </w:r>
      <w:r w:rsidR="00884D3E" w:rsidRPr="0023640C">
        <w:rPr>
          <w:rFonts w:cstheme="minorHAnsi"/>
          <w:color w:val="auto"/>
          <w:sz w:val="20"/>
          <w:szCs w:val="20"/>
        </w:rPr>
        <w:t>efforts</w:t>
      </w:r>
    </w:p>
    <w:p w14:paraId="5C846306" w14:textId="2551EE71" w:rsidR="00AD39EF" w:rsidRPr="0023640C" w:rsidRDefault="00AD39EF" w:rsidP="004A288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Mentored junior team members, providing guidance on technical skills, best practices, and professional development.</w:t>
      </w:r>
    </w:p>
    <w:p w14:paraId="53353885" w14:textId="77370924" w:rsidR="00AD39EF" w:rsidRPr="0023640C" w:rsidRDefault="00AD39EF" w:rsidP="004A288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Conducted regular meetings with offshore to review project status, identify risks and issues, and develop strategies for mitigation and resolution.</w:t>
      </w:r>
    </w:p>
    <w:p w14:paraId="7001C1C1" w14:textId="2431032A" w:rsidR="007D0BB3" w:rsidRPr="0023640C" w:rsidRDefault="00095ADD" w:rsidP="004A288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Implemented</w:t>
      </w:r>
      <w:r w:rsidR="0056375D" w:rsidRPr="0023640C">
        <w:rPr>
          <w:rFonts w:cstheme="minorHAnsi"/>
          <w:color w:val="auto"/>
          <w:sz w:val="20"/>
          <w:szCs w:val="20"/>
        </w:rPr>
        <w:t xml:space="preserve"> automation script</w:t>
      </w:r>
      <w:r w:rsidR="00A20C77" w:rsidRPr="0023640C">
        <w:rPr>
          <w:rFonts w:cstheme="minorHAnsi"/>
          <w:color w:val="auto"/>
          <w:sz w:val="20"/>
          <w:szCs w:val="20"/>
        </w:rPr>
        <w:t>s</w:t>
      </w:r>
      <w:r w:rsidR="0056375D" w:rsidRPr="0023640C">
        <w:rPr>
          <w:rFonts w:cstheme="minorHAnsi"/>
          <w:color w:val="auto"/>
          <w:sz w:val="20"/>
          <w:szCs w:val="20"/>
        </w:rPr>
        <w:t xml:space="preserve"> </w:t>
      </w:r>
      <w:r w:rsidR="0016146C" w:rsidRPr="0023640C">
        <w:rPr>
          <w:rFonts w:cstheme="minorHAnsi"/>
          <w:color w:val="auto"/>
          <w:sz w:val="20"/>
          <w:szCs w:val="20"/>
        </w:rPr>
        <w:t xml:space="preserve">to </w:t>
      </w:r>
      <w:r w:rsidR="00C90A47" w:rsidRPr="0023640C">
        <w:rPr>
          <w:rFonts w:cstheme="minorHAnsi"/>
          <w:color w:val="auto"/>
          <w:sz w:val="20"/>
          <w:szCs w:val="20"/>
        </w:rPr>
        <w:t xml:space="preserve">fetch </w:t>
      </w:r>
      <w:r w:rsidR="0016146C" w:rsidRPr="0023640C">
        <w:rPr>
          <w:rFonts w:cstheme="minorHAnsi"/>
          <w:color w:val="auto"/>
          <w:sz w:val="20"/>
          <w:szCs w:val="20"/>
        </w:rPr>
        <w:t>data</w:t>
      </w:r>
      <w:r w:rsidR="009E2686" w:rsidRPr="0023640C">
        <w:rPr>
          <w:rFonts w:cstheme="minorHAnsi"/>
          <w:color w:val="auto"/>
          <w:sz w:val="20"/>
          <w:szCs w:val="20"/>
        </w:rPr>
        <w:t xml:space="preserve"> from Oracle DB and mail it to </w:t>
      </w:r>
      <w:r w:rsidR="00C361C0" w:rsidRPr="0023640C">
        <w:rPr>
          <w:rFonts w:cstheme="minorHAnsi"/>
          <w:color w:val="auto"/>
          <w:sz w:val="20"/>
          <w:szCs w:val="20"/>
        </w:rPr>
        <w:t>Business team for reporting</w:t>
      </w:r>
    </w:p>
    <w:p w14:paraId="622034D0" w14:textId="0498B084" w:rsidR="00576D88" w:rsidRPr="0023640C" w:rsidRDefault="002450BE" w:rsidP="004A288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Enhancing existing automation </w:t>
      </w:r>
      <w:r w:rsidR="00255B10" w:rsidRPr="0023640C">
        <w:rPr>
          <w:rFonts w:cstheme="minorHAnsi"/>
          <w:color w:val="auto"/>
          <w:sz w:val="20"/>
          <w:szCs w:val="20"/>
        </w:rPr>
        <w:t>suites</w:t>
      </w:r>
      <w:r w:rsidRPr="0023640C">
        <w:rPr>
          <w:rFonts w:cstheme="minorHAnsi"/>
          <w:color w:val="auto"/>
          <w:sz w:val="20"/>
          <w:szCs w:val="20"/>
        </w:rPr>
        <w:t xml:space="preserve"> by identifying improvement areas</w:t>
      </w:r>
    </w:p>
    <w:p w14:paraId="16882D4E" w14:textId="2234F2F1" w:rsidR="00E44D6A" w:rsidRPr="0023640C" w:rsidRDefault="005470EC" w:rsidP="00BC09A4">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Developed various functionalities in </w:t>
      </w:r>
      <w:r w:rsidR="00AD7C15" w:rsidRPr="0023640C">
        <w:rPr>
          <w:rFonts w:cstheme="minorHAnsi"/>
          <w:color w:val="auto"/>
          <w:sz w:val="20"/>
          <w:szCs w:val="20"/>
        </w:rPr>
        <w:t>Slack Chatbot</w:t>
      </w:r>
      <w:r w:rsidR="00940A3D" w:rsidRPr="0023640C">
        <w:rPr>
          <w:rFonts w:cstheme="minorHAnsi"/>
          <w:color w:val="auto"/>
          <w:sz w:val="20"/>
          <w:szCs w:val="20"/>
        </w:rPr>
        <w:t xml:space="preserve"> </w:t>
      </w:r>
      <w:r w:rsidR="002A3E27" w:rsidRPr="0023640C">
        <w:rPr>
          <w:rFonts w:cstheme="minorHAnsi"/>
          <w:color w:val="auto"/>
          <w:sz w:val="20"/>
          <w:szCs w:val="20"/>
        </w:rPr>
        <w:t xml:space="preserve">to </w:t>
      </w:r>
      <w:r w:rsidR="00255B10" w:rsidRPr="0023640C">
        <w:rPr>
          <w:rFonts w:cstheme="minorHAnsi"/>
          <w:color w:val="auto"/>
          <w:sz w:val="20"/>
          <w:szCs w:val="20"/>
        </w:rPr>
        <w:t xml:space="preserve">perform </w:t>
      </w:r>
      <w:r w:rsidR="002A3E27" w:rsidRPr="0023640C">
        <w:rPr>
          <w:rFonts w:cstheme="minorHAnsi"/>
          <w:color w:val="auto"/>
          <w:sz w:val="20"/>
          <w:szCs w:val="20"/>
        </w:rPr>
        <w:t xml:space="preserve">activities like application health check, Server health, Impact </w:t>
      </w:r>
      <w:r w:rsidR="00176AA8" w:rsidRPr="0023640C">
        <w:rPr>
          <w:rFonts w:cstheme="minorHAnsi"/>
          <w:color w:val="auto"/>
          <w:sz w:val="20"/>
          <w:szCs w:val="20"/>
        </w:rPr>
        <w:t>analysis, multiple smoke testing suites</w:t>
      </w:r>
    </w:p>
    <w:p w14:paraId="78BF223F" w14:textId="020A12AA" w:rsidR="00F7771B" w:rsidRPr="0023640C" w:rsidRDefault="00670AF5" w:rsidP="00F7771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Implemented </w:t>
      </w:r>
      <w:r w:rsidR="00705907" w:rsidRPr="0023640C">
        <w:rPr>
          <w:rFonts w:cstheme="minorHAnsi"/>
          <w:color w:val="auto"/>
          <w:sz w:val="20"/>
          <w:szCs w:val="20"/>
        </w:rPr>
        <w:t>automated deployment</w:t>
      </w:r>
      <w:r w:rsidR="0008455F" w:rsidRPr="0023640C">
        <w:rPr>
          <w:rFonts w:cstheme="minorHAnsi"/>
          <w:color w:val="auto"/>
          <w:sz w:val="20"/>
          <w:szCs w:val="20"/>
        </w:rPr>
        <w:t xml:space="preserve"> process </w:t>
      </w:r>
      <w:r w:rsidRPr="0023640C">
        <w:rPr>
          <w:rFonts w:cstheme="minorHAnsi"/>
          <w:color w:val="auto"/>
          <w:sz w:val="20"/>
          <w:szCs w:val="20"/>
        </w:rPr>
        <w:t xml:space="preserve">using Jenkins </w:t>
      </w:r>
      <w:r w:rsidR="0019237D" w:rsidRPr="0023640C">
        <w:rPr>
          <w:rFonts w:cstheme="minorHAnsi"/>
          <w:color w:val="auto"/>
          <w:sz w:val="20"/>
          <w:szCs w:val="20"/>
        </w:rPr>
        <w:t>CI/CD</w:t>
      </w:r>
      <w:r w:rsidR="00255B10" w:rsidRPr="0023640C">
        <w:rPr>
          <w:rFonts w:cstheme="minorHAnsi"/>
          <w:color w:val="auto"/>
          <w:sz w:val="20"/>
          <w:szCs w:val="20"/>
        </w:rPr>
        <w:t xml:space="preserve"> to </w:t>
      </w:r>
      <w:r w:rsidR="00074F03" w:rsidRPr="0023640C">
        <w:rPr>
          <w:rFonts w:cstheme="minorHAnsi"/>
          <w:color w:val="auto"/>
          <w:sz w:val="20"/>
          <w:szCs w:val="20"/>
        </w:rPr>
        <w:t xml:space="preserve">redesign </w:t>
      </w:r>
      <w:r w:rsidRPr="0023640C">
        <w:rPr>
          <w:rFonts w:cstheme="minorHAnsi"/>
          <w:color w:val="auto"/>
          <w:sz w:val="20"/>
          <w:szCs w:val="20"/>
        </w:rPr>
        <w:t>the existing</w:t>
      </w:r>
      <w:r w:rsidR="00D03904" w:rsidRPr="0023640C">
        <w:rPr>
          <w:rFonts w:cstheme="minorHAnsi"/>
          <w:color w:val="auto"/>
          <w:sz w:val="20"/>
          <w:szCs w:val="20"/>
        </w:rPr>
        <w:t xml:space="preserve"> manual</w:t>
      </w:r>
      <w:r w:rsidRPr="0023640C">
        <w:rPr>
          <w:rFonts w:cstheme="minorHAnsi"/>
          <w:color w:val="auto"/>
          <w:sz w:val="20"/>
          <w:szCs w:val="20"/>
        </w:rPr>
        <w:t xml:space="preserve"> deployment process</w:t>
      </w:r>
    </w:p>
    <w:p w14:paraId="5C867C40" w14:textId="732CF017" w:rsidR="00D7217E" w:rsidRPr="0023640C" w:rsidRDefault="00D7217E" w:rsidP="00D7217E">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Developed declarative Jenkins Pipeline Script as part of the Automated Deployment</w:t>
      </w:r>
    </w:p>
    <w:p w14:paraId="0F900EEA" w14:textId="0EF583AC" w:rsidR="00D7217E" w:rsidRPr="0023640C" w:rsidRDefault="00D7217E" w:rsidP="00F7771B">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Working experience in SAST tool </w:t>
      </w:r>
      <w:proofErr w:type="spellStart"/>
      <w:r w:rsidRPr="0023640C">
        <w:rPr>
          <w:rFonts w:cstheme="minorHAnsi"/>
          <w:color w:val="auto"/>
          <w:sz w:val="20"/>
          <w:szCs w:val="20"/>
        </w:rPr>
        <w:t>Checkmarx</w:t>
      </w:r>
      <w:proofErr w:type="spellEnd"/>
      <w:r w:rsidRPr="0023640C">
        <w:rPr>
          <w:rFonts w:cstheme="minorHAnsi"/>
          <w:color w:val="auto"/>
          <w:sz w:val="20"/>
          <w:szCs w:val="20"/>
        </w:rPr>
        <w:t xml:space="preserve"> to find out vulnerabilities in code before production deployment by adding it as a stage in Jenkins pipeline</w:t>
      </w:r>
    </w:p>
    <w:p w14:paraId="77E6BA87" w14:textId="6F4F7144" w:rsidR="00997B12" w:rsidRPr="0023640C" w:rsidRDefault="00A3095D" w:rsidP="004145D8">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Performed </w:t>
      </w:r>
      <w:r w:rsidR="00843EC2" w:rsidRPr="0023640C">
        <w:rPr>
          <w:rFonts w:cstheme="minorHAnsi"/>
          <w:color w:val="auto"/>
          <w:sz w:val="20"/>
          <w:szCs w:val="20"/>
        </w:rPr>
        <w:t xml:space="preserve">Deliverables management, </w:t>
      </w:r>
      <w:r w:rsidRPr="0023640C">
        <w:rPr>
          <w:rFonts w:cstheme="minorHAnsi"/>
          <w:color w:val="auto"/>
          <w:sz w:val="20"/>
          <w:szCs w:val="20"/>
        </w:rPr>
        <w:t>Defect tracking</w:t>
      </w:r>
      <w:r w:rsidR="00CC46B9" w:rsidRPr="0023640C">
        <w:rPr>
          <w:rFonts w:cstheme="minorHAnsi"/>
          <w:color w:val="auto"/>
          <w:sz w:val="20"/>
          <w:szCs w:val="20"/>
        </w:rPr>
        <w:t xml:space="preserve"> and </w:t>
      </w:r>
      <w:r w:rsidR="00985F91" w:rsidRPr="0023640C">
        <w:rPr>
          <w:rFonts w:cstheme="minorHAnsi"/>
          <w:color w:val="auto"/>
          <w:sz w:val="20"/>
          <w:szCs w:val="20"/>
        </w:rPr>
        <w:t>Management using JIRA</w:t>
      </w:r>
    </w:p>
    <w:p w14:paraId="3E06433C" w14:textId="78FDD6BA" w:rsidR="00515A4E" w:rsidRPr="0023640C" w:rsidRDefault="00A06518" w:rsidP="00D7217E">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Exposure to</w:t>
      </w:r>
      <w:r w:rsidR="00D7217E" w:rsidRPr="0023640C">
        <w:rPr>
          <w:rFonts w:cstheme="minorHAnsi"/>
          <w:color w:val="auto"/>
          <w:sz w:val="20"/>
          <w:szCs w:val="20"/>
        </w:rPr>
        <w:t xml:space="preserve"> Agile Methodology in</w:t>
      </w:r>
      <w:r w:rsidRPr="0023640C">
        <w:rPr>
          <w:rFonts w:cstheme="minorHAnsi"/>
          <w:color w:val="auto"/>
          <w:sz w:val="20"/>
          <w:szCs w:val="20"/>
        </w:rPr>
        <w:t xml:space="preserve"> </w:t>
      </w:r>
      <w:r w:rsidR="00A31044" w:rsidRPr="0023640C">
        <w:rPr>
          <w:rFonts w:cstheme="minorHAnsi"/>
          <w:color w:val="auto"/>
          <w:sz w:val="20"/>
          <w:szCs w:val="20"/>
        </w:rPr>
        <w:t xml:space="preserve">Story, </w:t>
      </w:r>
      <w:r w:rsidR="00BA66D7" w:rsidRPr="0023640C">
        <w:rPr>
          <w:rFonts w:cstheme="minorHAnsi"/>
          <w:color w:val="auto"/>
          <w:sz w:val="20"/>
          <w:szCs w:val="20"/>
        </w:rPr>
        <w:t>Epi</w:t>
      </w:r>
      <w:r w:rsidR="0030660D" w:rsidRPr="0023640C">
        <w:rPr>
          <w:rFonts w:cstheme="minorHAnsi"/>
          <w:color w:val="auto"/>
          <w:sz w:val="20"/>
          <w:szCs w:val="20"/>
        </w:rPr>
        <w:t>c</w:t>
      </w:r>
      <w:r w:rsidR="00BA66D7" w:rsidRPr="0023640C">
        <w:rPr>
          <w:rFonts w:cstheme="minorHAnsi"/>
          <w:color w:val="auto"/>
          <w:sz w:val="20"/>
          <w:szCs w:val="20"/>
        </w:rPr>
        <w:t xml:space="preserve">, </w:t>
      </w:r>
      <w:r w:rsidR="009F1030" w:rsidRPr="0023640C">
        <w:rPr>
          <w:rFonts w:cstheme="minorHAnsi"/>
          <w:color w:val="auto"/>
          <w:sz w:val="20"/>
          <w:szCs w:val="20"/>
        </w:rPr>
        <w:t>Point</w:t>
      </w:r>
      <w:r w:rsidR="00B03898" w:rsidRPr="0023640C">
        <w:rPr>
          <w:rFonts w:cstheme="minorHAnsi"/>
          <w:color w:val="auto"/>
          <w:sz w:val="20"/>
          <w:szCs w:val="20"/>
        </w:rPr>
        <w:t>s</w:t>
      </w:r>
      <w:r w:rsidR="009F1030" w:rsidRPr="0023640C">
        <w:rPr>
          <w:rFonts w:cstheme="minorHAnsi"/>
          <w:color w:val="auto"/>
          <w:sz w:val="20"/>
          <w:szCs w:val="20"/>
        </w:rPr>
        <w:t xml:space="preserve"> estimation and </w:t>
      </w:r>
      <w:r w:rsidR="00B03898" w:rsidRPr="0023640C">
        <w:rPr>
          <w:rFonts w:cstheme="minorHAnsi"/>
          <w:color w:val="auto"/>
          <w:sz w:val="20"/>
          <w:szCs w:val="20"/>
        </w:rPr>
        <w:t xml:space="preserve">scrum </w:t>
      </w:r>
      <w:r w:rsidR="0030660D" w:rsidRPr="0023640C">
        <w:rPr>
          <w:rFonts w:cstheme="minorHAnsi"/>
          <w:color w:val="auto"/>
          <w:sz w:val="20"/>
          <w:szCs w:val="20"/>
        </w:rPr>
        <w:t>ceremonies</w:t>
      </w:r>
    </w:p>
    <w:p w14:paraId="0B3224B7" w14:textId="49A1AAF8" w:rsidR="00997B12" w:rsidRPr="0023640C" w:rsidRDefault="007A1F7F" w:rsidP="00997B12">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Competence in </w:t>
      </w:r>
      <w:r w:rsidR="00BE7F08" w:rsidRPr="0023640C">
        <w:rPr>
          <w:rFonts w:cstheme="minorHAnsi"/>
          <w:color w:val="auto"/>
          <w:sz w:val="20"/>
          <w:szCs w:val="20"/>
        </w:rPr>
        <w:t xml:space="preserve">version control tool (GIT) </w:t>
      </w:r>
      <w:r w:rsidR="004E5B13" w:rsidRPr="0023640C">
        <w:rPr>
          <w:rFonts w:cstheme="minorHAnsi"/>
          <w:color w:val="auto"/>
          <w:sz w:val="20"/>
          <w:szCs w:val="20"/>
        </w:rPr>
        <w:t xml:space="preserve">with source code management </w:t>
      </w:r>
      <w:r w:rsidR="00146D9D" w:rsidRPr="0023640C">
        <w:rPr>
          <w:rFonts w:cstheme="minorHAnsi"/>
          <w:color w:val="auto"/>
          <w:sz w:val="20"/>
          <w:szCs w:val="20"/>
        </w:rPr>
        <w:t>tools</w:t>
      </w:r>
      <w:r w:rsidR="004E5B13" w:rsidRPr="0023640C">
        <w:rPr>
          <w:rFonts w:cstheme="minorHAnsi"/>
          <w:color w:val="auto"/>
          <w:sz w:val="20"/>
          <w:szCs w:val="20"/>
        </w:rPr>
        <w:t xml:space="preserve"> </w:t>
      </w:r>
      <w:r w:rsidR="001C44FD" w:rsidRPr="0023640C">
        <w:rPr>
          <w:rFonts w:cstheme="minorHAnsi"/>
          <w:color w:val="auto"/>
          <w:sz w:val="20"/>
          <w:szCs w:val="20"/>
        </w:rPr>
        <w:t xml:space="preserve">like </w:t>
      </w:r>
      <w:proofErr w:type="spellStart"/>
      <w:r w:rsidR="00997B12" w:rsidRPr="0023640C">
        <w:rPr>
          <w:rFonts w:cstheme="minorHAnsi"/>
          <w:color w:val="auto"/>
          <w:sz w:val="20"/>
          <w:szCs w:val="20"/>
        </w:rPr>
        <w:t>Github</w:t>
      </w:r>
      <w:proofErr w:type="spellEnd"/>
      <w:r w:rsidR="00997B12" w:rsidRPr="0023640C">
        <w:rPr>
          <w:rFonts w:cstheme="minorHAnsi"/>
          <w:color w:val="auto"/>
          <w:sz w:val="20"/>
          <w:szCs w:val="20"/>
        </w:rPr>
        <w:t xml:space="preserve"> and </w:t>
      </w:r>
      <w:proofErr w:type="spellStart"/>
      <w:r w:rsidR="00997B12" w:rsidRPr="0023640C">
        <w:rPr>
          <w:rFonts w:cstheme="minorHAnsi"/>
          <w:color w:val="auto"/>
          <w:sz w:val="20"/>
          <w:szCs w:val="20"/>
        </w:rPr>
        <w:t>bitbucket</w:t>
      </w:r>
      <w:proofErr w:type="spellEnd"/>
    </w:p>
    <w:p w14:paraId="6D9AEFD3" w14:textId="365FBA1F" w:rsidR="006658B0" w:rsidRPr="0023640C" w:rsidRDefault="003604AB" w:rsidP="00EC73EC">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Monitoring order trend</w:t>
      </w:r>
      <w:r w:rsidR="00F32B7E" w:rsidRPr="0023640C">
        <w:rPr>
          <w:rFonts w:cstheme="minorHAnsi"/>
          <w:color w:val="auto"/>
          <w:sz w:val="20"/>
          <w:szCs w:val="20"/>
        </w:rPr>
        <w:t>s</w:t>
      </w:r>
      <w:r w:rsidRPr="0023640C">
        <w:rPr>
          <w:rFonts w:cstheme="minorHAnsi"/>
          <w:color w:val="auto"/>
          <w:sz w:val="20"/>
          <w:szCs w:val="20"/>
        </w:rPr>
        <w:t xml:space="preserve"> </w:t>
      </w:r>
      <w:r w:rsidR="008E4648" w:rsidRPr="0023640C">
        <w:rPr>
          <w:rFonts w:cstheme="minorHAnsi"/>
          <w:color w:val="auto"/>
          <w:sz w:val="20"/>
          <w:szCs w:val="20"/>
        </w:rPr>
        <w:t>and</w:t>
      </w:r>
      <w:r w:rsidR="00F00F80" w:rsidRPr="0023640C">
        <w:rPr>
          <w:rFonts w:cstheme="minorHAnsi"/>
          <w:color w:val="auto"/>
          <w:sz w:val="20"/>
          <w:szCs w:val="20"/>
        </w:rPr>
        <w:t xml:space="preserve"> scal</w:t>
      </w:r>
      <w:r w:rsidR="00A931E9" w:rsidRPr="0023640C">
        <w:rPr>
          <w:rFonts w:cstheme="minorHAnsi"/>
          <w:color w:val="auto"/>
          <w:sz w:val="20"/>
          <w:szCs w:val="20"/>
        </w:rPr>
        <w:t>ing</w:t>
      </w:r>
      <w:r w:rsidR="00F00F80" w:rsidRPr="0023640C">
        <w:rPr>
          <w:rFonts w:cstheme="minorHAnsi"/>
          <w:color w:val="auto"/>
          <w:sz w:val="20"/>
          <w:szCs w:val="20"/>
        </w:rPr>
        <w:t xml:space="preserve"> the application </w:t>
      </w:r>
      <w:r w:rsidR="008E4648" w:rsidRPr="0023640C">
        <w:rPr>
          <w:rFonts w:cstheme="minorHAnsi"/>
          <w:color w:val="auto"/>
          <w:sz w:val="20"/>
          <w:szCs w:val="20"/>
        </w:rPr>
        <w:t xml:space="preserve">accordingly </w:t>
      </w:r>
      <w:r w:rsidR="00F00F80" w:rsidRPr="0023640C">
        <w:rPr>
          <w:rFonts w:cstheme="minorHAnsi"/>
          <w:color w:val="auto"/>
          <w:sz w:val="20"/>
          <w:szCs w:val="20"/>
        </w:rPr>
        <w:t xml:space="preserve">to handle the traffic </w:t>
      </w:r>
    </w:p>
    <w:p w14:paraId="35497A90" w14:textId="1D9ACF61" w:rsidR="006A51CF" w:rsidRPr="0023640C" w:rsidRDefault="006A51CF" w:rsidP="00EC73EC">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Bot attacks are </w:t>
      </w:r>
      <w:r w:rsidR="00B0348E" w:rsidRPr="0023640C">
        <w:rPr>
          <w:rFonts w:cstheme="minorHAnsi"/>
          <w:color w:val="auto"/>
          <w:sz w:val="20"/>
          <w:szCs w:val="20"/>
        </w:rPr>
        <w:t>analyzed</w:t>
      </w:r>
      <w:r w:rsidR="006E584D" w:rsidRPr="0023640C">
        <w:rPr>
          <w:rFonts w:cstheme="minorHAnsi"/>
          <w:color w:val="auto"/>
          <w:sz w:val="20"/>
          <w:szCs w:val="20"/>
        </w:rPr>
        <w:t xml:space="preserve"> using tools</w:t>
      </w:r>
      <w:r w:rsidR="00510C2D" w:rsidRPr="0023640C">
        <w:rPr>
          <w:rFonts w:cstheme="minorHAnsi"/>
          <w:color w:val="auto"/>
          <w:sz w:val="20"/>
          <w:szCs w:val="20"/>
        </w:rPr>
        <w:t>, logs</w:t>
      </w:r>
      <w:r w:rsidRPr="0023640C">
        <w:rPr>
          <w:rFonts w:cstheme="minorHAnsi"/>
          <w:color w:val="auto"/>
          <w:sz w:val="20"/>
          <w:szCs w:val="20"/>
        </w:rPr>
        <w:t xml:space="preserve"> and report </w:t>
      </w:r>
      <w:r w:rsidR="00B0348E" w:rsidRPr="0023640C">
        <w:rPr>
          <w:rFonts w:cstheme="minorHAnsi"/>
          <w:color w:val="auto"/>
          <w:sz w:val="20"/>
          <w:szCs w:val="20"/>
        </w:rPr>
        <w:t xml:space="preserve">to </w:t>
      </w:r>
      <w:r w:rsidR="00347DE7" w:rsidRPr="0023640C">
        <w:rPr>
          <w:rFonts w:cstheme="minorHAnsi"/>
          <w:color w:val="auto"/>
          <w:sz w:val="20"/>
          <w:szCs w:val="20"/>
        </w:rPr>
        <w:t>concern</w:t>
      </w:r>
      <w:r w:rsidR="00510C2D" w:rsidRPr="0023640C">
        <w:rPr>
          <w:rFonts w:cstheme="minorHAnsi"/>
          <w:color w:val="auto"/>
          <w:sz w:val="20"/>
          <w:szCs w:val="20"/>
        </w:rPr>
        <w:t>ed</w:t>
      </w:r>
      <w:r w:rsidR="00B0348E" w:rsidRPr="0023640C">
        <w:rPr>
          <w:rFonts w:cstheme="minorHAnsi"/>
          <w:color w:val="auto"/>
          <w:sz w:val="20"/>
          <w:szCs w:val="20"/>
        </w:rPr>
        <w:t xml:space="preserve"> team </w:t>
      </w:r>
      <w:r w:rsidR="00171A85" w:rsidRPr="0023640C">
        <w:rPr>
          <w:rFonts w:cstheme="minorHAnsi"/>
          <w:color w:val="auto"/>
          <w:sz w:val="20"/>
          <w:szCs w:val="20"/>
        </w:rPr>
        <w:t>for further action</w:t>
      </w:r>
    </w:p>
    <w:p w14:paraId="770A11E3" w14:textId="3C4843C0" w:rsidR="00E57064" w:rsidRPr="0023640C" w:rsidRDefault="00E57064" w:rsidP="00E57064">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Analyzing popular high selling product launches and their effects</w:t>
      </w:r>
      <w:r w:rsidR="007B5378" w:rsidRPr="0023640C">
        <w:rPr>
          <w:rFonts w:cstheme="minorHAnsi"/>
          <w:color w:val="auto"/>
          <w:sz w:val="20"/>
          <w:szCs w:val="20"/>
        </w:rPr>
        <w:t xml:space="preserve"> </w:t>
      </w:r>
      <w:r w:rsidR="00E47A26" w:rsidRPr="0023640C">
        <w:rPr>
          <w:rFonts w:cstheme="minorHAnsi"/>
          <w:color w:val="auto"/>
          <w:sz w:val="20"/>
          <w:szCs w:val="20"/>
        </w:rPr>
        <w:t xml:space="preserve">on </w:t>
      </w:r>
      <w:r w:rsidRPr="0023640C">
        <w:rPr>
          <w:rFonts w:cstheme="minorHAnsi"/>
          <w:color w:val="auto"/>
          <w:sz w:val="20"/>
          <w:szCs w:val="20"/>
        </w:rPr>
        <w:t>system performance and scale application to maintain stability of the site</w:t>
      </w:r>
    </w:p>
    <w:p w14:paraId="585D344A" w14:textId="1C8C85C7" w:rsidR="00E57064" w:rsidRPr="0023640C" w:rsidRDefault="00E57064" w:rsidP="00E57064">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Coordinate with Business, collect data </w:t>
      </w:r>
      <w:r w:rsidR="000462BC" w:rsidRPr="0023640C">
        <w:rPr>
          <w:rFonts w:cstheme="minorHAnsi"/>
          <w:color w:val="auto"/>
          <w:sz w:val="20"/>
          <w:szCs w:val="20"/>
        </w:rPr>
        <w:t xml:space="preserve">and communicate to </w:t>
      </w:r>
      <w:r w:rsidR="001479CF" w:rsidRPr="0023640C">
        <w:rPr>
          <w:rFonts w:cstheme="minorHAnsi"/>
          <w:color w:val="auto"/>
          <w:sz w:val="20"/>
          <w:szCs w:val="20"/>
        </w:rPr>
        <w:t xml:space="preserve">respective teams </w:t>
      </w:r>
      <w:r w:rsidRPr="0023640C">
        <w:rPr>
          <w:rFonts w:cstheme="minorHAnsi"/>
          <w:color w:val="auto"/>
          <w:sz w:val="20"/>
          <w:szCs w:val="20"/>
        </w:rPr>
        <w:t xml:space="preserve">for </w:t>
      </w:r>
      <w:r w:rsidR="000462BC" w:rsidRPr="0023640C">
        <w:rPr>
          <w:rFonts w:cstheme="minorHAnsi"/>
          <w:color w:val="auto"/>
          <w:sz w:val="20"/>
          <w:szCs w:val="20"/>
        </w:rPr>
        <w:t>successful product launch</w:t>
      </w:r>
      <w:r w:rsidR="00C92C8B" w:rsidRPr="0023640C">
        <w:rPr>
          <w:rFonts w:cstheme="minorHAnsi"/>
          <w:color w:val="auto"/>
          <w:sz w:val="20"/>
          <w:szCs w:val="20"/>
        </w:rPr>
        <w:t>es</w:t>
      </w:r>
    </w:p>
    <w:p w14:paraId="0FA98316" w14:textId="050A9B2E" w:rsidR="00562702" w:rsidRPr="0023640C" w:rsidRDefault="002D516F" w:rsidP="006728BD">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R</w:t>
      </w:r>
      <w:r w:rsidR="001F6160" w:rsidRPr="0023640C">
        <w:rPr>
          <w:rFonts w:cstheme="minorHAnsi"/>
          <w:color w:val="auto"/>
          <w:sz w:val="20"/>
          <w:szCs w:val="20"/>
        </w:rPr>
        <w:t xml:space="preserve">eviewing impact </w:t>
      </w:r>
      <w:r w:rsidR="006728BD" w:rsidRPr="0023640C">
        <w:rPr>
          <w:rFonts w:cstheme="minorHAnsi"/>
          <w:color w:val="auto"/>
          <w:sz w:val="20"/>
          <w:szCs w:val="20"/>
        </w:rPr>
        <w:t xml:space="preserve">related to </w:t>
      </w:r>
      <w:r w:rsidR="00FC62D2" w:rsidRPr="0023640C">
        <w:rPr>
          <w:rFonts w:cstheme="minorHAnsi"/>
          <w:color w:val="auto"/>
          <w:sz w:val="20"/>
          <w:szCs w:val="20"/>
        </w:rPr>
        <w:t>Live Config changes</w:t>
      </w:r>
      <w:r w:rsidR="00DF2E3B" w:rsidRPr="0023640C">
        <w:rPr>
          <w:rFonts w:cstheme="minorHAnsi"/>
          <w:color w:val="auto"/>
          <w:sz w:val="20"/>
          <w:szCs w:val="20"/>
        </w:rPr>
        <w:t>,</w:t>
      </w:r>
      <w:r w:rsidR="006728BD" w:rsidRPr="0023640C">
        <w:rPr>
          <w:rFonts w:cstheme="minorHAnsi"/>
          <w:color w:val="auto"/>
          <w:sz w:val="20"/>
          <w:szCs w:val="20"/>
        </w:rPr>
        <w:t xml:space="preserve"> provid</w:t>
      </w:r>
      <w:r w:rsidR="0036660D" w:rsidRPr="0023640C">
        <w:rPr>
          <w:rFonts w:cstheme="minorHAnsi"/>
          <w:color w:val="auto"/>
          <w:sz w:val="20"/>
          <w:szCs w:val="20"/>
        </w:rPr>
        <w:t xml:space="preserve">ing the </w:t>
      </w:r>
      <w:r w:rsidR="006728BD" w:rsidRPr="0023640C">
        <w:rPr>
          <w:rFonts w:cstheme="minorHAnsi"/>
          <w:color w:val="auto"/>
          <w:sz w:val="20"/>
          <w:szCs w:val="20"/>
        </w:rPr>
        <w:t>approval</w:t>
      </w:r>
      <w:r w:rsidR="00DF2E3B" w:rsidRPr="0023640C">
        <w:rPr>
          <w:rFonts w:cstheme="minorHAnsi"/>
          <w:color w:val="auto"/>
          <w:sz w:val="20"/>
          <w:szCs w:val="20"/>
        </w:rPr>
        <w:t xml:space="preserve"> before production rollout</w:t>
      </w:r>
    </w:p>
    <w:p w14:paraId="4B482885" w14:textId="33273F33" w:rsidR="006041CC" w:rsidRPr="0023640C" w:rsidRDefault="00CF4897" w:rsidP="00CF4897">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Monitors the production performance statistics using </w:t>
      </w:r>
      <w:r w:rsidR="00F54AB6" w:rsidRPr="0023640C">
        <w:rPr>
          <w:rFonts w:cstheme="minorHAnsi"/>
          <w:color w:val="auto"/>
          <w:sz w:val="20"/>
          <w:szCs w:val="20"/>
        </w:rPr>
        <w:t>Grafana</w:t>
      </w:r>
      <w:r w:rsidRPr="0023640C">
        <w:rPr>
          <w:rFonts w:cstheme="minorHAnsi"/>
          <w:color w:val="auto"/>
          <w:sz w:val="20"/>
          <w:szCs w:val="20"/>
        </w:rPr>
        <w:t xml:space="preserve"> to </w:t>
      </w:r>
      <w:r w:rsidR="001D4310" w:rsidRPr="0023640C">
        <w:rPr>
          <w:rFonts w:cstheme="minorHAnsi"/>
          <w:color w:val="auto"/>
          <w:sz w:val="20"/>
          <w:szCs w:val="20"/>
        </w:rPr>
        <w:t xml:space="preserve">guarantee </w:t>
      </w:r>
      <w:r w:rsidRPr="0023640C">
        <w:rPr>
          <w:rFonts w:cstheme="minorHAnsi"/>
          <w:color w:val="auto"/>
          <w:sz w:val="20"/>
          <w:szCs w:val="20"/>
        </w:rPr>
        <w:t>all potential failures are caught immediately before it affects the global population</w:t>
      </w:r>
    </w:p>
    <w:p w14:paraId="72A2C2C7" w14:textId="03B06531" w:rsidR="00CF4897" w:rsidRPr="0023640C" w:rsidRDefault="00692C74" w:rsidP="00CF4897">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On call support to handle the critical issues during off hours</w:t>
      </w:r>
      <w:r w:rsidR="00520AAD" w:rsidRPr="0023640C">
        <w:rPr>
          <w:rFonts w:cstheme="minorHAnsi"/>
          <w:color w:val="auto"/>
          <w:sz w:val="20"/>
          <w:szCs w:val="20"/>
        </w:rPr>
        <w:t xml:space="preserve"> and weekends</w:t>
      </w:r>
    </w:p>
    <w:p w14:paraId="36232EA5" w14:textId="36616325" w:rsidR="002B25F8" w:rsidRPr="0023640C" w:rsidRDefault="002B25F8" w:rsidP="002B25F8">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Supporting </w:t>
      </w:r>
      <w:proofErr w:type="spellStart"/>
      <w:r w:rsidRPr="0023640C">
        <w:rPr>
          <w:rFonts w:cstheme="minorHAnsi"/>
          <w:color w:val="auto"/>
          <w:sz w:val="20"/>
          <w:szCs w:val="20"/>
        </w:rPr>
        <w:t>Bestbuy.com’s</w:t>
      </w:r>
      <w:proofErr w:type="spellEnd"/>
      <w:r w:rsidRPr="0023640C">
        <w:rPr>
          <w:rFonts w:cstheme="minorHAnsi"/>
          <w:color w:val="auto"/>
          <w:sz w:val="20"/>
          <w:szCs w:val="20"/>
        </w:rPr>
        <w:t xml:space="preserve"> performance test prior to Holiday period and providing Holiday</w:t>
      </w:r>
      <w:r w:rsidR="00787753" w:rsidRPr="0023640C">
        <w:rPr>
          <w:rFonts w:cstheme="minorHAnsi"/>
          <w:color w:val="auto"/>
          <w:sz w:val="20"/>
          <w:szCs w:val="20"/>
        </w:rPr>
        <w:t xml:space="preserve"> season</w:t>
      </w:r>
      <w:r w:rsidRPr="0023640C">
        <w:rPr>
          <w:rFonts w:cstheme="minorHAnsi"/>
          <w:color w:val="auto"/>
          <w:sz w:val="20"/>
          <w:szCs w:val="20"/>
        </w:rPr>
        <w:t xml:space="preserve"> support during Thanksgiving and Christmas Sale seasons</w:t>
      </w:r>
    </w:p>
    <w:p w14:paraId="55786B83" w14:textId="512562B9" w:rsidR="006F3231" w:rsidRPr="0023640C" w:rsidRDefault="00842B70" w:rsidP="002B25F8">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Proactive support </w:t>
      </w:r>
      <w:r w:rsidR="006271F4" w:rsidRPr="0023640C">
        <w:rPr>
          <w:rFonts w:cstheme="minorHAnsi"/>
          <w:color w:val="auto"/>
          <w:sz w:val="20"/>
          <w:szCs w:val="20"/>
        </w:rPr>
        <w:t>on Black Friday event day</w:t>
      </w:r>
      <w:r w:rsidR="008F468E" w:rsidRPr="0023640C">
        <w:rPr>
          <w:rFonts w:cstheme="minorHAnsi"/>
          <w:color w:val="auto"/>
          <w:sz w:val="20"/>
          <w:szCs w:val="20"/>
        </w:rPr>
        <w:t xml:space="preserve"> </w:t>
      </w:r>
      <w:r w:rsidR="002E6347" w:rsidRPr="0023640C">
        <w:rPr>
          <w:rFonts w:cstheme="minorHAnsi"/>
          <w:color w:val="auto"/>
          <w:sz w:val="20"/>
          <w:szCs w:val="20"/>
        </w:rPr>
        <w:t xml:space="preserve">bridging between business and team </w:t>
      </w:r>
      <w:r w:rsidR="008F468E" w:rsidRPr="0023640C">
        <w:rPr>
          <w:rFonts w:cstheme="minorHAnsi"/>
          <w:color w:val="auto"/>
          <w:sz w:val="20"/>
          <w:szCs w:val="20"/>
        </w:rPr>
        <w:t>by communicat</w:t>
      </w:r>
      <w:r w:rsidR="000D5D7A" w:rsidRPr="0023640C">
        <w:rPr>
          <w:rFonts w:cstheme="minorHAnsi"/>
          <w:color w:val="auto"/>
          <w:sz w:val="20"/>
          <w:szCs w:val="20"/>
        </w:rPr>
        <w:t>ing</w:t>
      </w:r>
      <w:r w:rsidR="008F468E" w:rsidRPr="0023640C">
        <w:rPr>
          <w:rFonts w:cstheme="minorHAnsi"/>
          <w:color w:val="auto"/>
          <w:sz w:val="20"/>
          <w:szCs w:val="20"/>
        </w:rPr>
        <w:t xml:space="preserve"> the issue</w:t>
      </w:r>
      <w:r w:rsidR="000D5D7A" w:rsidRPr="0023640C">
        <w:rPr>
          <w:rFonts w:cstheme="minorHAnsi"/>
          <w:color w:val="auto"/>
          <w:sz w:val="20"/>
          <w:szCs w:val="20"/>
        </w:rPr>
        <w:t>s</w:t>
      </w:r>
      <w:r w:rsidR="006652BC" w:rsidRPr="0023640C">
        <w:rPr>
          <w:rFonts w:cstheme="minorHAnsi"/>
          <w:color w:val="auto"/>
          <w:sz w:val="20"/>
          <w:szCs w:val="20"/>
        </w:rPr>
        <w:t xml:space="preserve"> reported by business</w:t>
      </w:r>
      <w:r w:rsidR="008F468E" w:rsidRPr="0023640C">
        <w:rPr>
          <w:rFonts w:cstheme="minorHAnsi"/>
          <w:color w:val="auto"/>
          <w:sz w:val="20"/>
          <w:szCs w:val="20"/>
        </w:rPr>
        <w:t xml:space="preserve"> and </w:t>
      </w:r>
      <w:r w:rsidR="00DB3750" w:rsidRPr="0023640C">
        <w:rPr>
          <w:rFonts w:cstheme="minorHAnsi"/>
          <w:color w:val="auto"/>
          <w:sz w:val="20"/>
          <w:szCs w:val="20"/>
        </w:rPr>
        <w:t>taking necessary action to resolve</w:t>
      </w:r>
    </w:p>
    <w:p w14:paraId="66903C16" w14:textId="77777777" w:rsidR="003C35B6" w:rsidRPr="0023640C" w:rsidRDefault="003C35B6" w:rsidP="0021069D">
      <w:pPr>
        <w:pStyle w:val="ListParagraph"/>
        <w:autoSpaceDE w:val="0"/>
        <w:autoSpaceDN w:val="0"/>
        <w:adjustRightInd w:val="0"/>
        <w:spacing w:after="0"/>
        <w:rPr>
          <w:rFonts w:cstheme="minorHAnsi"/>
          <w:color w:val="auto"/>
          <w:sz w:val="20"/>
          <w:szCs w:val="20"/>
        </w:rPr>
      </w:pPr>
    </w:p>
    <w:p w14:paraId="0FD520F6" w14:textId="6EDE76EE" w:rsidR="00196BE4" w:rsidRPr="0023640C" w:rsidRDefault="00BF74EA" w:rsidP="00196BE4">
      <w:pPr>
        <w:pStyle w:val="Heading3"/>
        <w:rPr>
          <w:rFonts w:cstheme="minorHAnsi"/>
          <w:b/>
          <w:color w:val="auto"/>
          <w:sz w:val="20"/>
          <w:szCs w:val="20"/>
        </w:rPr>
      </w:pPr>
      <w:r w:rsidRPr="0023640C">
        <w:rPr>
          <w:rFonts w:cstheme="minorHAnsi"/>
          <w:b/>
          <w:bCs/>
          <w:color w:val="auto"/>
          <w:sz w:val="20"/>
          <w:szCs w:val="20"/>
        </w:rPr>
        <w:t>Client</w:t>
      </w:r>
      <w:r w:rsidRPr="0023640C">
        <w:rPr>
          <w:rFonts w:cstheme="minorHAnsi"/>
          <w:b/>
          <w:color w:val="auto"/>
          <w:sz w:val="20"/>
          <w:szCs w:val="20"/>
        </w:rPr>
        <w:t>: bestbuy - Connections Activation Sales Experience (CASE) Application</w:t>
      </w:r>
      <w:r w:rsidR="00196BE4" w:rsidRPr="0023640C">
        <w:rPr>
          <w:rFonts w:cstheme="minorHAnsi"/>
          <w:b/>
          <w:color w:val="auto"/>
          <w:sz w:val="20"/>
          <w:szCs w:val="20"/>
        </w:rPr>
        <w:t xml:space="preserve">   Apr 2016 </w:t>
      </w:r>
      <w:sdt>
        <w:sdtPr>
          <w:rPr>
            <w:rFonts w:cstheme="minorHAnsi"/>
            <w:b/>
            <w:color w:val="auto"/>
            <w:sz w:val="20"/>
            <w:szCs w:val="20"/>
          </w:rPr>
          <w:alias w:val="Enter dates to for company 2: "/>
          <w:tag w:val="Enter dates to for company 2: "/>
          <w:id w:val="-1852256890"/>
          <w:placeholder>
            <w:docPart w:val="099544447A5E4A9DB7F21955504C8D57"/>
          </w:placeholder>
          <w:temporary/>
          <w:showingPlcHdr/>
        </w:sdtPr>
        <w:sdtEndPr/>
        <w:sdtContent>
          <w:r w:rsidR="00196BE4" w:rsidRPr="0023640C">
            <w:rPr>
              <w:rFonts w:cstheme="minorHAnsi"/>
              <w:b/>
              <w:color w:val="auto"/>
              <w:sz w:val="20"/>
              <w:szCs w:val="20"/>
            </w:rPr>
            <w:t>TO</w:t>
          </w:r>
        </w:sdtContent>
      </w:sdt>
      <w:r w:rsidR="00196BE4" w:rsidRPr="0023640C">
        <w:rPr>
          <w:rFonts w:cstheme="minorHAnsi"/>
          <w:b/>
          <w:color w:val="auto"/>
          <w:sz w:val="20"/>
          <w:szCs w:val="20"/>
        </w:rPr>
        <w:t xml:space="preserve"> Mar 2020</w:t>
      </w:r>
    </w:p>
    <w:p w14:paraId="29A8B755" w14:textId="6EB35685" w:rsidR="00BF74EA" w:rsidRPr="0023640C" w:rsidRDefault="00196BE4" w:rsidP="00D413F9">
      <w:pPr>
        <w:pStyle w:val="Heading3"/>
        <w:rPr>
          <w:rFonts w:cstheme="minorHAnsi"/>
          <w:b/>
          <w:color w:val="auto"/>
          <w:sz w:val="20"/>
          <w:szCs w:val="20"/>
        </w:rPr>
      </w:pPr>
      <w:r w:rsidRPr="0023640C">
        <w:rPr>
          <w:rFonts w:cstheme="minorHAnsi"/>
          <w:b/>
          <w:noProof/>
          <w:color w:val="auto"/>
          <w:sz w:val="20"/>
          <w:szCs w:val="20"/>
          <w:lang w:val="en-IN" w:eastAsia="en-IN"/>
        </w:rPr>
        <mc:AlternateContent>
          <mc:Choice Requires="wps">
            <w:drawing>
              <wp:anchor distT="0" distB="0" distL="114300" distR="114300" simplePos="0" relativeHeight="251661312" behindDoc="0" locked="0" layoutInCell="1" allowOverlap="1" wp14:anchorId="710B1896" wp14:editId="0E8325E2">
                <wp:simplePos x="0" y="0"/>
                <wp:positionH relativeFrom="column">
                  <wp:posOffset>-285750</wp:posOffset>
                </wp:positionH>
                <wp:positionV relativeFrom="paragraph">
                  <wp:posOffset>38100</wp:posOffset>
                </wp:positionV>
                <wp:extent cx="6775450" cy="31750"/>
                <wp:effectExtent l="0" t="0" r="25400" b="25400"/>
                <wp:wrapNone/>
                <wp:docPr id="7" name="Straight Connector 7"/>
                <wp:cNvGraphicFramePr/>
                <a:graphic xmlns:a="http://schemas.openxmlformats.org/drawingml/2006/main">
                  <a:graphicData uri="http://schemas.microsoft.com/office/word/2010/wordprocessingShape">
                    <wps:wsp>
                      <wps:cNvCnPr/>
                      <wps:spPr>
                        <a:xfrm flipV="1">
                          <a:off x="0" y="0"/>
                          <a:ext cx="67754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2.5pt,3pt" to="51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" strokecolor="black [3200]" strokeweight=".5pt">
                <v:stroke joinstyle="miter"/>
              </v:line>
            </w:pict>
          </mc:Fallback>
        </mc:AlternateContent>
      </w:r>
    </w:p>
    <w:p w14:paraId="7850F0B9" w14:textId="7F7D9444" w:rsidR="00533700" w:rsidRPr="0023640C" w:rsidRDefault="00153839" w:rsidP="00513EFC">
      <w:pPr>
        <w:pStyle w:val="Heading2"/>
        <w:rPr>
          <w:rFonts w:asciiTheme="minorHAnsi" w:hAnsiTheme="minorHAnsi" w:cstheme="minorHAnsi"/>
          <w:iCs/>
          <w:color w:val="auto"/>
          <w:sz w:val="20"/>
          <w:szCs w:val="20"/>
        </w:rPr>
      </w:pPr>
      <w:r w:rsidRPr="0023640C">
        <w:rPr>
          <w:rFonts w:asciiTheme="minorHAnsi" w:hAnsiTheme="minorHAnsi" w:cstheme="minorHAnsi"/>
          <w:color w:val="auto"/>
          <w:sz w:val="20"/>
          <w:szCs w:val="20"/>
        </w:rPr>
        <w:t>S</w:t>
      </w:r>
      <w:r w:rsidR="00B94415" w:rsidRPr="0023640C">
        <w:rPr>
          <w:rFonts w:asciiTheme="minorHAnsi" w:hAnsiTheme="minorHAnsi" w:cstheme="minorHAnsi"/>
          <w:color w:val="auto"/>
          <w:sz w:val="20"/>
          <w:szCs w:val="20"/>
        </w:rPr>
        <w:t>upport</w:t>
      </w:r>
      <w:r w:rsidR="0027256C" w:rsidRPr="0023640C">
        <w:rPr>
          <w:rFonts w:asciiTheme="minorHAnsi" w:hAnsiTheme="minorHAnsi" w:cstheme="minorHAnsi"/>
          <w:color w:val="auto"/>
          <w:sz w:val="20"/>
          <w:szCs w:val="20"/>
        </w:rPr>
        <w:t xml:space="preserve"> Engineer</w:t>
      </w:r>
      <w:r w:rsidR="009D2242" w:rsidRPr="0023640C">
        <w:rPr>
          <w:rFonts w:asciiTheme="minorHAnsi" w:hAnsiTheme="minorHAnsi" w:cstheme="minorHAnsi"/>
          <w:color w:val="auto"/>
          <w:sz w:val="20"/>
          <w:szCs w:val="20"/>
        </w:rPr>
        <w:t xml:space="preserve"> with Automation</w:t>
      </w:r>
      <w:r w:rsidR="0095272C" w:rsidRPr="0023640C">
        <w:rPr>
          <w:rFonts w:asciiTheme="minorHAnsi" w:hAnsiTheme="minorHAnsi" w:cstheme="minorHAnsi"/>
          <w:color w:val="auto"/>
          <w:sz w:val="20"/>
          <w:szCs w:val="20"/>
        </w:rPr>
        <w:t>/</w:t>
      </w:r>
      <w:r w:rsidR="005A4A49" w:rsidRPr="0023640C">
        <w:rPr>
          <w:rFonts w:asciiTheme="minorHAnsi" w:hAnsiTheme="minorHAnsi" w:cstheme="minorHAnsi"/>
          <w:color w:val="auto"/>
          <w:sz w:val="20"/>
          <w:szCs w:val="20"/>
        </w:rPr>
        <w:t xml:space="preserve"> </w:t>
      </w:r>
      <w:r w:rsidR="00346589" w:rsidRPr="0023640C">
        <w:rPr>
          <w:rStyle w:val="Emphasis"/>
          <w:rFonts w:asciiTheme="minorHAnsi" w:hAnsiTheme="minorHAnsi" w:cstheme="minorHAnsi"/>
          <w:color w:val="auto"/>
          <w:sz w:val="20"/>
          <w:szCs w:val="20"/>
        </w:rPr>
        <w:t>Wipro</w:t>
      </w:r>
      <w:r w:rsidR="00124A6D" w:rsidRPr="0023640C">
        <w:rPr>
          <w:rStyle w:val="Emphasis"/>
          <w:rFonts w:asciiTheme="minorHAnsi" w:hAnsiTheme="minorHAnsi" w:cstheme="minorHAnsi"/>
          <w:color w:val="auto"/>
          <w:sz w:val="20"/>
          <w:szCs w:val="20"/>
        </w:rPr>
        <w:t xml:space="preserve"> (</w:t>
      </w:r>
      <w:r w:rsidR="00124A6D" w:rsidRPr="0023640C">
        <w:rPr>
          <w:rFonts w:asciiTheme="minorHAnsi" w:hAnsiTheme="minorHAnsi" w:cstheme="minorHAnsi"/>
          <w:color w:val="242424"/>
          <w:sz w:val="20"/>
          <w:szCs w:val="20"/>
          <w:shd w:val="clear" w:color="auto" w:fill="FFFFFF"/>
        </w:rPr>
        <w:t>Chennai, India)</w:t>
      </w:r>
    </w:p>
    <w:p w14:paraId="51787F21" w14:textId="22493CB5" w:rsidR="00DB2E60" w:rsidRPr="0023640C" w:rsidRDefault="007165ED" w:rsidP="00DB2E60">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Experience in supporting retail application - </w:t>
      </w:r>
      <w:r w:rsidR="00DB2E60" w:rsidRPr="0023640C">
        <w:rPr>
          <w:rFonts w:cstheme="minorHAnsi"/>
          <w:color w:val="auto"/>
          <w:sz w:val="20"/>
          <w:szCs w:val="20"/>
        </w:rPr>
        <w:t xml:space="preserve">Connections Activation Sales Experience (CASE) application </w:t>
      </w:r>
      <w:r w:rsidRPr="0023640C">
        <w:rPr>
          <w:rFonts w:cstheme="minorHAnsi"/>
          <w:color w:val="auto"/>
          <w:sz w:val="20"/>
          <w:szCs w:val="20"/>
        </w:rPr>
        <w:t xml:space="preserve">which </w:t>
      </w:r>
      <w:r w:rsidR="00DB2E60" w:rsidRPr="0023640C">
        <w:rPr>
          <w:rFonts w:cstheme="minorHAnsi"/>
          <w:color w:val="auto"/>
          <w:sz w:val="20"/>
          <w:szCs w:val="20"/>
        </w:rPr>
        <w:t>is used in BestBuy store to activate mobile phones with all major US Postpaid and Prepaid Carriers and other electronic gadgets</w:t>
      </w:r>
    </w:p>
    <w:p w14:paraId="26CC3931" w14:textId="6AA62404" w:rsidR="00CA77DF" w:rsidRPr="0023640C" w:rsidRDefault="00CA77DF" w:rsidP="00CA77D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Subject matter expert of multiple integrated applications on mobile activations</w:t>
      </w:r>
    </w:p>
    <w:p w14:paraId="31212241" w14:textId="77777777" w:rsidR="00C6177E" w:rsidRPr="0023640C" w:rsidRDefault="00C6177E" w:rsidP="00C6177E">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Designing and implementing dashboards using Monitoring tools like Splunk, ELA, Kibana, Dynatrace which helps IT teams in proactive monitoring of real time issues and helping Business teams with sale and revenue margin statistics</w:t>
      </w:r>
    </w:p>
    <w:p w14:paraId="6CFFB935" w14:textId="26FB3A72" w:rsidR="00217923" w:rsidRPr="0023640C" w:rsidRDefault="00217923" w:rsidP="00217923">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Analyze, research, debug and solution software applications and complex issues by reporting to concerned team and resolve the issue as early as possible before wide impact</w:t>
      </w:r>
    </w:p>
    <w:p w14:paraId="01944305" w14:textId="042CD1B2" w:rsidR="00CA77DF" w:rsidRPr="0023640C" w:rsidRDefault="00CA77DF" w:rsidP="00CA77D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Automating the functionalities for smoke testing and providing new automation solutions for early detection of problems</w:t>
      </w:r>
    </w:p>
    <w:p w14:paraId="7A10BA80" w14:textId="6564AE7A" w:rsidR="00412268" w:rsidRPr="0023640C" w:rsidRDefault="00412268" w:rsidP="00412268">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Programmed a Python script using request module to perform the end-to-end automated </w:t>
      </w:r>
      <w:r w:rsidR="00B17405" w:rsidRPr="0023640C">
        <w:rPr>
          <w:rFonts w:cstheme="minorHAnsi"/>
          <w:color w:val="auto"/>
          <w:sz w:val="20"/>
          <w:szCs w:val="20"/>
        </w:rPr>
        <w:t xml:space="preserve">testing </w:t>
      </w:r>
      <w:r w:rsidRPr="0023640C">
        <w:rPr>
          <w:rFonts w:cstheme="minorHAnsi"/>
          <w:color w:val="auto"/>
          <w:sz w:val="20"/>
          <w:szCs w:val="20"/>
        </w:rPr>
        <w:t>of various REST APIs</w:t>
      </w:r>
    </w:p>
    <w:p w14:paraId="422ACD15" w14:textId="475ADF14" w:rsidR="00477CDF" w:rsidRPr="0023640C" w:rsidRDefault="00477CDF" w:rsidP="00533700">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Worked on </w:t>
      </w:r>
      <w:r w:rsidR="00681CB6" w:rsidRPr="0023640C">
        <w:rPr>
          <w:rFonts w:cstheme="minorHAnsi"/>
          <w:color w:val="auto"/>
          <w:sz w:val="20"/>
          <w:szCs w:val="20"/>
        </w:rPr>
        <w:t xml:space="preserve">Design and supporting the development of </w:t>
      </w:r>
      <w:proofErr w:type="spellStart"/>
      <w:r w:rsidR="00681CB6" w:rsidRPr="0023640C">
        <w:rPr>
          <w:rFonts w:cstheme="minorHAnsi"/>
          <w:color w:val="auto"/>
          <w:sz w:val="20"/>
          <w:szCs w:val="20"/>
        </w:rPr>
        <w:t>ChatBot</w:t>
      </w:r>
      <w:proofErr w:type="spellEnd"/>
      <w:r w:rsidR="00681CB6" w:rsidRPr="0023640C">
        <w:rPr>
          <w:rFonts w:cstheme="minorHAnsi"/>
          <w:color w:val="auto"/>
          <w:sz w:val="20"/>
          <w:szCs w:val="20"/>
        </w:rPr>
        <w:t xml:space="preserve"> functionality to internal </w:t>
      </w:r>
      <w:proofErr w:type="spellStart"/>
      <w:r w:rsidR="00681CB6" w:rsidRPr="0023640C">
        <w:rPr>
          <w:rFonts w:cstheme="minorHAnsi"/>
          <w:color w:val="auto"/>
          <w:sz w:val="20"/>
          <w:szCs w:val="20"/>
        </w:rPr>
        <w:t>bestbuy</w:t>
      </w:r>
      <w:proofErr w:type="spellEnd"/>
      <w:r w:rsidR="00681CB6" w:rsidRPr="0023640C">
        <w:rPr>
          <w:rFonts w:cstheme="minorHAnsi"/>
          <w:color w:val="auto"/>
          <w:sz w:val="20"/>
          <w:szCs w:val="20"/>
        </w:rPr>
        <w:t xml:space="preserve"> team</w:t>
      </w:r>
    </w:p>
    <w:p w14:paraId="4B231416" w14:textId="0EFDF75E" w:rsidR="00C65DF6" w:rsidRPr="0023640C" w:rsidRDefault="00F57748" w:rsidP="00533700">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lastRenderedPageBreak/>
        <w:t xml:space="preserve">Have contributed for developing </w:t>
      </w:r>
      <w:r w:rsidR="009A7250" w:rsidRPr="0023640C">
        <w:rPr>
          <w:rFonts w:cstheme="minorHAnsi"/>
          <w:color w:val="auto"/>
          <w:sz w:val="20"/>
          <w:szCs w:val="20"/>
        </w:rPr>
        <w:t xml:space="preserve">an </w:t>
      </w:r>
      <w:r w:rsidR="008041F8" w:rsidRPr="0023640C">
        <w:rPr>
          <w:rFonts w:cstheme="minorHAnsi"/>
          <w:color w:val="auto"/>
          <w:sz w:val="20"/>
          <w:szCs w:val="20"/>
        </w:rPr>
        <w:t xml:space="preserve">automated report </w:t>
      </w:r>
      <w:r w:rsidR="009A7250" w:rsidRPr="0023640C">
        <w:rPr>
          <w:rFonts w:cstheme="minorHAnsi"/>
          <w:color w:val="auto"/>
          <w:sz w:val="20"/>
          <w:szCs w:val="20"/>
        </w:rPr>
        <w:t xml:space="preserve">which is used for </w:t>
      </w:r>
      <w:r w:rsidR="008041F8" w:rsidRPr="0023640C">
        <w:rPr>
          <w:rFonts w:cstheme="minorHAnsi"/>
          <w:color w:val="auto"/>
          <w:sz w:val="20"/>
          <w:szCs w:val="20"/>
        </w:rPr>
        <w:t>sales</w:t>
      </w:r>
      <w:r w:rsidR="00776D82" w:rsidRPr="0023640C">
        <w:rPr>
          <w:rFonts w:cstheme="minorHAnsi"/>
          <w:color w:val="auto"/>
          <w:sz w:val="20"/>
          <w:szCs w:val="20"/>
        </w:rPr>
        <w:t xml:space="preserve"> delivery</w:t>
      </w:r>
      <w:r w:rsidR="008041F8" w:rsidRPr="0023640C">
        <w:rPr>
          <w:rFonts w:cstheme="minorHAnsi"/>
          <w:color w:val="auto"/>
          <w:sz w:val="20"/>
          <w:szCs w:val="20"/>
        </w:rPr>
        <w:t xml:space="preserve"> information to leadership and business during iconic launches</w:t>
      </w:r>
      <w:r w:rsidRPr="0023640C">
        <w:rPr>
          <w:rFonts w:cstheme="minorHAnsi"/>
          <w:color w:val="auto"/>
          <w:sz w:val="20"/>
          <w:szCs w:val="20"/>
        </w:rPr>
        <w:t xml:space="preserve"> and power week</w:t>
      </w:r>
    </w:p>
    <w:p w14:paraId="2ED3DD25" w14:textId="03E37061" w:rsidR="00806CE9" w:rsidRPr="0023640C" w:rsidRDefault="004A18E3" w:rsidP="00806CE9">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Handled all </w:t>
      </w:r>
      <w:r w:rsidR="0001087B" w:rsidRPr="0023640C">
        <w:rPr>
          <w:rFonts w:cstheme="minorHAnsi"/>
          <w:color w:val="auto"/>
          <w:sz w:val="20"/>
          <w:szCs w:val="20"/>
        </w:rPr>
        <w:t>critical issue</w:t>
      </w:r>
      <w:r w:rsidR="00F352F7" w:rsidRPr="0023640C">
        <w:rPr>
          <w:rFonts w:cstheme="minorHAnsi"/>
          <w:color w:val="auto"/>
          <w:sz w:val="20"/>
          <w:szCs w:val="20"/>
        </w:rPr>
        <w:t>s</w:t>
      </w:r>
      <w:r w:rsidR="0001087B" w:rsidRPr="0023640C">
        <w:rPr>
          <w:rFonts w:cstheme="minorHAnsi"/>
          <w:color w:val="auto"/>
          <w:sz w:val="20"/>
          <w:szCs w:val="20"/>
        </w:rPr>
        <w:t xml:space="preserve"> as the</w:t>
      </w:r>
      <w:r w:rsidR="00B45B10" w:rsidRPr="0023640C">
        <w:rPr>
          <w:rFonts w:cstheme="minorHAnsi"/>
          <w:color w:val="auto"/>
          <w:sz w:val="20"/>
          <w:szCs w:val="20"/>
        </w:rPr>
        <w:t xml:space="preserve"> </w:t>
      </w:r>
      <w:r w:rsidR="0024291C" w:rsidRPr="0023640C">
        <w:rPr>
          <w:rFonts w:cstheme="minorHAnsi"/>
          <w:color w:val="auto"/>
          <w:sz w:val="20"/>
          <w:szCs w:val="20"/>
        </w:rPr>
        <w:t>Single Point of contact for CAP Application which is</w:t>
      </w:r>
      <w:r w:rsidR="00EE11D5" w:rsidRPr="0023640C">
        <w:rPr>
          <w:rFonts w:cstheme="minorHAnsi"/>
          <w:color w:val="auto"/>
          <w:sz w:val="20"/>
          <w:szCs w:val="20"/>
        </w:rPr>
        <w:t xml:space="preserve"> </w:t>
      </w:r>
      <w:r w:rsidR="007F3E7D" w:rsidRPr="0023640C">
        <w:rPr>
          <w:rFonts w:cstheme="minorHAnsi"/>
          <w:color w:val="auto"/>
          <w:sz w:val="20"/>
          <w:szCs w:val="20"/>
        </w:rPr>
        <w:t>pivotal to communicate to the carriers</w:t>
      </w:r>
    </w:p>
    <w:p w14:paraId="7771CC06" w14:textId="2ED2E158" w:rsidR="00EB5977" w:rsidRPr="0023640C" w:rsidRDefault="00EB5977" w:rsidP="00583AB0">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Tracked and renewed SSL Certificates, Service Account Passwords, SAML Tokens and API keys for all the Mobile Applications</w:t>
      </w:r>
    </w:p>
    <w:p w14:paraId="6B1BC468" w14:textId="48228EE5" w:rsidR="00EB5977" w:rsidRPr="0023640C" w:rsidRDefault="00EB5977" w:rsidP="00583AB0">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Coordinating with product teams on prioritizing fixes, Process gaps and ensuring it aligns with BestBuy’s specified standards</w:t>
      </w:r>
    </w:p>
    <w:p w14:paraId="173835FF" w14:textId="07439C08" w:rsidR="00B45B10" w:rsidRPr="0023640C" w:rsidRDefault="00783D76" w:rsidP="00783D76">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Effective implementation of Incident, Problem, Change &amp; Knowledge Management process by ensuring the SLA process</w:t>
      </w:r>
    </w:p>
    <w:p w14:paraId="687BE26A" w14:textId="77777777" w:rsidR="00C6421F" w:rsidRPr="0023640C" w:rsidRDefault="00C6421F" w:rsidP="00C6421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Status Meeting with Business and Product Teams on weekly basis to get the feedback of the client and have effective discussion on Daily issues, enhancements, deployments, and knowledge sharing</w:t>
      </w:r>
    </w:p>
    <w:p w14:paraId="21EE84D6" w14:textId="1D2A9FDD" w:rsidR="00CF2BAE" w:rsidRPr="0023640C" w:rsidRDefault="00CF2BAE" w:rsidP="00CF2BAE">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 xml:space="preserve">Coordinating deployment of the production changes, proposing new opportunities and </w:t>
      </w:r>
      <w:r w:rsidR="00C11E2D" w:rsidRPr="0023640C">
        <w:rPr>
          <w:rFonts w:cstheme="minorHAnsi"/>
          <w:color w:val="auto"/>
          <w:sz w:val="20"/>
          <w:szCs w:val="20"/>
        </w:rPr>
        <w:t>ideas,</w:t>
      </w:r>
      <w:r w:rsidRPr="0023640C">
        <w:rPr>
          <w:rFonts w:cstheme="minorHAnsi"/>
          <w:color w:val="auto"/>
          <w:sz w:val="20"/>
          <w:szCs w:val="20"/>
        </w:rPr>
        <w:t xml:space="preserve"> and improving business value adds to BestBuy</w:t>
      </w:r>
    </w:p>
    <w:p w14:paraId="42FE853A" w14:textId="4489B62F" w:rsidR="00A56DEA" w:rsidRPr="0023640C" w:rsidRDefault="00C6421F" w:rsidP="00C6421F">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Documents the technical specifications, weekly incident reports, gaps and knowledge articles</w:t>
      </w:r>
    </w:p>
    <w:p w14:paraId="19C97786" w14:textId="64C6897F" w:rsidR="003650FB" w:rsidRPr="0023640C" w:rsidRDefault="000D5531" w:rsidP="008F52EE">
      <w:pPr>
        <w:pStyle w:val="ListParagraph"/>
        <w:numPr>
          <w:ilvl w:val="0"/>
          <w:numId w:val="13"/>
        </w:numPr>
        <w:autoSpaceDE w:val="0"/>
        <w:autoSpaceDN w:val="0"/>
        <w:adjustRightInd w:val="0"/>
        <w:spacing w:after="0"/>
        <w:rPr>
          <w:rFonts w:cstheme="minorHAnsi"/>
          <w:color w:val="auto"/>
          <w:sz w:val="20"/>
          <w:szCs w:val="20"/>
        </w:rPr>
      </w:pPr>
      <w:r w:rsidRPr="0023640C">
        <w:rPr>
          <w:rFonts w:cstheme="minorHAnsi"/>
          <w:color w:val="auto"/>
          <w:sz w:val="20"/>
          <w:szCs w:val="20"/>
        </w:rPr>
        <w:t>Managed</w:t>
      </w:r>
      <w:r w:rsidR="003650FB" w:rsidRPr="0023640C">
        <w:rPr>
          <w:rFonts w:cstheme="minorHAnsi"/>
          <w:color w:val="auto"/>
          <w:sz w:val="20"/>
          <w:szCs w:val="20"/>
        </w:rPr>
        <w:t xml:space="preserve"> </w:t>
      </w:r>
      <w:r w:rsidR="00F9110F" w:rsidRPr="0023640C">
        <w:rPr>
          <w:rFonts w:cstheme="minorHAnsi"/>
          <w:color w:val="auto"/>
          <w:sz w:val="20"/>
          <w:szCs w:val="20"/>
        </w:rPr>
        <w:t xml:space="preserve">all the </w:t>
      </w:r>
      <w:r w:rsidR="00E053B5" w:rsidRPr="0023640C">
        <w:rPr>
          <w:rFonts w:cstheme="minorHAnsi"/>
          <w:color w:val="auto"/>
          <w:sz w:val="20"/>
          <w:szCs w:val="20"/>
        </w:rPr>
        <w:t>pre-holiday</w:t>
      </w:r>
      <w:r w:rsidR="00F9110F" w:rsidRPr="0023640C">
        <w:rPr>
          <w:rFonts w:cstheme="minorHAnsi"/>
          <w:color w:val="auto"/>
          <w:sz w:val="20"/>
          <w:szCs w:val="20"/>
        </w:rPr>
        <w:t xml:space="preserve"> work and </w:t>
      </w:r>
      <w:r w:rsidR="00E053B5" w:rsidRPr="0023640C">
        <w:rPr>
          <w:rFonts w:cstheme="minorHAnsi"/>
          <w:color w:val="auto"/>
          <w:sz w:val="20"/>
          <w:szCs w:val="20"/>
        </w:rPr>
        <w:t xml:space="preserve">contributed for 6 </w:t>
      </w:r>
      <w:r w:rsidR="00893E93" w:rsidRPr="0023640C">
        <w:rPr>
          <w:rFonts w:cstheme="minorHAnsi"/>
          <w:color w:val="auto"/>
          <w:sz w:val="20"/>
          <w:szCs w:val="20"/>
        </w:rPr>
        <w:t xml:space="preserve">successful </w:t>
      </w:r>
      <w:r w:rsidR="00B11313" w:rsidRPr="0023640C">
        <w:rPr>
          <w:rFonts w:cstheme="minorHAnsi"/>
          <w:color w:val="auto"/>
          <w:sz w:val="20"/>
          <w:szCs w:val="20"/>
        </w:rPr>
        <w:t>holiday</w:t>
      </w:r>
      <w:r w:rsidR="00F81F40" w:rsidRPr="0023640C">
        <w:rPr>
          <w:rFonts w:cstheme="minorHAnsi"/>
          <w:color w:val="auto"/>
          <w:sz w:val="20"/>
          <w:szCs w:val="20"/>
        </w:rPr>
        <w:t xml:space="preserve"> seasons sales</w:t>
      </w:r>
      <w:r w:rsidR="00B11313" w:rsidRPr="0023640C">
        <w:rPr>
          <w:rFonts w:cstheme="minorHAnsi"/>
          <w:color w:val="auto"/>
          <w:sz w:val="20"/>
          <w:szCs w:val="20"/>
        </w:rPr>
        <w:t xml:space="preserve"> </w:t>
      </w:r>
      <w:r w:rsidR="00F9110F" w:rsidRPr="0023640C">
        <w:rPr>
          <w:rFonts w:cstheme="minorHAnsi"/>
          <w:color w:val="auto"/>
          <w:sz w:val="20"/>
          <w:szCs w:val="20"/>
        </w:rPr>
        <w:t>in Retail sector</w:t>
      </w:r>
    </w:p>
    <w:p w14:paraId="6BC68EA2" w14:textId="1DD238AA" w:rsidR="00CF3D4F" w:rsidRPr="0023640C" w:rsidRDefault="00CF3D4F" w:rsidP="00CF3D4F">
      <w:pPr>
        <w:pStyle w:val="Heading1"/>
        <w:rPr>
          <w:rFonts w:asciiTheme="minorHAnsi" w:hAnsiTheme="minorHAnsi" w:cstheme="minorHAnsi"/>
          <w:b w:val="0"/>
          <w:color w:val="auto"/>
          <w:sz w:val="20"/>
          <w:szCs w:val="20"/>
        </w:rPr>
      </w:pPr>
      <w:r w:rsidRPr="0023640C">
        <w:rPr>
          <w:rFonts w:asciiTheme="minorHAnsi" w:hAnsiTheme="minorHAnsi" w:cstheme="minorHAnsi"/>
          <w:b w:val="0"/>
          <w:color w:val="auto"/>
          <w:sz w:val="20"/>
          <w:szCs w:val="20"/>
        </w:rPr>
        <w:t>Achievements</w:t>
      </w:r>
    </w:p>
    <w:tbl>
      <w:tblPr>
        <w:tblStyle w:val="TableGrid"/>
        <w:tblW w:w="4124" w:type="pct"/>
        <w:tblCellMar>
          <w:left w:w="0" w:type="dxa"/>
          <w:right w:w="0" w:type="dxa"/>
        </w:tblCellMar>
        <w:tblLook w:val="04A0" w:firstRow="1" w:lastRow="0" w:firstColumn="1" w:lastColumn="0" w:noHBand="0" w:noVBand="1"/>
        <w:tblDescription w:val="Skills layout table "/>
      </w:tblPr>
      <w:tblGrid>
        <w:gridCol w:w="7720"/>
      </w:tblGrid>
      <w:tr w:rsidR="00E353C0" w:rsidRPr="0023640C" w14:paraId="56DCA323" w14:textId="77777777" w:rsidTr="008433D3">
        <w:trPr>
          <w:trHeight w:val="888"/>
        </w:trPr>
        <w:tc>
          <w:tcPr>
            <w:tcW w:w="7720" w:type="dxa"/>
          </w:tcPr>
          <w:p w14:paraId="648AA065" w14:textId="20892CEC" w:rsidR="008433D3" w:rsidRPr="0023640C" w:rsidRDefault="00F9134C" w:rsidP="00327F98">
            <w:pPr>
              <w:pStyle w:val="ListBullet"/>
              <w:numPr>
                <w:ilvl w:val="0"/>
                <w:numId w:val="4"/>
              </w:numPr>
              <w:rPr>
                <w:rFonts w:cstheme="minorHAnsi"/>
                <w:color w:val="auto"/>
                <w:sz w:val="20"/>
                <w:szCs w:val="20"/>
              </w:rPr>
            </w:pPr>
            <w:r w:rsidRPr="0023640C">
              <w:rPr>
                <w:rFonts w:cstheme="minorHAnsi"/>
                <w:color w:val="auto"/>
                <w:sz w:val="20"/>
                <w:szCs w:val="20"/>
              </w:rPr>
              <w:t xml:space="preserve">Received </w:t>
            </w:r>
            <w:r w:rsidRPr="0023640C">
              <w:rPr>
                <w:rFonts w:cstheme="minorHAnsi"/>
                <w:bCs/>
                <w:color w:val="auto"/>
                <w:sz w:val="20"/>
                <w:szCs w:val="20"/>
              </w:rPr>
              <w:t>Star of the Quarter</w:t>
            </w:r>
            <w:r w:rsidRPr="0023640C">
              <w:rPr>
                <w:rFonts w:cstheme="minorHAnsi"/>
                <w:color w:val="auto"/>
                <w:sz w:val="20"/>
                <w:szCs w:val="20"/>
              </w:rPr>
              <w:t xml:space="preserve"> </w:t>
            </w:r>
            <w:r w:rsidR="008A77CD" w:rsidRPr="0023640C">
              <w:rPr>
                <w:rFonts w:cstheme="minorHAnsi"/>
                <w:color w:val="auto"/>
                <w:sz w:val="20"/>
                <w:szCs w:val="20"/>
              </w:rPr>
              <w:t>3</w:t>
            </w:r>
            <w:r w:rsidRPr="0023640C">
              <w:rPr>
                <w:rFonts w:cstheme="minorHAnsi"/>
                <w:color w:val="auto"/>
                <w:sz w:val="20"/>
                <w:szCs w:val="20"/>
              </w:rPr>
              <w:t xml:space="preserve"> times</w:t>
            </w:r>
          </w:p>
          <w:p w14:paraId="498D1CF2" w14:textId="41F593E1" w:rsidR="0018340B" w:rsidRPr="0023640C" w:rsidRDefault="0018340B" w:rsidP="0018340B">
            <w:pPr>
              <w:pStyle w:val="ListBullet"/>
              <w:numPr>
                <w:ilvl w:val="0"/>
                <w:numId w:val="4"/>
              </w:numPr>
              <w:rPr>
                <w:rFonts w:cstheme="minorHAnsi"/>
                <w:color w:val="auto"/>
                <w:sz w:val="20"/>
                <w:szCs w:val="20"/>
              </w:rPr>
            </w:pPr>
            <w:r w:rsidRPr="0023640C">
              <w:rPr>
                <w:rFonts w:cstheme="minorHAnsi"/>
                <w:color w:val="auto"/>
                <w:sz w:val="20"/>
                <w:szCs w:val="20"/>
              </w:rPr>
              <w:t xml:space="preserve">Solved and won </w:t>
            </w:r>
            <w:proofErr w:type="spellStart"/>
            <w:r w:rsidRPr="0023640C">
              <w:rPr>
                <w:rFonts w:cstheme="minorHAnsi"/>
                <w:bCs/>
                <w:color w:val="auto"/>
                <w:sz w:val="20"/>
                <w:szCs w:val="20"/>
              </w:rPr>
              <w:t>TopGear</w:t>
            </w:r>
            <w:proofErr w:type="spellEnd"/>
            <w:r w:rsidRPr="0023640C">
              <w:rPr>
                <w:rFonts w:cstheme="minorHAnsi"/>
                <w:bCs/>
                <w:color w:val="auto"/>
                <w:sz w:val="20"/>
                <w:szCs w:val="20"/>
              </w:rPr>
              <w:t xml:space="preserve"> Challenge</w:t>
            </w:r>
            <w:r w:rsidRPr="0023640C">
              <w:rPr>
                <w:rFonts w:cstheme="minorHAnsi"/>
                <w:color w:val="auto"/>
                <w:sz w:val="20"/>
                <w:szCs w:val="20"/>
              </w:rPr>
              <w:t xml:space="preserve"> on Python automation scripting</w:t>
            </w:r>
          </w:p>
          <w:p w14:paraId="52A1D167" w14:textId="5D85E08B" w:rsidR="00002046" w:rsidRPr="0023640C" w:rsidRDefault="00B855A5" w:rsidP="00327F98">
            <w:pPr>
              <w:pStyle w:val="ListBullet"/>
              <w:numPr>
                <w:ilvl w:val="0"/>
                <w:numId w:val="4"/>
              </w:numPr>
              <w:rPr>
                <w:rFonts w:cstheme="minorHAnsi"/>
                <w:color w:val="auto"/>
                <w:sz w:val="20"/>
                <w:szCs w:val="20"/>
              </w:rPr>
            </w:pPr>
            <w:r w:rsidRPr="0023640C">
              <w:rPr>
                <w:rFonts w:cstheme="minorHAnsi"/>
                <w:bCs/>
                <w:color w:val="auto"/>
                <w:sz w:val="20"/>
                <w:szCs w:val="20"/>
              </w:rPr>
              <w:t>Victory League award</w:t>
            </w:r>
            <w:r w:rsidRPr="0023640C">
              <w:rPr>
                <w:rFonts w:cstheme="minorHAnsi"/>
                <w:color w:val="auto"/>
                <w:sz w:val="20"/>
                <w:szCs w:val="20"/>
              </w:rPr>
              <w:t xml:space="preserve"> for </w:t>
            </w:r>
            <w:r w:rsidR="0035615D" w:rsidRPr="0023640C">
              <w:rPr>
                <w:rFonts w:cstheme="minorHAnsi"/>
                <w:color w:val="auto"/>
                <w:sz w:val="20"/>
                <w:szCs w:val="20"/>
              </w:rPr>
              <w:t xml:space="preserve">expedited </w:t>
            </w:r>
            <w:r w:rsidR="00DD028A" w:rsidRPr="0023640C">
              <w:rPr>
                <w:rFonts w:cstheme="minorHAnsi"/>
                <w:color w:val="auto"/>
                <w:sz w:val="20"/>
                <w:szCs w:val="20"/>
              </w:rPr>
              <w:t>support in a newly joined team</w:t>
            </w:r>
          </w:p>
          <w:p w14:paraId="4DE63971" w14:textId="6BBDD123" w:rsidR="00327F98" w:rsidRPr="0023640C" w:rsidRDefault="00327F98" w:rsidP="00327F98">
            <w:pPr>
              <w:pStyle w:val="ListBullet"/>
              <w:numPr>
                <w:ilvl w:val="0"/>
                <w:numId w:val="4"/>
              </w:numPr>
              <w:rPr>
                <w:rFonts w:cstheme="minorHAnsi"/>
                <w:color w:val="auto"/>
                <w:sz w:val="20"/>
                <w:szCs w:val="20"/>
              </w:rPr>
            </w:pPr>
            <w:r w:rsidRPr="0023640C">
              <w:rPr>
                <w:rFonts w:cstheme="minorHAnsi"/>
                <w:bCs/>
                <w:color w:val="auto"/>
                <w:sz w:val="20"/>
                <w:szCs w:val="20"/>
              </w:rPr>
              <w:t>Extra Miler</w:t>
            </w:r>
            <w:r w:rsidR="00A056E0" w:rsidRPr="0023640C">
              <w:rPr>
                <w:rFonts w:cstheme="minorHAnsi"/>
                <w:bCs/>
                <w:color w:val="auto"/>
                <w:sz w:val="20"/>
                <w:szCs w:val="20"/>
              </w:rPr>
              <w:t xml:space="preserve"> award</w:t>
            </w:r>
            <w:r w:rsidRPr="0023640C">
              <w:rPr>
                <w:rFonts w:cstheme="minorHAnsi"/>
                <w:color w:val="auto"/>
                <w:sz w:val="20"/>
                <w:szCs w:val="20"/>
              </w:rPr>
              <w:t xml:space="preserve"> for the </w:t>
            </w:r>
            <w:r w:rsidR="00935AD4" w:rsidRPr="0023640C">
              <w:rPr>
                <w:rFonts w:cstheme="minorHAnsi"/>
                <w:color w:val="auto"/>
                <w:sz w:val="20"/>
                <w:szCs w:val="20"/>
              </w:rPr>
              <w:t>extensive</w:t>
            </w:r>
            <w:r w:rsidRPr="0023640C">
              <w:rPr>
                <w:rFonts w:cstheme="minorHAnsi"/>
                <w:color w:val="auto"/>
                <w:sz w:val="20"/>
                <w:szCs w:val="20"/>
              </w:rPr>
              <w:t xml:space="preserve"> support </w:t>
            </w:r>
            <w:r w:rsidR="00935AD4" w:rsidRPr="0023640C">
              <w:rPr>
                <w:rFonts w:cstheme="minorHAnsi"/>
                <w:color w:val="auto"/>
                <w:sz w:val="20"/>
                <w:szCs w:val="20"/>
              </w:rPr>
              <w:t>in</w:t>
            </w:r>
            <w:r w:rsidRPr="0023640C">
              <w:rPr>
                <w:rFonts w:cstheme="minorHAnsi"/>
                <w:color w:val="auto"/>
                <w:sz w:val="20"/>
                <w:szCs w:val="20"/>
              </w:rPr>
              <w:t xml:space="preserve"> Iconic launches</w:t>
            </w:r>
            <w:r w:rsidR="00C61E81" w:rsidRPr="0023640C">
              <w:rPr>
                <w:rFonts w:cstheme="minorHAnsi"/>
                <w:color w:val="auto"/>
                <w:sz w:val="20"/>
                <w:szCs w:val="20"/>
              </w:rPr>
              <w:t xml:space="preserve"> and </w:t>
            </w:r>
            <w:r w:rsidR="004F0681" w:rsidRPr="0023640C">
              <w:rPr>
                <w:rFonts w:cstheme="minorHAnsi"/>
                <w:color w:val="auto"/>
                <w:sz w:val="20"/>
                <w:szCs w:val="20"/>
              </w:rPr>
              <w:t>in-depth</w:t>
            </w:r>
            <w:r w:rsidR="00151935" w:rsidRPr="0023640C">
              <w:rPr>
                <w:rFonts w:cstheme="minorHAnsi"/>
                <w:color w:val="auto"/>
                <w:sz w:val="20"/>
                <w:szCs w:val="20"/>
              </w:rPr>
              <w:t xml:space="preserve"> </w:t>
            </w:r>
            <w:r w:rsidR="00C61E81" w:rsidRPr="0023640C">
              <w:rPr>
                <w:rFonts w:cstheme="minorHAnsi"/>
                <w:color w:val="auto"/>
                <w:sz w:val="20"/>
                <w:szCs w:val="20"/>
              </w:rPr>
              <w:t>RCAs for issues</w:t>
            </w:r>
          </w:p>
          <w:p w14:paraId="269EBDC3" w14:textId="307D1C3C" w:rsidR="00F9134C" w:rsidRPr="0023640C" w:rsidRDefault="001764C6" w:rsidP="00327F98">
            <w:pPr>
              <w:pStyle w:val="ListBullet"/>
              <w:numPr>
                <w:ilvl w:val="0"/>
                <w:numId w:val="4"/>
              </w:numPr>
              <w:rPr>
                <w:rFonts w:cstheme="minorHAnsi"/>
                <w:bCs/>
                <w:color w:val="auto"/>
                <w:sz w:val="20"/>
                <w:szCs w:val="20"/>
              </w:rPr>
            </w:pPr>
            <w:r w:rsidRPr="0023640C">
              <w:rPr>
                <w:rFonts w:cstheme="minorHAnsi"/>
                <w:bCs/>
                <w:color w:val="auto"/>
                <w:sz w:val="20"/>
                <w:szCs w:val="20"/>
              </w:rPr>
              <w:t>Habit Flagbearer - Being Responsive</w:t>
            </w:r>
            <w:r w:rsidR="004A00AA" w:rsidRPr="0023640C">
              <w:rPr>
                <w:rFonts w:cstheme="minorHAnsi"/>
                <w:bCs/>
                <w:color w:val="auto"/>
                <w:sz w:val="20"/>
                <w:szCs w:val="20"/>
              </w:rPr>
              <w:t xml:space="preserve"> award</w:t>
            </w:r>
            <w:r w:rsidR="004A00AA" w:rsidRPr="0023640C">
              <w:rPr>
                <w:rFonts w:cstheme="minorHAnsi"/>
                <w:color w:val="auto"/>
                <w:sz w:val="20"/>
                <w:szCs w:val="20"/>
              </w:rPr>
              <w:t xml:space="preserve"> for being </w:t>
            </w:r>
            <w:r w:rsidR="00002046" w:rsidRPr="0023640C">
              <w:rPr>
                <w:rFonts w:cstheme="minorHAnsi"/>
                <w:color w:val="auto"/>
                <w:sz w:val="20"/>
                <w:szCs w:val="20"/>
              </w:rPr>
              <w:t xml:space="preserve">proactive and responsive during </w:t>
            </w:r>
            <w:r w:rsidR="00C61E81" w:rsidRPr="0023640C">
              <w:rPr>
                <w:rFonts w:cstheme="minorHAnsi"/>
                <w:color w:val="auto"/>
                <w:sz w:val="20"/>
                <w:szCs w:val="20"/>
              </w:rPr>
              <w:t>Holiday Season sale</w:t>
            </w:r>
            <w:r w:rsidR="00002046" w:rsidRPr="0023640C">
              <w:rPr>
                <w:rFonts w:cstheme="minorHAnsi"/>
                <w:color w:val="auto"/>
                <w:sz w:val="20"/>
                <w:szCs w:val="20"/>
              </w:rPr>
              <w:t>s</w:t>
            </w:r>
            <w:r w:rsidR="00C61E81" w:rsidRPr="0023640C">
              <w:rPr>
                <w:rFonts w:cstheme="minorHAnsi"/>
                <w:color w:val="auto"/>
                <w:sz w:val="20"/>
                <w:szCs w:val="20"/>
              </w:rPr>
              <w:t xml:space="preserve"> in BestBuy</w:t>
            </w:r>
          </w:p>
        </w:tc>
      </w:tr>
    </w:tbl>
    <w:p w14:paraId="49C6378D" w14:textId="77777777" w:rsidR="0070237E" w:rsidRPr="0023640C" w:rsidRDefault="001E3C2B" w:rsidP="00725CB5">
      <w:pPr>
        <w:pStyle w:val="Heading1"/>
        <w:rPr>
          <w:rFonts w:asciiTheme="minorHAnsi" w:hAnsiTheme="minorHAnsi" w:cstheme="minorHAnsi"/>
          <w:b w:val="0"/>
          <w:color w:val="auto"/>
          <w:sz w:val="20"/>
          <w:szCs w:val="20"/>
        </w:rPr>
      </w:pPr>
      <w:sdt>
        <w:sdtPr>
          <w:rPr>
            <w:rFonts w:asciiTheme="minorHAnsi" w:hAnsiTheme="minorHAnsi" w:cstheme="minorHAnsi"/>
            <w:b w:val="0"/>
            <w:color w:val="auto"/>
            <w:sz w:val="20"/>
            <w:szCs w:val="20"/>
          </w:rPr>
          <w:alias w:val="Education:"/>
          <w:tag w:val="Education:"/>
          <w:id w:val="543866955"/>
          <w:placeholder>
            <w:docPart w:val="69A28B1A63484D539D032B4383DACE61"/>
          </w:placeholder>
          <w:temporary/>
          <w:showingPlcHdr/>
        </w:sdtPr>
        <w:sdtEndPr/>
        <w:sdtContent>
          <w:r w:rsidR="0070237E" w:rsidRPr="0023640C">
            <w:rPr>
              <w:rFonts w:asciiTheme="minorHAnsi" w:hAnsiTheme="minorHAnsi" w:cstheme="minorHAnsi"/>
              <w:b w:val="0"/>
              <w:color w:val="auto"/>
              <w:sz w:val="20"/>
              <w:szCs w:val="20"/>
            </w:rPr>
            <w:t>Education</w:t>
          </w:r>
        </w:sdtContent>
      </w:sdt>
    </w:p>
    <w:tbl>
      <w:tblPr>
        <w:tblStyle w:val="TableGrid"/>
        <w:tblW w:w="9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2"/>
        <w:gridCol w:w="2383"/>
        <w:gridCol w:w="2381"/>
        <w:gridCol w:w="2383"/>
      </w:tblGrid>
      <w:tr w:rsidR="00E353C0" w:rsidRPr="0023640C" w14:paraId="1738CCFE" w14:textId="77777777" w:rsidTr="006B112C">
        <w:trPr>
          <w:trHeight w:val="279"/>
        </w:trPr>
        <w:tc>
          <w:tcPr>
            <w:tcW w:w="2382" w:type="dxa"/>
            <w:shd w:val="clear" w:color="auto" w:fill="C3C3C3" w:themeFill="text2" w:themeFillTint="40"/>
          </w:tcPr>
          <w:p w14:paraId="103F3363" w14:textId="603D7C4B" w:rsidR="00A4098E" w:rsidRPr="0023640C" w:rsidRDefault="00A4098E" w:rsidP="0070237E">
            <w:pPr>
              <w:pStyle w:val="Heading3"/>
              <w:outlineLvl w:val="2"/>
              <w:rPr>
                <w:rFonts w:cstheme="minorHAnsi"/>
                <w:bCs/>
                <w:color w:val="auto"/>
                <w:sz w:val="20"/>
                <w:szCs w:val="20"/>
              </w:rPr>
            </w:pPr>
            <w:r w:rsidRPr="0023640C">
              <w:rPr>
                <w:rFonts w:cstheme="minorHAnsi"/>
                <w:bCs/>
                <w:color w:val="auto"/>
                <w:sz w:val="20"/>
                <w:szCs w:val="20"/>
              </w:rPr>
              <w:t>COURSE</w:t>
            </w:r>
          </w:p>
        </w:tc>
        <w:tc>
          <w:tcPr>
            <w:tcW w:w="2383" w:type="dxa"/>
            <w:shd w:val="clear" w:color="auto" w:fill="C3C3C3" w:themeFill="text2" w:themeFillTint="40"/>
          </w:tcPr>
          <w:p w14:paraId="63A31C6D" w14:textId="5836F31A" w:rsidR="00A4098E" w:rsidRPr="0023640C" w:rsidRDefault="00A4098E" w:rsidP="0070237E">
            <w:pPr>
              <w:pStyle w:val="Heading3"/>
              <w:outlineLvl w:val="2"/>
              <w:rPr>
                <w:rFonts w:cstheme="minorHAnsi"/>
                <w:bCs/>
                <w:color w:val="auto"/>
                <w:sz w:val="20"/>
                <w:szCs w:val="20"/>
              </w:rPr>
            </w:pPr>
            <w:r w:rsidRPr="0023640C">
              <w:rPr>
                <w:rFonts w:cstheme="minorHAnsi"/>
                <w:bCs/>
                <w:color w:val="auto"/>
                <w:sz w:val="20"/>
                <w:szCs w:val="20"/>
              </w:rPr>
              <w:t>INSTITUTION</w:t>
            </w:r>
          </w:p>
        </w:tc>
        <w:tc>
          <w:tcPr>
            <w:tcW w:w="2381" w:type="dxa"/>
            <w:shd w:val="clear" w:color="auto" w:fill="C3C3C3" w:themeFill="text2" w:themeFillTint="40"/>
          </w:tcPr>
          <w:p w14:paraId="03867C09" w14:textId="2F11AFA2" w:rsidR="00A4098E" w:rsidRPr="0023640C" w:rsidRDefault="00A4098E" w:rsidP="0070237E">
            <w:pPr>
              <w:pStyle w:val="Heading3"/>
              <w:outlineLvl w:val="2"/>
              <w:rPr>
                <w:rFonts w:cstheme="minorHAnsi"/>
                <w:bCs/>
                <w:color w:val="auto"/>
                <w:sz w:val="20"/>
                <w:szCs w:val="20"/>
              </w:rPr>
            </w:pPr>
            <w:r w:rsidRPr="0023640C">
              <w:rPr>
                <w:rFonts w:cstheme="minorHAnsi"/>
                <w:bCs/>
                <w:color w:val="auto"/>
                <w:sz w:val="20"/>
                <w:szCs w:val="20"/>
              </w:rPr>
              <w:t>YEAR</w:t>
            </w:r>
          </w:p>
        </w:tc>
        <w:tc>
          <w:tcPr>
            <w:tcW w:w="2383" w:type="dxa"/>
            <w:shd w:val="clear" w:color="auto" w:fill="C3C3C3" w:themeFill="text2" w:themeFillTint="40"/>
          </w:tcPr>
          <w:p w14:paraId="5951111A" w14:textId="790A3A6E" w:rsidR="00A4098E" w:rsidRPr="0023640C" w:rsidRDefault="00A4098E" w:rsidP="0070237E">
            <w:pPr>
              <w:pStyle w:val="Heading3"/>
              <w:outlineLvl w:val="2"/>
              <w:rPr>
                <w:rFonts w:cstheme="minorHAnsi"/>
                <w:bCs/>
                <w:color w:val="auto"/>
                <w:sz w:val="20"/>
                <w:szCs w:val="20"/>
              </w:rPr>
            </w:pPr>
            <w:r w:rsidRPr="0023640C">
              <w:rPr>
                <w:rFonts w:cstheme="minorHAnsi"/>
                <w:bCs/>
                <w:color w:val="auto"/>
                <w:sz w:val="20"/>
                <w:szCs w:val="20"/>
              </w:rPr>
              <w:t>PERCENTAGE</w:t>
            </w:r>
            <w:r w:rsidR="000A2576" w:rsidRPr="0023640C">
              <w:rPr>
                <w:rFonts w:cstheme="minorHAnsi"/>
                <w:bCs/>
                <w:color w:val="auto"/>
                <w:sz w:val="20"/>
                <w:szCs w:val="20"/>
              </w:rPr>
              <w:t>/CGPA</w:t>
            </w:r>
          </w:p>
        </w:tc>
      </w:tr>
      <w:tr w:rsidR="00E353C0" w:rsidRPr="0023640C" w14:paraId="109C3D5F" w14:textId="77777777" w:rsidTr="00A4098E">
        <w:trPr>
          <w:trHeight w:val="279"/>
        </w:trPr>
        <w:tc>
          <w:tcPr>
            <w:tcW w:w="2382" w:type="dxa"/>
          </w:tcPr>
          <w:p w14:paraId="791CFAA5" w14:textId="3D1D9C9E" w:rsidR="00A4098E" w:rsidRPr="0023640C" w:rsidRDefault="000D59AC" w:rsidP="0070237E">
            <w:pPr>
              <w:pStyle w:val="Heading3"/>
              <w:outlineLvl w:val="2"/>
              <w:rPr>
                <w:rFonts w:cstheme="minorHAnsi"/>
                <w:color w:val="auto"/>
                <w:sz w:val="20"/>
                <w:szCs w:val="20"/>
              </w:rPr>
            </w:pPr>
            <w:r w:rsidRPr="0023640C">
              <w:rPr>
                <w:rFonts w:cstheme="minorHAnsi"/>
                <w:color w:val="auto"/>
                <w:sz w:val="20"/>
                <w:szCs w:val="20"/>
              </w:rPr>
              <w:t xml:space="preserve">mba </w:t>
            </w:r>
            <w:r w:rsidR="002D029F" w:rsidRPr="0023640C">
              <w:rPr>
                <w:rFonts w:cstheme="minorHAnsi"/>
                <w:color w:val="auto"/>
                <w:sz w:val="20"/>
                <w:szCs w:val="20"/>
              </w:rPr>
              <w:t>hr</w:t>
            </w:r>
          </w:p>
        </w:tc>
        <w:tc>
          <w:tcPr>
            <w:tcW w:w="2383" w:type="dxa"/>
          </w:tcPr>
          <w:p w14:paraId="67C88BFE" w14:textId="70DC67A9" w:rsidR="00A4098E" w:rsidRPr="0023640C" w:rsidRDefault="00652FD9" w:rsidP="0070237E">
            <w:pPr>
              <w:pStyle w:val="Heading3"/>
              <w:outlineLvl w:val="2"/>
              <w:rPr>
                <w:rFonts w:cstheme="minorHAnsi"/>
                <w:color w:val="auto"/>
                <w:sz w:val="20"/>
                <w:szCs w:val="20"/>
              </w:rPr>
            </w:pPr>
            <w:r w:rsidRPr="0023640C">
              <w:rPr>
                <w:rFonts w:eastAsiaTheme="minorHAnsi" w:cstheme="minorHAnsi"/>
                <w:caps w:val="0"/>
                <w:color w:val="auto"/>
                <w:sz w:val="20"/>
                <w:szCs w:val="20"/>
              </w:rPr>
              <w:t>C</w:t>
            </w:r>
            <w:r w:rsidR="001E2D1D" w:rsidRPr="0023640C">
              <w:rPr>
                <w:rFonts w:eastAsiaTheme="minorHAnsi" w:cstheme="minorHAnsi"/>
                <w:caps w:val="0"/>
                <w:color w:val="auto"/>
                <w:sz w:val="20"/>
                <w:szCs w:val="20"/>
              </w:rPr>
              <w:t>ent</w:t>
            </w:r>
            <w:r w:rsidRPr="0023640C">
              <w:rPr>
                <w:rFonts w:eastAsiaTheme="minorHAnsi" w:cstheme="minorHAnsi"/>
                <w:caps w:val="0"/>
                <w:color w:val="auto"/>
                <w:sz w:val="20"/>
                <w:szCs w:val="20"/>
              </w:rPr>
              <w:t>re for Distance Education, Anna University</w:t>
            </w:r>
            <w:r w:rsidR="00A465D4" w:rsidRPr="0023640C">
              <w:rPr>
                <w:rFonts w:eastAsiaTheme="minorHAnsi" w:cstheme="minorHAnsi"/>
                <w:caps w:val="0"/>
                <w:color w:val="auto"/>
                <w:sz w:val="20"/>
                <w:szCs w:val="20"/>
              </w:rPr>
              <w:t>, Chennai</w:t>
            </w:r>
          </w:p>
        </w:tc>
        <w:tc>
          <w:tcPr>
            <w:tcW w:w="2381" w:type="dxa"/>
          </w:tcPr>
          <w:p w14:paraId="13AF7973" w14:textId="516C3078" w:rsidR="00A4098E" w:rsidRPr="0023640C" w:rsidRDefault="00EE0F36" w:rsidP="0070237E">
            <w:pPr>
              <w:pStyle w:val="Heading3"/>
              <w:outlineLvl w:val="2"/>
              <w:rPr>
                <w:rFonts w:cstheme="minorHAnsi"/>
                <w:color w:val="auto"/>
                <w:sz w:val="20"/>
                <w:szCs w:val="20"/>
              </w:rPr>
            </w:pPr>
            <w:r w:rsidRPr="0023640C">
              <w:rPr>
                <w:rFonts w:cstheme="minorHAnsi"/>
                <w:color w:val="auto"/>
                <w:sz w:val="20"/>
                <w:szCs w:val="20"/>
              </w:rPr>
              <w:t>2019</w:t>
            </w:r>
          </w:p>
        </w:tc>
        <w:tc>
          <w:tcPr>
            <w:tcW w:w="2383" w:type="dxa"/>
          </w:tcPr>
          <w:p w14:paraId="4DD2F303" w14:textId="0C703D52" w:rsidR="00A4098E" w:rsidRPr="0023640C" w:rsidRDefault="00495980" w:rsidP="0070237E">
            <w:pPr>
              <w:pStyle w:val="Heading3"/>
              <w:outlineLvl w:val="2"/>
              <w:rPr>
                <w:rFonts w:cstheme="minorHAnsi"/>
                <w:color w:val="auto"/>
                <w:sz w:val="20"/>
                <w:szCs w:val="20"/>
              </w:rPr>
            </w:pPr>
            <w:r w:rsidRPr="0023640C">
              <w:rPr>
                <w:rFonts w:cstheme="minorHAnsi"/>
                <w:color w:val="auto"/>
                <w:sz w:val="20"/>
                <w:szCs w:val="20"/>
              </w:rPr>
              <w:t>8/10</w:t>
            </w:r>
          </w:p>
        </w:tc>
      </w:tr>
      <w:tr w:rsidR="00124A6D" w:rsidRPr="0023640C" w14:paraId="4958FF7A" w14:textId="77777777" w:rsidTr="00A4098E">
        <w:trPr>
          <w:trHeight w:val="279"/>
        </w:trPr>
        <w:tc>
          <w:tcPr>
            <w:tcW w:w="2382" w:type="dxa"/>
          </w:tcPr>
          <w:p w14:paraId="54EB30D0" w14:textId="60B639A3" w:rsidR="00A4098E" w:rsidRPr="0023640C" w:rsidRDefault="00101573" w:rsidP="0070237E">
            <w:pPr>
              <w:pStyle w:val="Heading3"/>
              <w:outlineLvl w:val="2"/>
              <w:rPr>
                <w:rFonts w:cstheme="minorHAnsi"/>
                <w:color w:val="auto"/>
                <w:sz w:val="20"/>
                <w:szCs w:val="20"/>
              </w:rPr>
            </w:pPr>
            <w:r w:rsidRPr="0023640C">
              <w:rPr>
                <w:rFonts w:eastAsiaTheme="minorHAnsi" w:cstheme="minorHAnsi"/>
                <w:caps w:val="0"/>
                <w:color w:val="auto"/>
                <w:sz w:val="20"/>
                <w:szCs w:val="20"/>
              </w:rPr>
              <w:t>B</w:t>
            </w:r>
            <w:r w:rsidR="00E66AF8" w:rsidRPr="0023640C">
              <w:rPr>
                <w:rFonts w:eastAsiaTheme="minorHAnsi" w:cstheme="minorHAnsi"/>
                <w:caps w:val="0"/>
                <w:color w:val="auto"/>
                <w:sz w:val="20"/>
                <w:szCs w:val="20"/>
              </w:rPr>
              <w:t xml:space="preserve"> </w:t>
            </w:r>
            <w:r w:rsidR="00D32A1C" w:rsidRPr="0023640C">
              <w:rPr>
                <w:rFonts w:eastAsiaTheme="minorHAnsi" w:cstheme="minorHAnsi"/>
                <w:caps w:val="0"/>
                <w:color w:val="auto"/>
                <w:sz w:val="20"/>
                <w:szCs w:val="20"/>
              </w:rPr>
              <w:t>Tech IT</w:t>
            </w:r>
          </w:p>
        </w:tc>
        <w:tc>
          <w:tcPr>
            <w:tcW w:w="2383" w:type="dxa"/>
          </w:tcPr>
          <w:p w14:paraId="5DBC8A74" w14:textId="66F78AB0" w:rsidR="00A4098E" w:rsidRPr="0023640C" w:rsidRDefault="00A465D4" w:rsidP="0070237E">
            <w:pPr>
              <w:pStyle w:val="Heading3"/>
              <w:outlineLvl w:val="2"/>
              <w:rPr>
                <w:rFonts w:cstheme="minorHAnsi"/>
                <w:color w:val="auto"/>
                <w:sz w:val="20"/>
                <w:szCs w:val="20"/>
              </w:rPr>
            </w:pPr>
            <w:r w:rsidRPr="0023640C">
              <w:rPr>
                <w:rFonts w:eastAsiaTheme="minorHAnsi" w:cstheme="minorHAnsi"/>
                <w:caps w:val="0"/>
                <w:color w:val="auto"/>
                <w:sz w:val="20"/>
                <w:szCs w:val="20"/>
              </w:rPr>
              <w:t>Anand Institute of Higher Technology, Chennai</w:t>
            </w:r>
          </w:p>
        </w:tc>
        <w:tc>
          <w:tcPr>
            <w:tcW w:w="2381" w:type="dxa"/>
          </w:tcPr>
          <w:p w14:paraId="25187DC0" w14:textId="667546BF" w:rsidR="00A4098E" w:rsidRPr="0023640C" w:rsidRDefault="00DC23B2" w:rsidP="0070237E">
            <w:pPr>
              <w:pStyle w:val="Heading3"/>
              <w:outlineLvl w:val="2"/>
              <w:rPr>
                <w:rFonts w:cstheme="minorHAnsi"/>
                <w:color w:val="auto"/>
                <w:sz w:val="20"/>
                <w:szCs w:val="20"/>
              </w:rPr>
            </w:pPr>
            <w:r w:rsidRPr="0023640C">
              <w:rPr>
                <w:rFonts w:cstheme="minorHAnsi"/>
                <w:color w:val="auto"/>
                <w:sz w:val="20"/>
                <w:szCs w:val="20"/>
              </w:rPr>
              <w:t>2015</w:t>
            </w:r>
          </w:p>
        </w:tc>
        <w:tc>
          <w:tcPr>
            <w:tcW w:w="2383" w:type="dxa"/>
          </w:tcPr>
          <w:p w14:paraId="379D0106" w14:textId="04412C5F" w:rsidR="00A4098E" w:rsidRPr="0023640C" w:rsidRDefault="00176CD8" w:rsidP="0070237E">
            <w:pPr>
              <w:pStyle w:val="Heading3"/>
              <w:outlineLvl w:val="2"/>
              <w:rPr>
                <w:rFonts w:cstheme="minorHAnsi"/>
                <w:color w:val="auto"/>
                <w:sz w:val="20"/>
                <w:szCs w:val="20"/>
              </w:rPr>
            </w:pPr>
            <w:r w:rsidRPr="0023640C">
              <w:rPr>
                <w:rFonts w:cstheme="minorHAnsi"/>
                <w:color w:val="auto"/>
                <w:sz w:val="20"/>
                <w:szCs w:val="20"/>
              </w:rPr>
              <w:t>8.25/10</w:t>
            </w:r>
          </w:p>
        </w:tc>
      </w:tr>
    </w:tbl>
    <w:p w14:paraId="2F05779C" w14:textId="056EDAD3" w:rsidR="00411E07" w:rsidRPr="0023640C" w:rsidRDefault="00411E07" w:rsidP="00BC7376">
      <w:pPr>
        <w:rPr>
          <w:rFonts w:cstheme="minorHAnsi"/>
          <w:color w:val="auto"/>
          <w:sz w:val="20"/>
          <w:szCs w:val="20"/>
        </w:rPr>
      </w:pPr>
    </w:p>
    <w:sectPr w:rsidR="00411E07" w:rsidRPr="0023640C" w:rsidSect="00D92B95">
      <w:footerReference w:type="defaul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96BAB1" w14:textId="77777777" w:rsidR="001E3C2B" w:rsidRDefault="001E3C2B" w:rsidP="00725803">
      <w:pPr>
        <w:spacing w:after="0"/>
      </w:pPr>
      <w:r>
        <w:separator/>
      </w:r>
    </w:p>
  </w:endnote>
  <w:endnote w:type="continuationSeparator" w:id="0">
    <w:p w14:paraId="4C821A60" w14:textId="77777777" w:rsidR="001E3C2B" w:rsidRDefault="001E3C2B"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6750255"/>
      <w:docPartObj>
        <w:docPartGallery w:val="Page Numbers (Bottom of Page)"/>
        <w:docPartUnique/>
      </w:docPartObj>
    </w:sdtPr>
    <w:sdtEndPr>
      <w:rPr>
        <w:noProof/>
      </w:rPr>
    </w:sdtEndPr>
    <w:sdtContent>
      <w:p w14:paraId="236A1FD6" w14:textId="77777777" w:rsidR="005A4A49" w:rsidRDefault="005A4A49">
        <w:pPr>
          <w:pStyle w:val="Footer"/>
        </w:pPr>
        <w:r>
          <w:fldChar w:fldCharType="begin"/>
        </w:r>
        <w:r>
          <w:instrText xml:space="preserve"> PAGE   \* MERGEFORMAT </w:instrText>
        </w:r>
        <w:r>
          <w:fldChar w:fldCharType="separate"/>
        </w:r>
        <w:r w:rsidR="0023640C">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A9B3D5" w14:textId="77777777" w:rsidR="001E3C2B" w:rsidRDefault="001E3C2B" w:rsidP="00725803">
      <w:pPr>
        <w:spacing w:after="0"/>
      </w:pPr>
      <w:r>
        <w:separator/>
      </w:r>
    </w:p>
  </w:footnote>
  <w:footnote w:type="continuationSeparator" w:id="0">
    <w:p w14:paraId="01877DA5" w14:textId="77777777" w:rsidR="001E3C2B" w:rsidRDefault="001E3C2B" w:rsidP="0072580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nsid w:val="FFFFFF89"/>
    <w:multiLevelType w:val="singleLevel"/>
    <w:tmpl w:val="CDC244C6"/>
    <w:lvl w:ilvl="0">
      <w:start w:val="1"/>
      <w:numFmt w:val="bullet"/>
      <w:lvlText w:val=""/>
      <w:lvlJc w:val="left"/>
      <w:pPr>
        <w:tabs>
          <w:tab w:val="num" w:pos="360"/>
        </w:tabs>
        <w:ind w:left="360" w:hanging="360"/>
      </w:pPr>
      <w:rPr>
        <w:rFonts w:ascii="Symbol" w:hAnsi="Symbol" w:hint="default"/>
      </w:rPr>
    </w:lvl>
  </w:abstractNum>
  <w:abstractNum w:abstractNumId="9">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06A602F"/>
    <w:multiLevelType w:val="hybridMultilevel"/>
    <w:tmpl w:val="6A1E7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16F595F"/>
    <w:multiLevelType w:val="multilevel"/>
    <w:tmpl w:val="960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FE0EE5"/>
    <w:multiLevelType w:val="hybridMultilevel"/>
    <w:tmpl w:val="0C7647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3"/>
  </w:num>
  <w:num w:numId="14">
    <w:abstractNumId w:val="11"/>
  </w:num>
  <w:num w:numId="15">
    <w:abstractNumId w:val="9"/>
  </w:num>
  <w:num w:numId="16">
    <w:abstractNumId w:val="9"/>
  </w:num>
  <w:num w:numId="17">
    <w:abstractNumId w:val="12"/>
  </w:num>
  <w:num w:numId="18">
    <w:abstractNumId w:val="9"/>
  </w:num>
  <w:num w:numId="19">
    <w:abstractNumId w:val="9"/>
  </w:num>
  <w:num w:numId="20">
    <w:abstractNumId w:val="8"/>
  </w:num>
  <w:num w:numId="21">
    <w:abstractNumId w:val="9"/>
  </w:num>
  <w:num w:numId="22">
    <w:abstractNumId w:val="9"/>
  </w:num>
  <w:num w:numId="23">
    <w:abstractNumId w:val="9"/>
  </w:num>
  <w:num w:numId="24">
    <w:abstractNumId w:val="9"/>
  </w:num>
  <w:num w:numId="25">
    <w:abstractNumId w:val="9"/>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9A4"/>
    <w:rsid w:val="00002046"/>
    <w:rsid w:val="00003F6E"/>
    <w:rsid w:val="0001087B"/>
    <w:rsid w:val="000140AD"/>
    <w:rsid w:val="00020271"/>
    <w:rsid w:val="00024C68"/>
    <w:rsid w:val="000254FB"/>
    <w:rsid w:val="00025BA6"/>
    <w:rsid w:val="00025E35"/>
    <w:rsid w:val="00025E77"/>
    <w:rsid w:val="00027312"/>
    <w:rsid w:val="000311FE"/>
    <w:rsid w:val="00034A25"/>
    <w:rsid w:val="000403EE"/>
    <w:rsid w:val="000462BC"/>
    <w:rsid w:val="00054F43"/>
    <w:rsid w:val="00056DC6"/>
    <w:rsid w:val="00057811"/>
    <w:rsid w:val="000606B2"/>
    <w:rsid w:val="000645F2"/>
    <w:rsid w:val="00067B07"/>
    <w:rsid w:val="00074F03"/>
    <w:rsid w:val="00076991"/>
    <w:rsid w:val="00082F03"/>
    <w:rsid w:val="000835A0"/>
    <w:rsid w:val="0008455F"/>
    <w:rsid w:val="00087454"/>
    <w:rsid w:val="00090E54"/>
    <w:rsid w:val="000934A2"/>
    <w:rsid w:val="00095ADD"/>
    <w:rsid w:val="000A217B"/>
    <w:rsid w:val="000A21FC"/>
    <w:rsid w:val="000A2576"/>
    <w:rsid w:val="000A38D2"/>
    <w:rsid w:val="000A3E4D"/>
    <w:rsid w:val="000A54D6"/>
    <w:rsid w:val="000B5CB8"/>
    <w:rsid w:val="000B6F96"/>
    <w:rsid w:val="000B731D"/>
    <w:rsid w:val="000C1EC9"/>
    <w:rsid w:val="000C5B01"/>
    <w:rsid w:val="000D1856"/>
    <w:rsid w:val="000D5531"/>
    <w:rsid w:val="000D59AC"/>
    <w:rsid w:val="000D5D7A"/>
    <w:rsid w:val="000E2650"/>
    <w:rsid w:val="000E4AC8"/>
    <w:rsid w:val="000E4E01"/>
    <w:rsid w:val="000E58B2"/>
    <w:rsid w:val="000E5CCF"/>
    <w:rsid w:val="000F4B5C"/>
    <w:rsid w:val="00101047"/>
    <w:rsid w:val="00101167"/>
    <w:rsid w:val="00101573"/>
    <w:rsid w:val="00104EB2"/>
    <w:rsid w:val="0011222A"/>
    <w:rsid w:val="0012231E"/>
    <w:rsid w:val="00122411"/>
    <w:rsid w:val="00124A6D"/>
    <w:rsid w:val="00126A62"/>
    <w:rsid w:val="00135A75"/>
    <w:rsid w:val="00140621"/>
    <w:rsid w:val="00145D52"/>
    <w:rsid w:val="00146D9D"/>
    <w:rsid w:val="001479CF"/>
    <w:rsid w:val="00151935"/>
    <w:rsid w:val="00153839"/>
    <w:rsid w:val="0016146C"/>
    <w:rsid w:val="001672F5"/>
    <w:rsid w:val="001675CE"/>
    <w:rsid w:val="00171A85"/>
    <w:rsid w:val="00172D7C"/>
    <w:rsid w:val="001764C6"/>
    <w:rsid w:val="00176AA8"/>
    <w:rsid w:val="00176CC2"/>
    <w:rsid w:val="00176CD8"/>
    <w:rsid w:val="00182B09"/>
    <w:rsid w:val="0018340B"/>
    <w:rsid w:val="00184AC6"/>
    <w:rsid w:val="00192089"/>
    <w:rsid w:val="0019237D"/>
    <w:rsid w:val="001931D9"/>
    <w:rsid w:val="00194210"/>
    <w:rsid w:val="00196533"/>
    <w:rsid w:val="00196941"/>
    <w:rsid w:val="00196BE4"/>
    <w:rsid w:val="001A0964"/>
    <w:rsid w:val="001A33F1"/>
    <w:rsid w:val="001A3D1A"/>
    <w:rsid w:val="001A5316"/>
    <w:rsid w:val="001A6BD4"/>
    <w:rsid w:val="001A70CF"/>
    <w:rsid w:val="001B0955"/>
    <w:rsid w:val="001B0F31"/>
    <w:rsid w:val="001B1811"/>
    <w:rsid w:val="001B3DBB"/>
    <w:rsid w:val="001B4145"/>
    <w:rsid w:val="001B73A5"/>
    <w:rsid w:val="001C0E53"/>
    <w:rsid w:val="001C3191"/>
    <w:rsid w:val="001C31CF"/>
    <w:rsid w:val="001C3F9C"/>
    <w:rsid w:val="001C44FD"/>
    <w:rsid w:val="001D2449"/>
    <w:rsid w:val="001D4310"/>
    <w:rsid w:val="001D777F"/>
    <w:rsid w:val="001E2D1D"/>
    <w:rsid w:val="001E361B"/>
    <w:rsid w:val="001E3C2B"/>
    <w:rsid w:val="001E3C8E"/>
    <w:rsid w:val="001E4CCD"/>
    <w:rsid w:val="001F6160"/>
    <w:rsid w:val="002055ED"/>
    <w:rsid w:val="00207987"/>
    <w:rsid w:val="0021069D"/>
    <w:rsid w:val="00213AE5"/>
    <w:rsid w:val="00216177"/>
    <w:rsid w:val="00217923"/>
    <w:rsid w:val="00221620"/>
    <w:rsid w:val="002222B2"/>
    <w:rsid w:val="002271C0"/>
    <w:rsid w:val="00227784"/>
    <w:rsid w:val="002313A6"/>
    <w:rsid w:val="0023640C"/>
    <w:rsid w:val="0023705D"/>
    <w:rsid w:val="0024291C"/>
    <w:rsid w:val="00242F77"/>
    <w:rsid w:val="002450BE"/>
    <w:rsid w:val="00245E7B"/>
    <w:rsid w:val="002478E7"/>
    <w:rsid w:val="00250681"/>
    <w:rsid w:val="00250A31"/>
    <w:rsid w:val="00251C13"/>
    <w:rsid w:val="00253F08"/>
    <w:rsid w:val="00255520"/>
    <w:rsid w:val="00255B10"/>
    <w:rsid w:val="002602A2"/>
    <w:rsid w:val="00267924"/>
    <w:rsid w:val="00270C42"/>
    <w:rsid w:val="0027256C"/>
    <w:rsid w:val="00272B21"/>
    <w:rsid w:val="002743B2"/>
    <w:rsid w:val="00284856"/>
    <w:rsid w:val="002853F7"/>
    <w:rsid w:val="00286B59"/>
    <w:rsid w:val="002922D0"/>
    <w:rsid w:val="0029408B"/>
    <w:rsid w:val="00297F11"/>
    <w:rsid w:val="002A0651"/>
    <w:rsid w:val="002A3E27"/>
    <w:rsid w:val="002B0603"/>
    <w:rsid w:val="002B0610"/>
    <w:rsid w:val="002B25F8"/>
    <w:rsid w:val="002C4F3C"/>
    <w:rsid w:val="002D029F"/>
    <w:rsid w:val="002D1201"/>
    <w:rsid w:val="002D516F"/>
    <w:rsid w:val="002D6383"/>
    <w:rsid w:val="002D6672"/>
    <w:rsid w:val="002D67F2"/>
    <w:rsid w:val="002E4273"/>
    <w:rsid w:val="002E5204"/>
    <w:rsid w:val="002E6347"/>
    <w:rsid w:val="002F3AC1"/>
    <w:rsid w:val="002F71BC"/>
    <w:rsid w:val="0030660D"/>
    <w:rsid w:val="0030775A"/>
    <w:rsid w:val="00312805"/>
    <w:rsid w:val="00316EDD"/>
    <w:rsid w:val="00323963"/>
    <w:rsid w:val="00327F98"/>
    <w:rsid w:val="00340B03"/>
    <w:rsid w:val="00342950"/>
    <w:rsid w:val="003452BD"/>
    <w:rsid w:val="00346589"/>
    <w:rsid w:val="00347DE7"/>
    <w:rsid w:val="00354031"/>
    <w:rsid w:val="0035615D"/>
    <w:rsid w:val="003604AB"/>
    <w:rsid w:val="003632E7"/>
    <w:rsid w:val="00364013"/>
    <w:rsid w:val="003650FB"/>
    <w:rsid w:val="0036660D"/>
    <w:rsid w:val="0036677F"/>
    <w:rsid w:val="00374C89"/>
    <w:rsid w:val="0037786A"/>
    <w:rsid w:val="003806B4"/>
    <w:rsid w:val="00380AE7"/>
    <w:rsid w:val="00382DE3"/>
    <w:rsid w:val="00384CF1"/>
    <w:rsid w:val="00385FA5"/>
    <w:rsid w:val="003A6943"/>
    <w:rsid w:val="003B6076"/>
    <w:rsid w:val="003B78F1"/>
    <w:rsid w:val="003C1219"/>
    <w:rsid w:val="003C1B56"/>
    <w:rsid w:val="003C1E3F"/>
    <w:rsid w:val="003C264A"/>
    <w:rsid w:val="003C35B6"/>
    <w:rsid w:val="003C3739"/>
    <w:rsid w:val="003C7BBD"/>
    <w:rsid w:val="003D047B"/>
    <w:rsid w:val="003D45AD"/>
    <w:rsid w:val="003E27DA"/>
    <w:rsid w:val="003F0350"/>
    <w:rsid w:val="003F19D8"/>
    <w:rsid w:val="003F5B6F"/>
    <w:rsid w:val="003F6492"/>
    <w:rsid w:val="00401F4A"/>
    <w:rsid w:val="00405717"/>
    <w:rsid w:val="00410BA2"/>
    <w:rsid w:val="00411E07"/>
    <w:rsid w:val="00412268"/>
    <w:rsid w:val="004145D8"/>
    <w:rsid w:val="00414D8C"/>
    <w:rsid w:val="004277A3"/>
    <w:rsid w:val="00434074"/>
    <w:rsid w:val="00436C13"/>
    <w:rsid w:val="00436C8A"/>
    <w:rsid w:val="00441846"/>
    <w:rsid w:val="00443523"/>
    <w:rsid w:val="00445AE8"/>
    <w:rsid w:val="004473CA"/>
    <w:rsid w:val="00447D88"/>
    <w:rsid w:val="00463C3B"/>
    <w:rsid w:val="00464105"/>
    <w:rsid w:val="00473D2D"/>
    <w:rsid w:val="00477A98"/>
    <w:rsid w:val="00477CDF"/>
    <w:rsid w:val="00480566"/>
    <w:rsid w:val="004854F2"/>
    <w:rsid w:val="00485738"/>
    <w:rsid w:val="00490266"/>
    <w:rsid w:val="00491AD6"/>
    <w:rsid w:val="004920CD"/>
    <w:rsid w:val="0049309F"/>
    <w:rsid w:val="004937AE"/>
    <w:rsid w:val="00495980"/>
    <w:rsid w:val="00497C7E"/>
    <w:rsid w:val="004A00AA"/>
    <w:rsid w:val="004A18E3"/>
    <w:rsid w:val="004A288B"/>
    <w:rsid w:val="004A2F26"/>
    <w:rsid w:val="004A3727"/>
    <w:rsid w:val="004A4919"/>
    <w:rsid w:val="004B4628"/>
    <w:rsid w:val="004B7856"/>
    <w:rsid w:val="004C0639"/>
    <w:rsid w:val="004C0BE1"/>
    <w:rsid w:val="004C23B5"/>
    <w:rsid w:val="004C2B2F"/>
    <w:rsid w:val="004C6320"/>
    <w:rsid w:val="004C738F"/>
    <w:rsid w:val="004D1A95"/>
    <w:rsid w:val="004D4C41"/>
    <w:rsid w:val="004D6328"/>
    <w:rsid w:val="004D743D"/>
    <w:rsid w:val="004E12C2"/>
    <w:rsid w:val="004E2970"/>
    <w:rsid w:val="004E5250"/>
    <w:rsid w:val="004E5821"/>
    <w:rsid w:val="004E5B13"/>
    <w:rsid w:val="004F0681"/>
    <w:rsid w:val="004F345E"/>
    <w:rsid w:val="004F6306"/>
    <w:rsid w:val="004F77B8"/>
    <w:rsid w:val="00501BCD"/>
    <w:rsid w:val="005026DD"/>
    <w:rsid w:val="00506BA4"/>
    <w:rsid w:val="00506D02"/>
    <w:rsid w:val="00510C2D"/>
    <w:rsid w:val="00510DFA"/>
    <w:rsid w:val="00513EFC"/>
    <w:rsid w:val="00515A4E"/>
    <w:rsid w:val="00520AAD"/>
    <w:rsid w:val="0052113B"/>
    <w:rsid w:val="0052117F"/>
    <w:rsid w:val="00522954"/>
    <w:rsid w:val="0053187B"/>
    <w:rsid w:val="00533015"/>
    <w:rsid w:val="00533700"/>
    <w:rsid w:val="00540470"/>
    <w:rsid w:val="00545602"/>
    <w:rsid w:val="005470EC"/>
    <w:rsid w:val="00552D55"/>
    <w:rsid w:val="00552E9D"/>
    <w:rsid w:val="00552FE1"/>
    <w:rsid w:val="00562702"/>
    <w:rsid w:val="0056375D"/>
    <w:rsid w:val="00563C6E"/>
    <w:rsid w:val="00564290"/>
    <w:rsid w:val="00564951"/>
    <w:rsid w:val="00573BF9"/>
    <w:rsid w:val="00576D88"/>
    <w:rsid w:val="005801EB"/>
    <w:rsid w:val="00582031"/>
    <w:rsid w:val="00583AB0"/>
    <w:rsid w:val="00584B8F"/>
    <w:rsid w:val="00594C66"/>
    <w:rsid w:val="005A3F2E"/>
    <w:rsid w:val="005A4670"/>
    <w:rsid w:val="005A4A49"/>
    <w:rsid w:val="005A74DF"/>
    <w:rsid w:val="005B1D68"/>
    <w:rsid w:val="005B227D"/>
    <w:rsid w:val="005B34F9"/>
    <w:rsid w:val="005C030A"/>
    <w:rsid w:val="005C0BF6"/>
    <w:rsid w:val="005C1031"/>
    <w:rsid w:val="005C3A41"/>
    <w:rsid w:val="005C4BDA"/>
    <w:rsid w:val="005C576A"/>
    <w:rsid w:val="005D01FF"/>
    <w:rsid w:val="005D0FD3"/>
    <w:rsid w:val="005D1D37"/>
    <w:rsid w:val="005D222F"/>
    <w:rsid w:val="005D6150"/>
    <w:rsid w:val="005E513A"/>
    <w:rsid w:val="005E566E"/>
    <w:rsid w:val="005E6251"/>
    <w:rsid w:val="005E6494"/>
    <w:rsid w:val="005F3803"/>
    <w:rsid w:val="006041CC"/>
    <w:rsid w:val="00605D84"/>
    <w:rsid w:val="00611B37"/>
    <w:rsid w:val="006149F4"/>
    <w:rsid w:val="00614E96"/>
    <w:rsid w:val="00616761"/>
    <w:rsid w:val="00620CE3"/>
    <w:rsid w:val="006252B4"/>
    <w:rsid w:val="00625BD8"/>
    <w:rsid w:val="006267C8"/>
    <w:rsid w:val="00626947"/>
    <w:rsid w:val="006271F4"/>
    <w:rsid w:val="006355DC"/>
    <w:rsid w:val="00635B18"/>
    <w:rsid w:val="00636439"/>
    <w:rsid w:val="00637187"/>
    <w:rsid w:val="00637D14"/>
    <w:rsid w:val="00646BA2"/>
    <w:rsid w:val="0064701D"/>
    <w:rsid w:val="00651A2C"/>
    <w:rsid w:val="00652FD9"/>
    <w:rsid w:val="006555FE"/>
    <w:rsid w:val="00657AE0"/>
    <w:rsid w:val="006621B6"/>
    <w:rsid w:val="00662B7F"/>
    <w:rsid w:val="0066359E"/>
    <w:rsid w:val="006652BC"/>
    <w:rsid w:val="006658B0"/>
    <w:rsid w:val="006663E6"/>
    <w:rsid w:val="00670AF5"/>
    <w:rsid w:val="00670D99"/>
    <w:rsid w:val="006728BD"/>
    <w:rsid w:val="00675EA0"/>
    <w:rsid w:val="006776E4"/>
    <w:rsid w:val="00681CB6"/>
    <w:rsid w:val="00683DBA"/>
    <w:rsid w:val="00684B78"/>
    <w:rsid w:val="00685FC8"/>
    <w:rsid w:val="00690174"/>
    <w:rsid w:val="00692C74"/>
    <w:rsid w:val="006958A6"/>
    <w:rsid w:val="006A12FB"/>
    <w:rsid w:val="006A42F9"/>
    <w:rsid w:val="006A51CF"/>
    <w:rsid w:val="006B112C"/>
    <w:rsid w:val="006B3D9C"/>
    <w:rsid w:val="006B7CF1"/>
    <w:rsid w:val="006C08A0"/>
    <w:rsid w:val="006C3555"/>
    <w:rsid w:val="006C47D8"/>
    <w:rsid w:val="006C4A2C"/>
    <w:rsid w:val="006C7678"/>
    <w:rsid w:val="006D0AB9"/>
    <w:rsid w:val="006D2D08"/>
    <w:rsid w:val="006D429C"/>
    <w:rsid w:val="006D52AC"/>
    <w:rsid w:val="006E0086"/>
    <w:rsid w:val="006E04D2"/>
    <w:rsid w:val="006E1D97"/>
    <w:rsid w:val="006E584D"/>
    <w:rsid w:val="006F15C9"/>
    <w:rsid w:val="006F26A2"/>
    <w:rsid w:val="006F30DE"/>
    <w:rsid w:val="006F3231"/>
    <w:rsid w:val="006F6D04"/>
    <w:rsid w:val="006F7209"/>
    <w:rsid w:val="006F76A1"/>
    <w:rsid w:val="006F7D98"/>
    <w:rsid w:val="0070071B"/>
    <w:rsid w:val="007021A9"/>
    <w:rsid w:val="0070237E"/>
    <w:rsid w:val="007024E7"/>
    <w:rsid w:val="00705907"/>
    <w:rsid w:val="00711F16"/>
    <w:rsid w:val="007165ED"/>
    <w:rsid w:val="0071793F"/>
    <w:rsid w:val="00723230"/>
    <w:rsid w:val="00725803"/>
    <w:rsid w:val="00725CB5"/>
    <w:rsid w:val="00727281"/>
    <w:rsid w:val="0073019C"/>
    <w:rsid w:val="007307A3"/>
    <w:rsid w:val="007417A3"/>
    <w:rsid w:val="00752315"/>
    <w:rsid w:val="007530FA"/>
    <w:rsid w:val="0076695F"/>
    <w:rsid w:val="00767D54"/>
    <w:rsid w:val="00771FAB"/>
    <w:rsid w:val="00776D82"/>
    <w:rsid w:val="007776F1"/>
    <w:rsid w:val="00780EE8"/>
    <w:rsid w:val="00783D76"/>
    <w:rsid w:val="0078462C"/>
    <w:rsid w:val="0078688C"/>
    <w:rsid w:val="00787753"/>
    <w:rsid w:val="007965BA"/>
    <w:rsid w:val="007A045B"/>
    <w:rsid w:val="007A1F7F"/>
    <w:rsid w:val="007A76E2"/>
    <w:rsid w:val="007B22E3"/>
    <w:rsid w:val="007B51D5"/>
    <w:rsid w:val="007B5378"/>
    <w:rsid w:val="007B68CE"/>
    <w:rsid w:val="007D036E"/>
    <w:rsid w:val="007D0BB3"/>
    <w:rsid w:val="007D44C7"/>
    <w:rsid w:val="007E160A"/>
    <w:rsid w:val="007F0C87"/>
    <w:rsid w:val="007F2867"/>
    <w:rsid w:val="007F3E7D"/>
    <w:rsid w:val="007F5114"/>
    <w:rsid w:val="007F6E9E"/>
    <w:rsid w:val="008041F8"/>
    <w:rsid w:val="00804F52"/>
    <w:rsid w:val="0080608F"/>
    <w:rsid w:val="00806981"/>
    <w:rsid w:val="00806A8D"/>
    <w:rsid w:val="00806CE9"/>
    <w:rsid w:val="00806D63"/>
    <w:rsid w:val="0081124E"/>
    <w:rsid w:val="0081767B"/>
    <w:rsid w:val="008334F7"/>
    <w:rsid w:val="00833560"/>
    <w:rsid w:val="00835040"/>
    <w:rsid w:val="00840D1D"/>
    <w:rsid w:val="00842B70"/>
    <w:rsid w:val="008433D3"/>
    <w:rsid w:val="00843EC2"/>
    <w:rsid w:val="00844C20"/>
    <w:rsid w:val="00847A36"/>
    <w:rsid w:val="00850265"/>
    <w:rsid w:val="0085072D"/>
    <w:rsid w:val="00853632"/>
    <w:rsid w:val="00857E6B"/>
    <w:rsid w:val="00884D3E"/>
    <w:rsid w:val="008920B5"/>
    <w:rsid w:val="00893E93"/>
    <w:rsid w:val="008968C4"/>
    <w:rsid w:val="00897E61"/>
    <w:rsid w:val="008A5CA5"/>
    <w:rsid w:val="008A7736"/>
    <w:rsid w:val="008A77CD"/>
    <w:rsid w:val="008B001E"/>
    <w:rsid w:val="008B0A08"/>
    <w:rsid w:val="008B2D56"/>
    <w:rsid w:val="008B46B5"/>
    <w:rsid w:val="008B51BE"/>
    <w:rsid w:val="008B7BAA"/>
    <w:rsid w:val="008C147C"/>
    <w:rsid w:val="008C1B91"/>
    <w:rsid w:val="008C34D2"/>
    <w:rsid w:val="008C7C8B"/>
    <w:rsid w:val="008D314C"/>
    <w:rsid w:val="008D40A4"/>
    <w:rsid w:val="008D59A4"/>
    <w:rsid w:val="008D7C1C"/>
    <w:rsid w:val="008E4648"/>
    <w:rsid w:val="008E5BDD"/>
    <w:rsid w:val="008E6394"/>
    <w:rsid w:val="008E73D6"/>
    <w:rsid w:val="008E7649"/>
    <w:rsid w:val="008F1218"/>
    <w:rsid w:val="008F468E"/>
    <w:rsid w:val="008F52EE"/>
    <w:rsid w:val="008F5CED"/>
    <w:rsid w:val="008F72D7"/>
    <w:rsid w:val="00900C31"/>
    <w:rsid w:val="00903303"/>
    <w:rsid w:val="00907FDE"/>
    <w:rsid w:val="009155CA"/>
    <w:rsid w:val="00916AD7"/>
    <w:rsid w:val="00920FA1"/>
    <w:rsid w:val="0092291B"/>
    <w:rsid w:val="00932D92"/>
    <w:rsid w:val="00933048"/>
    <w:rsid w:val="00935AD4"/>
    <w:rsid w:val="00937210"/>
    <w:rsid w:val="0093796B"/>
    <w:rsid w:val="00937AA7"/>
    <w:rsid w:val="00940A3D"/>
    <w:rsid w:val="00940C6F"/>
    <w:rsid w:val="00941773"/>
    <w:rsid w:val="009508B6"/>
    <w:rsid w:val="00950CB5"/>
    <w:rsid w:val="0095272C"/>
    <w:rsid w:val="00954AE5"/>
    <w:rsid w:val="00957F02"/>
    <w:rsid w:val="00961BCD"/>
    <w:rsid w:val="009663BD"/>
    <w:rsid w:val="00971521"/>
    <w:rsid w:val="00972024"/>
    <w:rsid w:val="00973BDF"/>
    <w:rsid w:val="009802D6"/>
    <w:rsid w:val="0098271C"/>
    <w:rsid w:val="00984ACB"/>
    <w:rsid w:val="00985F91"/>
    <w:rsid w:val="009866F6"/>
    <w:rsid w:val="0099453C"/>
    <w:rsid w:val="00997B12"/>
    <w:rsid w:val="009A52AA"/>
    <w:rsid w:val="009A7250"/>
    <w:rsid w:val="009A7F5E"/>
    <w:rsid w:val="009B175D"/>
    <w:rsid w:val="009B33C4"/>
    <w:rsid w:val="009C6CEB"/>
    <w:rsid w:val="009D0B37"/>
    <w:rsid w:val="009D0D43"/>
    <w:rsid w:val="009D2242"/>
    <w:rsid w:val="009D44CF"/>
    <w:rsid w:val="009E23A3"/>
    <w:rsid w:val="009E2686"/>
    <w:rsid w:val="009E6583"/>
    <w:rsid w:val="009F0452"/>
    <w:rsid w:val="009F04D2"/>
    <w:rsid w:val="009F1030"/>
    <w:rsid w:val="009F2AFE"/>
    <w:rsid w:val="009F2BA7"/>
    <w:rsid w:val="009F5B45"/>
    <w:rsid w:val="009F6DA0"/>
    <w:rsid w:val="00A01182"/>
    <w:rsid w:val="00A056E0"/>
    <w:rsid w:val="00A06518"/>
    <w:rsid w:val="00A06779"/>
    <w:rsid w:val="00A07B44"/>
    <w:rsid w:val="00A1006A"/>
    <w:rsid w:val="00A166B1"/>
    <w:rsid w:val="00A200FB"/>
    <w:rsid w:val="00A20C77"/>
    <w:rsid w:val="00A21B91"/>
    <w:rsid w:val="00A3095D"/>
    <w:rsid w:val="00A31044"/>
    <w:rsid w:val="00A4098E"/>
    <w:rsid w:val="00A40F99"/>
    <w:rsid w:val="00A42540"/>
    <w:rsid w:val="00A449E2"/>
    <w:rsid w:val="00A45F2A"/>
    <w:rsid w:val="00A4644C"/>
    <w:rsid w:val="00A465D4"/>
    <w:rsid w:val="00A47273"/>
    <w:rsid w:val="00A50774"/>
    <w:rsid w:val="00A56DEA"/>
    <w:rsid w:val="00A65249"/>
    <w:rsid w:val="00A658E9"/>
    <w:rsid w:val="00A8400D"/>
    <w:rsid w:val="00A87979"/>
    <w:rsid w:val="00A87A68"/>
    <w:rsid w:val="00A931E9"/>
    <w:rsid w:val="00A93944"/>
    <w:rsid w:val="00AA384C"/>
    <w:rsid w:val="00AA4AE1"/>
    <w:rsid w:val="00AA51C3"/>
    <w:rsid w:val="00AA7FC4"/>
    <w:rsid w:val="00AB1E3B"/>
    <w:rsid w:val="00AB22EB"/>
    <w:rsid w:val="00AB254D"/>
    <w:rsid w:val="00AB5E6C"/>
    <w:rsid w:val="00AC1993"/>
    <w:rsid w:val="00AC3813"/>
    <w:rsid w:val="00AC3EF3"/>
    <w:rsid w:val="00AC3FEE"/>
    <w:rsid w:val="00AC4166"/>
    <w:rsid w:val="00AC4A75"/>
    <w:rsid w:val="00AC7A2D"/>
    <w:rsid w:val="00AD13CB"/>
    <w:rsid w:val="00AD39EF"/>
    <w:rsid w:val="00AD3FD8"/>
    <w:rsid w:val="00AD4F6B"/>
    <w:rsid w:val="00AD772F"/>
    <w:rsid w:val="00AD7C15"/>
    <w:rsid w:val="00AE7730"/>
    <w:rsid w:val="00AF0CBF"/>
    <w:rsid w:val="00AF3C26"/>
    <w:rsid w:val="00AF5349"/>
    <w:rsid w:val="00AF6E3C"/>
    <w:rsid w:val="00AF722E"/>
    <w:rsid w:val="00B0348E"/>
    <w:rsid w:val="00B03898"/>
    <w:rsid w:val="00B077D8"/>
    <w:rsid w:val="00B11313"/>
    <w:rsid w:val="00B116E7"/>
    <w:rsid w:val="00B14F81"/>
    <w:rsid w:val="00B15F7D"/>
    <w:rsid w:val="00B17405"/>
    <w:rsid w:val="00B22619"/>
    <w:rsid w:val="00B250ED"/>
    <w:rsid w:val="00B265FC"/>
    <w:rsid w:val="00B304DA"/>
    <w:rsid w:val="00B32669"/>
    <w:rsid w:val="00B370A8"/>
    <w:rsid w:val="00B42FDB"/>
    <w:rsid w:val="00B4588F"/>
    <w:rsid w:val="00B45B10"/>
    <w:rsid w:val="00B46EEE"/>
    <w:rsid w:val="00B53132"/>
    <w:rsid w:val="00B55443"/>
    <w:rsid w:val="00B5686C"/>
    <w:rsid w:val="00B61D55"/>
    <w:rsid w:val="00B64FDB"/>
    <w:rsid w:val="00B67707"/>
    <w:rsid w:val="00B67E4D"/>
    <w:rsid w:val="00B70354"/>
    <w:rsid w:val="00B77E0C"/>
    <w:rsid w:val="00B8002A"/>
    <w:rsid w:val="00B80141"/>
    <w:rsid w:val="00B80934"/>
    <w:rsid w:val="00B855A5"/>
    <w:rsid w:val="00B85A55"/>
    <w:rsid w:val="00B94415"/>
    <w:rsid w:val="00BA4254"/>
    <w:rsid w:val="00BA4848"/>
    <w:rsid w:val="00BA4FB7"/>
    <w:rsid w:val="00BA6563"/>
    <w:rsid w:val="00BA66D7"/>
    <w:rsid w:val="00BA764B"/>
    <w:rsid w:val="00BB1787"/>
    <w:rsid w:val="00BB2A54"/>
    <w:rsid w:val="00BB7C2E"/>
    <w:rsid w:val="00BC09A4"/>
    <w:rsid w:val="00BC3887"/>
    <w:rsid w:val="00BC4AF1"/>
    <w:rsid w:val="00BC4BA5"/>
    <w:rsid w:val="00BC6767"/>
    <w:rsid w:val="00BC7376"/>
    <w:rsid w:val="00BD669A"/>
    <w:rsid w:val="00BD67CF"/>
    <w:rsid w:val="00BE505C"/>
    <w:rsid w:val="00BE7F08"/>
    <w:rsid w:val="00BF74EA"/>
    <w:rsid w:val="00C01ADC"/>
    <w:rsid w:val="00C06268"/>
    <w:rsid w:val="00C11E2D"/>
    <w:rsid w:val="00C13F2B"/>
    <w:rsid w:val="00C1483F"/>
    <w:rsid w:val="00C16550"/>
    <w:rsid w:val="00C17F00"/>
    <w:rsid w:val="00C22315"/>
    <w:rsid w:val="00C22908"/>
    <w:rsid w:val="00C25E61"/>
    <w:rsid w:val="00C33054"/>
    <w:rsid w:val="00C35327"/>
    <w:rsid w:val="00C361C0"/>
    <w:rsid w:val="00C37A72"/>
    <w:rsid w:val="00C40875"/>
    <w:rsid w:val="00C40EF3"/>
    <w:rsid w:val="00C432CD"/>
    <w:rsid w:val="00C43D65"/>
    <w:rsid w:val="00C44C69"/>
    <w:rsid w:val="00C4671F"/>
    <w:rsid w:val="00C47322"/>
    <w:rsid w:val="00C510EA"/>
    <w:rsid w:val="00C527F9"/>
    <w:rsid w:val="00C5472F"/>
    <w:rsid w:val="00C5592A"/>
    <w:rsid w:val="00C57F14"/>
    <w:rsid w:val="00C61056"/>
    <w:rsid w:val="00C6177E"/>
    <w:rsid w:val="00C61E81"/>
    <w:rsid w:val="00C62260"/>
    <w:rsid w:val="00C62E32"/>
    <w:rsid w:val="00C63845"/>
    <w:rsid w:val="00C64040"/>
    <w:rsid w:val="00C6421F"/>
    <w:rsid w:val="00C65DF6"/>
    <w:rsid w:val="00C67C06"/>
    <w:rsid w:val="00C70C23"/>
    <w:rsid w:val="00C8218A"/>
    <w:rsid w:val="00C84833"/>
    <w:rsid w:val="00C852AA"/>
    <w:rsid w:val="00C87A32"/>
    <w:rsid w:val="00C9044F"/>
    <w:rsid w:val="00C90A47"/>
    <w:rsid w:val="00C92C8B"/>
    <w:rsid w:val="00C93438"/>
    <w:rsid w:val="00C960F8"/>
    <w:rsid w:val="00CA6D8E"/>
    <w:rsid w:val="00CA6FEA"/>
    <w:rsid w:val="00CA77DF"/>
    <w:rsid w:val="00CB0C4B"/>
    <w:rsid w:val="00CB6395"/>
    <w:rsid w:val="00CB793A"/>
    <w:rsid w:val="00CC1F6F"/>
    <w:rsid w:val="00CC27C5"/>
    <w:rsid w:val="00CC29B9"/>
    <w:rsid w:val="00CC46B9"/>
    <w:rsid w:val="00CD2150"/>
    <w:rsid w:val="00CD6310"/>
    <w:rsid w:val="00CE3253"/>
    <w:rsid w:val="00CE65CD"/>
    <w:rsid w:val="00CF0BE3"/>
    <w:rsid w:val="00CF1415"/>
    <w:rsid w:val="00CF2136"/>
    <w:rsid w:val="00CF2BAE"/>
    <w:rsid w:val="00CF34DC"/>
    <w:rsid w:val="00CF3D4F"/>
    <w:rsid w:val="00CF4897"/>
    <w:rsid w:val="00CF60C6"/>
    <w:rsid w:val="00CF622C"/>
    <w:rsid w:val="00CF7FD9"/>
    <w:rsid w:val="00D01DF6"/>
    <w:rsid w:val="00D02412"/>
    <w:rsid w:val="00D03904"/>
    <w:rsid w:val="00D15DFC"/>
    <w:rsid w:val="00D173B2"/>
    <w:rsid w:val="00D2420D"/>
    <w:rsid w:val="00D30382"/>
    <w:rsid w:val="00D3136B"/>
    <w:rsid w:val="00D32A1C"/>
    <w:rsid w:val="00D41291"/>
    <w:rsid w:val="00D413F9"/>
    <w:rsid w:val="00D43D75"/>
    <w:rsid w:val="00D44A69"/>
    <w:rsid w:val="00D44E50"/>
    <w:rsid w:val="00D54840"/>
    <w:rsid w:val="00D57AD7"/>
    <w:rsid w:val="00D626BB"/>
    <w:rsid w:val="00D63315"/>
    <w:rsid w:val="00D7135D"/>
    <w:rsid w:val="00D71494"/>
    <w:rsid w:val="00D7217E"/>
    <w:rsid w:val="00D732A3"/>
    <w:rsid w:val="00D736AA"/>
    <w:rsid w:val="00D75202"/>
    <w:rsid w:val="00D8131F"/>
    <w:rsid w:val="00D876DC"/>
    <w:rsid w:val="00D90060"/>
    <w:rsid w:val="00D92B95"/>
    <w:rsid w:val="00D92E4F"/>
    <w:rsid w:val="00D9391A"/>
    <w:rsid w:val="00DA573A"/>
    <w:rsid w:val="00DA5D4D"/>
    <w:rsid w:val="00DA785C"/>
    <w:rsid w:val="00DB11BF"/>
    <w:rsid w:val="00DB2962"/>
    <w:rsid w:val="00DB2E60"/>
    <w:rsid w:val="00DB3449"/>
    <w:rsid w:val="00DB3750"/>
    <w:rsid w:val="00DC1EC8"/>
    <w:rsid w:val="00DC23B2"/>
    <w:rsid w:val="00DC4111"/>
    <w:rsid w:val="00DC7F29"/>
    <w:rsid w:val="00DD028A"/>
    <w:rsid w:val="00DD213A"/>
    <w:rsid w:val="00DE048B"/>
    <w:rsid w:val="00DE0AA6"/>
    <w:rsid w:val="00DE147E"/>
    <w:rsid w:val="00DE23D8"/>
    <w:rsid w:val="00DE2EEC"/>
    <w:rsid w:val="00DF2E3B"/>
    <w:rsid w:val="00E01EE6"/>
    <w:rsid w:val="00E02224"/>
    <w:rsid w:val="00E03701"/>
    <w:rsid w:val="00E03F71"/>
    <w:rsid w:val="00E04EC3"/>
    <w:rsid w:val="00E053B5"/>
    <w:rsid w:val="00E0565A"/>
    <w:rsid w:val="00E11CB1"/>
    <w:rsid w:val="00E154B5"/>
    <w:rsid w:val="00E159CE"/>
    <w:rsid w:val="00E17EEB"/>
    <w:rsid w:val="00E2000E"/>
    <w:rsid w:val="00E216F6"/>
    <w:rsid w:val="00E232F0"/>
    <w:rsid w:val="00E27620"/>
    <w:rsid w:val="00E3013E"/>
    <w:rsid w:val="00E353C0"/>
    <w:rsid w:val="00E35D22"/>
    <w:rsid w:val="00E360AA"/>
    <w:rsid w:val="00E37A8F"/>
    <w:rsid w:val="00E44D6A"/>
    <w:rsid w:val="00E45B70"/>
    <w:rsid w:val="00E47A26"/>
    <w:rsid w:val="00E52791"/>
    <w:rsid w:val="00E54320"/>
    <w:rsid w:val="00E55A22"/>
    <w:rsid w:val="00E56A79"/>
    <w:rsid w:val="00E57064"/>
    <w:rsid w:val="00E5709D"/>
    <w:rsid w:val="00E616F7"/>
    <w:rsid w:val="00E61767"/>
    <w:rsid w:val="00E641F9"/>
    <w:rsid w:val="00E66AF8"/>
    <w:rsid w:val="00E83195"/>
    <w:rsid w:val="00E84D01"/>
    <w:rsid w:val="00E86102"/>
    <w:rsid w:val="00E922BE"/>
    <w:rsid w:val="00E97D9F"/>
    <w:rsid w:val="00EA0571"/>
    <w:rsid w:val="00EA402C"/>
    <w:rsid w:val="00EA4DDB"/>
    <w:rsid w:val="00EA5BBF"/>
    <w:rsid w:val="00EA6FBE"/>
    <w:rsid w:val="00EB06F8"/>
    <w:rsid w:val="00EB0EF6"/>
    <w:rsid w:val="00EB1881"/>
    <w:rsid w:val="00EB5977"/>
    <w:rsid w:val="00EC13CF"/>
    <w:rsid w:val="00EC1637"/>
    <w:rsid w:val="00EC73EC"/>
    <w:rsid w:val="00ED0A71"/>
    <w:rsid w:val="00ED42E6"/>
    <w:rsid w:val="00ED693A"/>
    <w:rsid w:val="00EE08EC"/>
    <w:rsid w:val="00EE0D7C"/>
    <w:rsid w:val="00EE0F36"/>
    <w:rsid w:val="00EE11D5"/>
    <w:rsid w:val="00EE4A18"/>
    <w:rsid w:val="00EF0B91"/>
    <w:rsid w:val="00EF3A4D"/>
    <w:rsid w:val="00EF5238"/>
    <w:rsid w:val="00EF5A22"/>
    <w:rsid w:val="00EF6495"/>
    <w:rsid w:val="00F00A4F"/>
    <w:rsid w:val="00F00F80"/>
    <w:rsid w:val="00F03FCD"/>
    <w:rsid w:val="00F10A2C"/>
    <w:rsid w:val="00F1414B"/>
    <w:rsid w:val="00F14185"/>
    <w:rsid w:val="00F16F26"/>
    <w:rsid w:val="00F20852"/>
    <w:rsid w:val="00F260F0"/>
    <w:rsid w:val="00F27083"/>
    <w:rsid w:val="00F32B7E"/>
    <w:rsid w:val="00F33CD8"/>
    <w:rsid w:val="00F34909"/>
    <w:rsid w:val="00F352F7"/>
    <w:rsid w:val="00F358C8"/>
    <w:rsid w:val="00F4236A"/>
    <w:rsid w:val="00F43340"/>
    <w:rsid w:val="00F50E26"/>
    <w:rsid w:val="00F531E5"/>
    <w:rsid w:val="00F544FE"/>
    <w:rsid w:val="00F54AB6"/>
    <w:rsid w:val="00F551F9"/>
    <w:rsid w:val="00F5675A"/>
    <w:rsid w:val="00F57748"/>
    <w:rsid w:val="00F63B11"/>
    <w:rsid w:val="00F73414"/>
    <w:rsid w:val="00F7771B"/>
    <w:rsid w:val="00F80F3E"/>
    <w:rsid w:val="00F81F40"/>
    <w:rsid w:val="00F82CBF"/>
    <w:rsid w:val="00F83729"/>
    <w:rsid w:val="00F9110F"/>
    <w:rsid w:val="00F9134C"/>
    <w:rsid w:val="00F93C8D"/>
    <w:rsid w:val="00F958D8"/>
    <w:rsid w:val="00FA13EF"/>
    <w:rsid w:val="00FA1403"/>
    <w:rsid w:val="00FA5242"/>
    <w:rsid w:val="00FA786D"/>
    <w:rsid w:val="00FB1CE8"/>
    <w:rsid w:val="00FB409C"/>
    <w:rsid w:val="00FB5E4C"/>
    <w:rsid w:val="00FC50AF"/>
    <w:rsid w:val="00FC611F"/>
    <w:rsid w:val="00FC62D2"/>
    <w:rsid w:val="00FD1DE2"/>
    <w:rsid w:val="00FD601E"/>
    <w:rsid w:val="00FE08AA"/>
    <w:rsid w:val="00FF6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C4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semiHidden="0" w:uiPriority="11" w:unhideWhenUsed="0" w:qFormat="1"/>
    <w:lsdException w:name="Title" w:uiPriority="10" w:qFormat="1"/>
    <w:lsdException w:name="Default Paragraph Font" w:uiPriority="1"/>
    <w:lsdException w:name="Subtitle" w:uiPriority="11" w:qFormat="1"/>
    <w:lsdException w:name="Strong" w:uiPriority="22" w:qFormat="1"/>
    <w:lsdException w:name="Emphasis" w:semiHidden="0" w:uiPriority="20" w:unhideWhenUsed="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customStyle="1"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customStyle="1"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customStyle="1"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customStyle="1"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customStyle="1"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customStyle="1"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customStyle="1"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customStyle="1"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customStyle="1"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customStyle="1"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customStyle="1"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customStyle="1"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customStyle="1"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customStyle="1"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customStyle="1"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customStyle="1"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semiHidden="0" w:uiPriority="11" w:unhideWhenUsed="0" w:qFormat="1"/>
    <w:lsdException w:name="Title" w:uiPriority="10" w:qFormat="1"/>
    <w:lsdException w:name="Default Paragraph Font" w:uiPriority="1"/>
    <w:lsdException w:name="Subtitle" w:uiPriority="11" w:qFormat="1"/>
    <w:lsdException w:name="Strong" w:uiPriority="22" w:qFormat="1"/>
    <w:lsdException w:name="Emphasis" w:semiHidden="0" w:uiPriority="20" w:unhideWhenUsed="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customStyle="1"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customStyle="1"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customStyle="1"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customStyle="1"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customStyle="1"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customStyle="1"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customStyle="1"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customStyle="1"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customStyle="1"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customStyle="1"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customStyle="1"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customStyle="1"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customStyle="1"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customStyle="1"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customStyle="1"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customStyle="1"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322091">
      <w:bodyDiv w:val="1"/>
      <w:marLeft w:val="0"/>
      <w:marRight w:val="0"/>
      <w:marTop w:val="0"/>
      <w:marBottom w:val="0"/>
      <w:divBdr>
        <w:top w:val="none" w:sz="0" w:space="0" w:color="auto"/>
        <w:left w:val="none" w:sz="0" w:space="0" w:color="auto"/>
        <w:bottom w:val="none" w:sz="0" w:space="0" w:color="auto"/>
        <w:right w:val="none" w:sz="0" w:space="0" w:color="auto"/>
      </w:divBdr>
    </w:div>
    <w:div w:id="1694652868">
      <w:bodyDiv w:val="1"/>
      <w:marLeft w:val="0"/>
      <w:marRight w:val="0"/>
      <w:marTop w:val="0"/>
      <w:marBottom w:val="0"/>
      <w:divBdr>
        <w:top w:val="none" w:sz="0" w:space="0" w:color="auto"/>
        <w:left w:val="none" w:sz="0" w:space="0" w:color="auto"/>
        <w:bottom w:val="none" w:sz="0" w:space="0" w:color="auto"/>
        <w:right w:val="none" w:sz="0" w:space="0" w:color="auto"/>
      </w:divBdr>
      <w:divsChild>
        <w:div w:id="2001348504">
          <w:marLeft w:val="0"/>
          <w:marRight w:val="0"/>
          <w:marTop w:val="0"/>
          <w:marBottom w:val="0"/>
          <w:divBdr>
            <w:top w:val="none" w:sz="0" w:space="0" w:color="auto"/>
            <w:left w:val="none" w:sz="0" w:space="0" w:color="auto"/>
            <w:bottom w:val="none" w:sz="0" w:space="0" w:color="auto"/>
            <w:right w:val="none" w:sz="0" w:space="0" w:color="auto"/>
          </w:divBdr>
        </w:div>
        <w:div w:id="155193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1272257\Downloads\tf16402467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1660FECE07E47BFA4660F12CD818CC9"/>
        <w:category>
          <w:name w:val="General"/>
          <w:gallery w:val="placeholder"/>
        </w:category>
        <w:types>
          <w:type w:val="bbPlcHdr"/>
        </w:types>
        <w:behaviors>
          <w:behavior w:val="content"/>
        </w:behaviors>
        <w:guid w:val="{11644B31-1F27-41EE-935D-9D1EFE34C91C}"/>
      </w:docPartPr>
      <w:docPartBody>
        <w:p w:rsidR="00404A77" w:rsidRDefault="004A2172">
          <w:pPr>
            <w:pStyle w:val="41660FECE07E47BFA4660F12CD818CC9"/>
          </w:pPr>
          <w:r w:rsidRPr="00AD3FD8">
            <w:t>Experience</w:t>
          </w:r>
        </w:p>
      </w:docPartBody>
    </w:docPart>
    <w:docPart>
      <w:docPartPr>
        <w:name w:val="69A28B1A63484D539D032B4383DACE61"/>
        <w:category>
          <w:name w:val="General"/>
          <w:gallery w:val="placeholder"/>
        </w:category>
        <w:types>
          <w:type w:val="bbPlcHdr"/>
        </w:types>
        <w:behaviors>
          <w:behavior w:val="content"/>
        </w:behaviors>
        <w:guid w:val="{205DDF07-FCB6-4A34-BC73-54ED9D63DBED}"/>
      </w:docPartPr>
      <w:docPartBody>
        <w:p w:rsidR="00404A77" w:rsidRDefault="004A2172">
          <w:pPr>
            <w:pStyle w:val="69A28B1A63484D539D032B4383DACE61"/>
          </w:pPr>
          <w:r w:rsidRPr="0070237E">
            <w:t>Education</w:t>
          </w:r>
        </w:p>
      </w:docPartBody>
    </w:docPart>
    <w:docPart>
      <w:docPartPr>
        <w:name w:val="099544447A5E4A9DB7F21955504C8D57"/>
        <w:category>
          <w:name w:val="General"/>
          <w:gallery w:val="placeholder"/>
        </w:category>
        <w:types>
          <w:type w:val="bbPlcHdr"/>
        </w:types>
        <w:behaviors>
          <w:behavior w:val="content"/>
        </w:behaviors>
        <w:guid w:val="{081A7742-5FB6-4C5E-89FB-E0AC9BD77D1E}"/>
      </w:docPartPr>
      <w:docPartBody>
        <w:p w:rsidR="002B7F0E" w:rsidRDefault="00801ABB" w:rsidP="00801ABB">
          <w:pPr>
            <w:pStyle w:val="099544447A5E4A9DB7F21955504C8D57"/>
          </w:pPr>
          <w:r w:rsidRPr="00D413F9">
            <w: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172"/>
    <w:rsid w:val="000610BA"/>
    <w:rsid w:val="00117FC4"/>
    <w:rsid w:val="002A370E"/>
    <w:rsid w:val="002B7F0E"/>
    <w:rsid w:val="00324B6B"/>
    <w:rsid w:val="003A02C2"/>
    <w:rsid w:val="00404A77"/>
    <w:rsid w:val="004A2172"/>
    <w:rsid w:val="00590927"/>
    <w:rsid w:val="005A3929"/>
    <w:rsid w:val="0066224D"/>
    <w:rsid w:val="006748F8"/>
    <w:rsid w:val="0069279D"/>
    <w:rsid w:val="006E69A1"/>
    <w:rsid w:val="007651F4"/>
    <w:rsid w:val="007F5AC0"/>
    <w:rsid w:val="00801ABB"/>
    <w:rsid w:val="008A0440"/>
    <w:rsid w:val="009769C3"/>
    <w:rsid w:val="009C6411"/>
    <w:rsid w:val="00A03265"/>
    <w:rsid w:val="00D53DF7"/>
    <w:rsid w:val="00D940B0"/>
    <w:rsid w:val="00EC6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8DF143A1014DAA852F46748F8ADA68">
    <w:name w:val="F98DF143A1014DAA852F46748F8ADA68"/>
  </w:style>
  <w:style w:type="paragraph" w:customStyle="1" w:styleId="FFA1F758D4DD4DBEA4FE7CF2F18C5D43">
    <w:name w:val="FFA1F758D4DD4DBEA4FE7CF2F18C5D43"/>
  </w:style>
  <w:style w:type="paragraph" w:customStyle="1" w:styleId="1C06876B2CA340089272E872CFB88B0A">
    <w:name w:val="1C06876B2CA340089272E872CFB88B0A"/>
  </w:style>
  <w:style w:type="paragraph" w:customStyle="1" w:styleId="21CD1B888B5C4B609CDD2C50A5B8E521">
    <w:name w:val="21CD1B888B5C4B609CDD2C50A5B8E521"/>
  </w:style>
  <w:style w:type="paragraph" w:customStyle="1" w:styleId="4A60DFFC20744CDFA49D8EEF7C7A15A7">
    <w:name w:val="4A60DFFC20744CDFA49D8EEF7C7A15A7"/>
  </w:style>
  <w:style w:type="paragraph" w:customStyle="1" w:styleId="41660FECE07E47BFA4660F12CD818CC9">
    <w:name w:val="41660FECE07E47BFA4660F12CD818CC9"/>
  </w:style>
  <w:style w:type="character" w:styleId="Emphasis">
    <w:name w:val="Emphasis"/>
    <w:basedOn w:val="DefaultParagraphFont"/>
    <w:uiPriority w:val="20"/>
    <w:qFormat/>
    <w:rPr>
      <w:b w:val="0"/>
      <w:i w:val="0"/>
      <w:iCs/>
      <w:color w:val="595959" w:themeColor="text1" w:themeTint="A6"/>
    </w:rPr>
  </w:style>
  <w:style w:type="paragraph" w:customStyle="1" w:styleId="43DC01CEABE4435593A9A470AF94F2DF">
    <w:name w:val="43DC01CEABE4435593A9A470AF94F2DF"/>
  </w:style>
  <w:style w:type="paragraph" w:customStyle="1" w:styleId="69A28B1A63484D539D032B4383DACE61">
    <w:name w:val="69A28B1A63484D539D032B4383DACE61"/>
  </w:style>
  <w:style w:type="paragraph" w:customStyle="1" w:styleId="099544447A5E4A9DB7F21955504C8D57">
    <w:name w:val="099544447A5E4A9DB7F21955504C8D57"/>
    <w:rsid w:val="00801ABB"/>
    <w:pPr>
      <w:spacing w:after="200" w:line="276" w:lineRule="auto"/>
    </w:pPr>
    <w:rPr>
      <w:lang w:val="en-IN" w:eastAsia="en-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8DF143A1014DAA852F46748F8ADA68">
    <w:name w:val="F98DF143A1014DAA852F46748F8ADA68"/>
  </w:style>
  <w:style w:type="paragraph" w:customStyle="1" w:styleId="FFA1F758D4DD4DBEA4FE7CF2F18C5D43">
    <w:name w:val="FFA1F758D4DD4DBEA4FE7CF2F18C5D43"/>
  </w:style>
  <w:style w:type="paragraph" w:customStyle="1" w:styleId="1C06876B2CA340089272E872CFB88B0A">
    <w:name w:val="1C06876B2CA340089272E872CFB88B0A"/>
  </w:style>
  <w:style w:type="paragraph" w:customStyle="1" w:styleId="21CD1B888B5C4B609CDD2C50A5B8E521">
    <w:name w:val="21CD1B888B5C4B609CDD2C50A5B8E521"/>
  </w:style>
  <w:style w:type="paragraph" w:customStyle="1" w:styleId="4A60DFFC20744CDFA49D8EEF7C7A15A7">
    <w:name w:val="4A60DFFC20744CDFA49D8EEF7C7A15A7"/>
  </w:style>
  <w:style w:type="paragraph" w:customStyle="1" w:styleId="41660FECE07E47BFA4660F12CD818CC9">
    <w:name w:val="41660FECE07E47BFA4660F12CD818CC9"/>
  </w:style>
  <w:style w:type="character" w:styleId="Emphasis">
    <w:name w:val="Emphasis"/>
    <w:basedOn w:val="DefaultParagraphFont"/>
    <w:uiPriority w:val="20"/>
    <w:qFormat/>
    <w:rPr>
      <w:b w:val="0"/>
      <w:i w:val="0"/>
      <w:iCs/>
      <w:color w:val="595959" w:themeColor="text1" w:themeTint="A6"/>
    </w:rPr>
  </w:style>
  <w:style w:type="paragraph" w:customStyle="1" w:styleId="43DC01CEABE4435593A9A470AF94F2DF">
    <w:name w:val="43DC01CEABE4435593A9A470AF94F2DF"/>
  </w:style>
  <w:style w:type="paragraph" w:customStyle="1" w:styleId="69A28B1A63484D539D032B4383DACE61">
    <w:name w:val="69A28B1A63484D539D032B4383DACE61"/>
  </w:style>
  <w:style w:type="paragraph" w:customStyle="1" w:styleId="099544447A5E4A9DB7F21955504C8D57">
    <w:name w:val="099544447A5E4A9DB7F21955504C8D57"/>
    <w:rsid w:val="00801ABB"/>
    <w:pPr>
      <w:spacing w:after="200" w:line="276" w:lineRule="auto"/>
    </w:pPr>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Mahalakshmi</Abstract>
  <CompanyAddress>35320 Drakeshire Lane #201
Farmington, MI-48335       </CompanyAddress>
  <CompanyPhone>+1 651-242-0677</CompanyPhone>
  <CompanyFax/>
  <CompanyEmail>sabirami19@gmail.com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C7CF86-B7F7-445A-9FA4-2B0F3E472F06}">
  <ds:schemaRefs>
    <ds:schemaRef ds:uri="http://schemas.openxmlformats.org/officeDocument/2006/bibliography"/>
  </ds:schemaRefs>
</ds:datastoreItem>
</file>

<file path=docMetadata/LabelInfo.xml><?xml version="1.0" encoding="utf-8"?>
<clbl:labelList xmlns:clbl="http://schemas.microsoft.com/office/2020/mipLabelMetadata">
  <clbl:label id="{135e8995-7d3b-4466-844b-a0d62ba5f495}" enabled="0" method="" siteId="{135e8995-7d3b-4466-844b-a0d62ba5f495}" removed="1"/>
</clbl:labelList>
</file>

<file path=docProps/app.xml><?xml version="1.0" encoding="utf-8"?>
<Properties xmlns="http://schemas.openxmlformats.org/officeDocument/2006/extended-properties" xmlns:vt="http://schemas.openxmlformats.org/officeDocument/2006/docPropsVTypes">
  <Template>tf16402467_win32</Template>
  <TotalTime>177</TotalTime>
  <Pages>4</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Swaminathan, Mahalakshmi-CW</dc:creator>
  <cp:lastModifiedBy>ADMIN</cp:lastModifiedBy>
  <cp:revision>37</cp:revision>
  <cp:lastPrinted>2024-03-27T17:43:00Z</cp:lastPrinted>
  <dcterms:created xsi:type="dcterms:W3CDTF">2024-02-13T17:40:00Z</dcterms:created>
  <dcterms:modified xsi:type="dcterms:W3CDTF">2024-03-27T18:24:00Z</dcterms:modified>
  <cp:category>Swaminathan</cp:category>
</cp:coreProperties>
</file>