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C09C2" w14:textId="3D72875D" w:rsidR="006F2412" w:rsidRPr="00B06195" w:rsidRDefault="003C1D21" w:rsidP="00B06195">
      <w:pPr>
        <w:jc w:val="both"/>
        <w:rPr>
          <w:rFonts w:ascii="Aptos Display" w:hAnsi="Aptos Display" w:cstheme="minorHAnsi"/>
          <w:b/>
          <w:sz w:val="28"/>
          <w:szCs w:val="28"/>
        </w:rPr>
      </w:pPr>
      <w:r w:rsidRPr="00B06195">
        <w:rPr>
          <w:rFonts w:ascii="Aptos Display" w:hAnsi="Aptos Display" w:cstheme="minorHAnsi"/>
          <w:b/>
          <w:sz w:val="28"/>
          <w:szCs w:val="28"/>
        </w:rPr>
        <w:t xml:space="preserve">                                                                  </w:t>
      </w:r>
    </w:p>
    <w:p w14:paraId="16F2FC3E" w14:textId="4981EF7D" w:rsidR="00B06195" w:rsidRPr="00B06195" w:rsidRDefault="007619E6" w:rsidP="00B06195">
      <w:pPr>
        <w:pBdr>
          <w:bottom w:val="single" w:sz="4" w:space="1" w:color="auto"/>
        </w:pBdr>
        <w:jc w:val="both"/>
        <w:rPr>
          <w:rFonts w:ascii="Aptos Display" w:hAnsi="Aptos Display" w:cstheme="minorHAnsi"/>
          <w:b/>
          <w:sz w:val="28"/>
          <w:szCs w:val="28"/>
        </w:rPr>
      </w:pPr>
      <w:r>
        <w:rPr>
          <w:rFonts w:ascii="Aptos Display" w:hAnsi="Aptos Display" w:cstheme="minorHAnsi"/>
          <w:b/>
          <w:bCs/>
          <w:sz w:val="28"/>
          <w:szCs w:val="28"/>
        </w:rPr>
        <w:t>Phone</w:t>
      </w:r>
      <w:r w:rsidR="006F2412" w:rsidRPr="00B06195">
        <w:rPr>
          <w:rFonts w:ascii="Aptos Display" w:hAnsi="Aptos Display" w:cstheme="minorHAnsi"/>
          <w:b/>
          <w:bCs/>
          <w:sz w:val="28"/>
          <w:szCs w:val="28"/>
        </w:rPr>
        <w:t xml:space="preserve">: </w:t>
      </w:r>
      <w:r w:rsidRPr="007619E6">
        <w:rPr>
          <w:rFonts w:ascii="Aptos Display" w:hAnsi="Aptos Display" w:cstheme="minorHAnsi"/>
          <w:sz w:val="28"/>
          <w:szCs w:val="28"/>
        </w:rPr>
        <w:t>(</w:t>
      </w:r>
      <w:r w:rsidR="006F2412" w:rsidRPr="007619E6">
        <w:rPr>
          <w:rFonts w:ascii="Aptos Display" w:hAnsi="Aptos Display" w:cstheme="minorHAnsi"/>
          <w:sz w:val="28"/>
          <w:szCs w:val="28"/>
        </w:rPr>
        <w:t>310</w:t>
      </w:r>
      <w:r w:rsidRPr="007619E6">
        <w:rPr>
          <w:rFonts w:ascii="Aptos Display" w:hAnsi="Aptos Display" w:cstheme="minorHAnsi"/>
          <w:sz w:val="28"/>
          <w:szCs w:val="28"/>
        </w:rPr>
        <w:t>)</w:t>
      </w:r>
      <w:r>
        <w:rPr>
          <w:rFonts w:ascii="Aptos Display" w:hAnsi="Aptos Display" w:cstheme="minorHAnsi"/>
          <w:sz w:val="28"/>
          <w:szCs w:val="28"/>
        </w:rPr>
        <w:t xml:space="preserve"> </w:t>
      </w:r>
      <w:r w:rsidR="006F2412" w:rsidRPr="007619E6">
        <w:rPr>
          <w:rFonts w:ascii="Aptos Display" w:hAnsi="Aptos Display" w:cstheme="minorHAnsi"/>
          <w:sz w:val="28"/>
          <w:szCs w:val="28"/>
        </w:rPr>
        <w:t>953</w:t>
      </w:r>
      <w:r>
        <w:rPr>
          <w:rFonts w:ascii="Aptos Display" w:hAnsi="Aptos Display" w:cstheme="minorHAnsi"/>
          <w:sz w:val="28"/>
          <w:szCs w:val="28"/>
        </w:rPr>
        <w:t>-</w:t>
      </w:r>
      <w:r w:rsidR="006F2412" w:rsidRPr="007619E6">
        <w:rPr>
          <w:rFonts w:ascii="Aptos Display" w:hAnsi="Aptos Display" w:cstheme="minorHAnsi"/>
          <w:sz w:val="28"/>
          <w:szCs w:val="28"/>
        </w:rPr>
        <w:t xml:space="preserve">7063 </w:t>
      </w:r>
      <w:r w:rsidR="006F2412" w:rsidRPr="007619E6">
        <w:rPr>
          <w:rFonts w:ascii="Aptos Display" w:hAnsi="Aptos Display" w:cstheme="minorHAnsi"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  <w:r w:rsidR="006F2412" w:rsidRPr="00B06195">
        <w:rPr>
          <w:rFonts w:ascii="Aptos Display" w:hAnsi="Aptos Display" w:cstheme="minorHAnsi"/>
          <w:b/>
          <w:sz w:val="28"/>
          <w:szCs w:val="28"/>
        </w:rPr>
        <w:tab/>
      </w:r>
    </w:p>
    <w:p w14:paraId="7466831F" w14:textId="77777777" w:rsidR="00B06195" w:rsidRDefault="006F2412" w:rsidP="00B06195">
      <w:pPr>
        <w:pBdr>
          <w:bottom w:val="single" w:sz="4" w:space="1" w:color="auto"/>
        </w:pBdr>
        <w:jc w:val="both"/>
        <w:rPr>
          <w:rFonts w:ascii="Aptos Display" w:hAnsi="Aptos Display" w:cstheme="minorHAnsi"/>
          <w:b/>
          <w:sz w:val="28"/>
          <w:szCs w:val="28"/>
        </w:rPr>
      </w:pPr>
      <w:r w:rsidRPr="00B06195">
        <w:rPr>
          <w:rFonts w:ascii="Aptos Display" w:hAnsi="Aptos Display" w:cstheme="minorHAnsi"/>
          <w:b/>
          <w:bCs/>
          <w:sz w:val="28"/>
          <w:szCs w:val="28"/>
        </w:rPr>
        <w:t xml:space="preserve">Email: </w:t>
      </w:r>
      <w:hyperlink r:id="rId5" w:history="1">
        <w:r w:rsidRPr="007619E6">
          <w:rPr>
            <w:rStyle w:val="Hyperlink"/>
            <w:rFonts w:ascii="Aptos Display" w:hAnsi="Aptos Display" w:cstheme="minorHAnsi"/>
            <w:color w:val="auto"/>
            <w:sz w:val="28"/>
            <w:szCs w:val="28"/>
            <w:u w:val="none"/>
          </w:rPr>
          <w:t>ravinderrc@gmail.com</w:t>
        </w:r>
      </w:hyperlink>
      <w:r w:rsidRPr="00B06195">
        <w:rPr>
          <w:rFonts w:ascii="Aptos Display" w:hAnsi="Aptos Display" w:cstheme="minorHAnsi"/>
          <w:b/>
          <w:sz w:val="28"/>
          <w:szCs w:val="28"/>
        </w:rPr>
        <w:t xml:space="preserve">        </w:t>
      </w:r>
    </w:p>
    <w:p w14:paraId="5C2016AB" w14:textId="77777777" w:rsidR="00B06195" w:rsidRDefault="00B06195" w:rsidP="00B06195">
      <w:pPr>
        <w:pBdr>
          <w:bottom w:val="single" w:sz="4" w:space="1" w:color="auto"/>
        </w:pBdr>
        <w:jc w:val="both"/>
        <w:rPr>
          <w:rFonts w:ascii="Aptos Display" w:hAnsi="Aptos Display" w:cstheme="minorHAnsi"/>
          <w:b/>
          <w:sz w:val="28"/>
          <w:szCs w:val="28"/>
        </w:rPr>
      </w:pPr>
    </w:p>
    <w:p w14:paraId="34AF1E82" w14:textId="50F3EC06" w:rsidR="006F2412" w:rsidRDefault="00B06195" w:rsidP="00B06195">
      <w:pPr>
        <w:pBdr>
          <w:bottom w:val="single" w:sz="4" w:space="1" w:color="auto"/>
        </w:pBdr>
        <w:jc w:val="center"/>
        <w:rPr>
          <w:rFonts w:ascii="Aptos Display" w:hAnsi="Aptos Display" w:cstheme="minorHAnsi"/>
          <w:b/>
          <w:sz w:val="28"/>
          <w:szCs w:val="28"/>
        </w:rPr>
      </w:pPr>
      <w:r w:rsidRPr="00B06195">
        <w:rPr>
          <w:rFonts w:ascii="Aptos Display" w:hAnsi="Aptos Display" w:cstheme="minorHAnsi"/>
          <w:b/>
          <w:sz w:val="28"/>
          <w:szCs w:val="28"/>
        </w:rPr>
        <w:t xml:space="preserve">Chama Ravinder Reddy </w:t>
      </w:r>
    </w:p>
    <w:p w14:paraId="627D6FDA" w14:textId="19C66937" w:rsidR="00B06195" w:rsidRPr="00B06195" w:rsidRDefault="00B06195" w:rsidP="00B06195">
      <w:pPr>
        <w:pBdr>
          <w:bottom w:val="single" w:sz="4" w:space="1" w:color="auto"/>
        </w:pBdr>
        <w:jc w:val="center"/>
        <w:rPr>
          <w:rFonts w:ascii="Aptos Display" w:hAnsi="Aptos Display" w:cstheme="minorHAnsi"/>
          <w:b/>
          <w:bCs/>
          <w:sz w:val="28"/>
          <w:szCs w:val="28"/>
        </w:rPr>
      </w:pPr>
      <w:r w:rsidRPr="00B06195">
        <w:rPr>
          <w:rFonts w:ascii="Aptos Display" w:hAnsi="Aptos Display" w:cstheme="minorHAnsi"/>
          <w:b/>
          <w:bCs/>
          <w:sz w:val="28"/>
          <w:szCs w:val="28"/>
        </w:rPr>
        <w:t>Mainframe Cobol Developer/Mainframe Analyst</w:t>
      </w:r>
    </w:p>
    <w:p w14:paraId="3FEFA1F3" w14:textId="08002548" w:rsidR="0009680D" w:rsidRPr="00B06195" w:rsidRDefault="007619E6" w:rsidP="00B06195">
      <w:pPr>
        <w:jc w:val="both"/>
        <w:rPr>
          <w:rFonts w:ascii="Aptos Display" w:hAnsi="Aptos Display" w:cstheme="minorHAnsi"/>
          <w:b/>
          <w:sz w:val="22"/>
          <w:szCs w:val="22"/>
          <w:u w:val="single"/>
        </w:rPr>
      </w:pPr>
      <w:r>
        <w:rPr>
          <w:rFonts w:ascii="Aptos Display" w:hAnsi="Aptos Display" w:cstheme="minorHAnsi"/>
          <w:b/>
          <w:sz w:val="22"/>
          <w:szCs w:val="22"/>
          <w:u w:val="single"/>
        </w:rPr>
        <w:t xml:space="preserve">PROFESSIONAL </w:t>
      </w:r>
      <w:r w:rsidR="0009680D" w:rsidRPr="00B06195">
        <w:rPr>
          <w:rFonts w:ascii="Aptos Display" w:hAnsi="Aptos Display" w:cstheme="minorHAnsi"/>
          <w:b/>
          <w:sz w:val="22"/>
          <w:szCs w:val="22"/>
          <w:u w:val="single"/>
        </w:rPr>
        <w:t>SUMMARY:</w:t>
      </w:r>
    </w:p>
    <w:p w14:paraId="6724C619" w14:textId="08A171A5" w:rsidR="0009680D" w:rsidRPr="00B06195" w:rsidRDefault="0009680D" w:rsidP="00B06195">
      <w:pPr>
        <w:pStyle w:val="ListParagraph"/>
        <w:numPr>
          <w:ilvl w:val="0"/>
          <w:numId w:val="44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Having a Total of 18</w:t>
      </w:r>
      <w:r w:rsidR="006A377C" w:rsidRPr="00B06195">
        <w:rPr>
          <w:rFonts w:ascii="Aptos Display" w:hAnsi="Aptos Display" w:cstheme="minorHAnsi"/>
          <w:bCs/>
          <w:sz w:val="22"/>
          <w:szCs w:val="22"/>
        </w:rPr>
        <w:t>+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Years of IT Project Experience.</w:t>
      </w:r>
    </w:p>
    <w:p w14:paraId="08D094F0" w14:textId="4947779F" w:rsidR="0009680D" w:rsidRPr="00B06195" w:rsidRDefault="0009680D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Having 13</w:t>
      </w:r>
      <w:r w:rsidR="00473B7A" w:rsidRPr="00B06195">
        <w:rPr>
          <w:rFonts w:ascii="Aptos Display" w:hAnsi="Aptos Display" w:cstheme="minorHAnsi"/>
          <w:bCs/>
          <w:sz w:val="22"/>
          <w:szCs w:val="22"/>
        </w:rPr>
        <w:t>+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Years of experience in Mainframe which includes </w:t>
      </w:r>
      <w:r w:rsidR="00C45DF7">
        <w:rPr>
          <w:rFonts w:ascii="Aptos Display" w:hAnsi="Aptos Display" w:cstheme="minorHAnsi"/>
          <w:bCs/>
          <w:sz w:val="22"/>
          <w:szCs w:val="22"/>
        </w:rPr>
        <w:t>,</w:t>
      </w:r>
      <w:r w:rsidRPr="00B06195">
        <w:rPr>
          <w:rFonts w:ascii="Aptos Display" w:hAnsi="Aptos Display" w:cstheme="minorHAnsi"/>
          <w:bCs/>
          <w:sz w:val="22"/>
          <w:szCs w:val="22"/>
        </w:rPr>
        <w:t>Production Support,  Development, 2+ years in Onsite Coordination of Development Projects (including Business &amp; System Analysis/Design/Test Support/ Implementation),Mainframe Admin activities like Disaster recovery &amp; Secure plus enablement.</w:t>
      </w:r>
    </w:p>
    <w:p w14:paraId="44EE6539" w14:textId="77777777" w:rsidR="0009680D" w:rsidRPr="00B06195" w:rsidRDefault="0009680D" w:rsidP="00B06195">
      <w:pPr>
        <w:pStyle w:val="ListParagraph"/>
        <w:numPr>
          <w:ilvl w:val="0"/>
          <w:numId w:val="43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Have 3+ Years in JEE Development and 1 + Years in URL/XML based testing.</w:t>
      </w:r>
    </w:p>
    <w:p w14:paraId="08AE11BA" w14:textId="77777777" w:rsidR="0009680D" w:rsidRPr="00B06195" w:rsidRDefault="0009680D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Looking for Mainframe Developer, Mainframe Systems Analyst, Mainframe Production Support Analyst, Mainframe Tester, Mainframe/Java Business Analyst, Java Systems Analyst &amp; Java Developer roles.</w:t>
      </w:r>
    </w:p>
    <w:p w14:paraId="59BEA51F" w14:textId="201925CC" w:rsidR="001C2F88" w:rsidRPr="00B06195" w:rsidRDefault="001C2F88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bookmarkStart w:id="0" w:name="_Hlk159838968"/>
      <w:r w:rsidRPr="00B06195">
        <w:rPr>
          <w:rFonts w:ascii="Aptos Display" w:hAnsi="Aptos Display" w:cstheme="minorHAnsi"/>
          <w:bCs/>
          <w:sz w:val="22"/>
          <w:szCs w:val="22"/>
        </w:rPr>
        <w:t xml:space="preserve">Performed multiple roles during my career including </w:t>
      </w:r>
      <w:r w:rsidR="00716CDC" w:rsidRPr="00B06195">
        <w:rPr>
          <w:rFonts w:ascii="Aptos Display" w:hAnsi="Aptos Display" w:cstheme="minorHAnsi"/>
          <w:bCs/>
          <w:sz w:val="22"/>
          <w:szCs w:val="22"/>
        </w:rPr>
        <w:t>Mainframe COBOL Developer/Developer/</w:t>
      </w:r>
      <w:r w:rsidRPr="00B06195">
        <w:rPr>
          <w:rFonts w:ascii="Aptos Display" w:hAnsi="Aptos Display" w:cstheme="minorHAnsi"/>
          <w:bCs/>
          <w:sz w:val="22"/>
          <w:szCs w:val="22"/>
        </w:rPr>
        <w:t>Project Lead Systems/</w:t>
      </w:r>
      <w:r w:rsidR="004D2879" w:rsidRPr="00B06195">
        <w:rPr>
          <w:rFonts w:ascii="Aptos Display" w:hAnsi="Aptos Display" w:cstheme="minorHAnsi"/>
          <w:bCs/>
          <w:sz w:val="22"/>
          <w:szCs w:val="22"/>
        </w:rPr>
        <w:t xml:space="preserve">Software 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Developer</w:t>
      </w:r>
      <w:r w:rsidR="00716CDC" w:rsidRPr="00B06195">
        <w:rPr>
          <w:rFonts w:ascii="Aptos Display" w:hAnsi="Aptos Display" w:cstheme="minorHAnsi"/>
          <w:bCs/>
          <w:sz w:val="22"/>
          <w:szCs w:val="22"/>
        </w:rPr>
        <w:t>/ Sr Mainframe Developer</w:t>
      </w:r>
      <w:r w:rsidR="006D7D0A" w:rsidRPr="00B06195">
        <w:rPr>
          <w:rFonts w:ascii="Aptos Display" w:hAnsi="Aptos Display" w:cstheme="minorHAnsi"/>
          <w:bCs/>
          <w:sz w:val="22"/>
          <w:szCs w:val="22"/>
        </w:rPr>
        <w:t>/Computer Programmer</w:t>
      </w:r>
      <w:r w:rsidR="00567559" w:rsidRPr="00B06195">
        <w:rPr>
          <w:rFonts w:ascii="Aptos Display" w:hAnsi="Aptos Display" w:cstheme="minorHAnsi"/>
          <w:bCs/>
          <w:sz w:val="22"/>
          <w:szCs w:val="22"/>
        </w:rPr>
        <w:t xml:space="preserve">/Software Engineer 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to do Mainframe Application Development, </w:t>
      </w:r>
      <w:r w:rsidR="007A27EC" w:rsidRPr="00B06195">
        <w:rPr>
          <w:rFonts w:ascii="Aptos Display" w:hAnsi="Aptos Display" w:cstheme="minorHAnsi"/>
          <w:bCs/>
          <w:sz w:val="22"/>
          <w:szCs w:val="22"/>
        </w:rPr>
        <w:t xml:space="preserve">Testing and </w:t>
      </w:r>
      <w:r w:rsidRPr="00B06195">
        <w:rPr>
          <w:rFonts w:ascii="Aptos Display" w:hAnsi="Aptos Display" w:cstheme="minorHAnsi"/>
          <w:bCs/>
          <w:sz w:val="22"/>
          <w:szCs w:val="22"/>
        </w:rPr>
        <w:t>Analysis</w:t>
      </w:r>
      <w:r w:rsidR="007A27EC" w:rsidRPr="00B06195">
        <w:rPr>
          <w:rFonts w:ascii="Aptos Display" w:hAnsi="Aptos Display" w:cstheme="minorHAnsi"/>
          <w:bCs/>
          <w:sz w:val="22"/>
          <w:szCs w:val="22"/>
        </w:rPr>
        <w:t>,</w:t>
      </w:r>
      <w:r w:rsidR="00716CDC" w:rsidRPr="00B06195">
        <w:rPr>
          <w:rFonts w:ascii="Aptos Display" w:hAnsi="Aptos Display" w:cstheme="minorHAnsi"/>
          <w:bCs/>
          <w:sz w:val="22"/>
          <w:szCs w:val="22"/>
        </w:rPr>
        <w:t xml:space="preserve"> 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Test Analyst to perform manual testing of Applications, </w:t>
      </w:r>
      <w:r w:rsidR="006A2585" w:rsidRPr="00B06195">
        <w:rPr>
          <w:rFonts w:ascii="Aptos Display" w:hAnsi="Aptos Display" w:cstheme="minorHAnsi"/>
          <w:bCs/>
          <w:sz w:val="22"/>
          <w:szCs w:val="22"/>
        </w:rPr>
        <w:t>Senior System Engineer</w:t>
      </w:r>
      <w:r w:rsidR="008D05D2" w:rsidRPr="00B06195">
        <w:rPr>
          <w:rFonts w:ascii="Aptos Display" w:hAnsi="Aptos Display" w:cstheme="minorHAnsi"/>
          <w:bCs/>
          <w:sz w:val="22"/>
          <w:szCs w:val="22"/>
        </w:rPr>
        <w:t>/Java</w:t>
      </w:r>
      <w:r w:rsidR="005F701C" w:rsidRPr="00B06195">
        <w:rPr>
          <w:rFonts w:ascii="Aptos Display" w:hAnsi="Aptos Display" w:cstheme="minorHAnsi"/>
          <w:bCs/>
          <w:sz w:val="22"/>
          <w:szCs w:val="22"/>
        </w:rPr>
        <w:t xml:space="preserve"> </w:t>
      </w:r>
      <w:r w:rsidR="008D05D2" w:rsidRPr="00B06195">
        <w:rPr>
          <w:rFonts w:ascii="Aptos Display" w:hAnsi="Aptos Display" w:cstheme="minorHAnsi"/>
          <w:bCs/>
          <w:sz w:val="22"/>
          <w:szCs w:val="22"/>
        </w:rPr>
        <w:t>Developer/</w:t>
      </w:r>
      <w:r w:rsidR="001A395F" w:rsidRPr="00B06195">
        <w:rPr>
          <w:rFonts w:ascii="Aptos Display" w:hAnsi="Aptos Display" w:cstheme="minorHAnsi"/>
          <w:bCs/>
          <w:sz w:val="22"/>
          <w:szCs w:val="22"/>
        </w:rPr>
        <w:t>Software Deve</w:t>
      </w:r>
      <w:r w:rsidR="00B1104C" w:rsidRPr="00B06195">
        <w:rPr>
          <w:rFonts w:ascii="Aptos Display" w:hAnsi="Aptos Display" w:cstheme="minorHAnsi"/>
          <w:bCs/>
          <w:sz w:val="22"/>
          <w:szCs w:val="22"/>
        </w:rPr>
        <w:t>loper/Principal Programmer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to do JEE Application </w:t>
      </w:r>
      <w:r w:rsidR="00F444A1" w:rsidRPr="00B06195">
        <w:rPr>
          <w:rFonts w:ascii="Aptos Display" w:hAnsi="Aptos Display" w:cstheme="minorHAnsi"/>
          <w:bCs/>
          <w:sz w:val="22"/>
          <w:szCs w:val="22"/>
        </w:rPr>
        <w:t>D</w:t>
      </w:r>
      <w:r w:rsidRPr="00B06195">
        <w:rPr>
          <w:rFonts w:ascii="Aptos Display" w:hAnsi="Aptos Display" w:cstheme="minorHAnsi"/>
          <w:bCs/>
          <w:sz w:val="22"/>
          <w:szCs w:val="22"/>
        </w:rPr>
        <w:t>evelopment</w:t>
      </w:r>
      <w:r w:rsidR="002409FD" w:rsidRPr="00B06195">
        <w:rPr>
          <w:rFonts w:ascii="Aptos Display" w:hAnsi="Aptos Display" w:cstheme="minorHAnsi"/>
          <w:bCs/>
          <w:sz w:val="22"/>
          <w:szCs w:val="22"/>
        </w:rPr>
        <w:t>,</w:t>
      </w:r>
      <w:r w:rsidR="007A27EC" w:rsidRPr="00B06195">
        <w:rPr>
          <w:rFonts w:ascii="Aptos Display" w:hAnsi="Aptos Display" w:cstheme="minorHAnsi"/>
          <w:bCs/>
          <w:sz w:val="22"/>
          <w:szCs w:val="22"/>
        </w:rPr>
        <w:t xml:space="preserve"> </w:t>
      </w:r>
      <w:r w:rsidR="00716CDC" w:rsidRPr="00B06195">
        <w:rPr>
          <w:rFonts w:ascii="Aptos Display" w:hAnsi="Aptos Display" w:cstheme="minorHAnsi"/>
          <w:bCs/>
          <w:sz w:val="22"/>
          <w:szCs w:val="22"/>
        </w:rPr>
        <w:t>Maintenance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and testing, Technology Analyst</w:t>
      </w:r>
      <w:r w:rsidR="00651D4D" w:rsidRPr="00B06195">
        <w:rPr>
          <w:rFonts w:ascii="Aptos Display" w:hAnsi="Aptos Display" w:cstheme="minorHAnsi"/>
          <w:bCs/>
          <w:sz w:val="22"/>
          <w:szCs w:val="22"/>
        </w:rPr>
        <w:t>/</w:t>
      </w:r>
      <w:r w:rsidR="00B1104C" w:rsidRPr="00B06195">
        <w:rPr>
          <w:rFonts w:ascii="Aptos Display" w:hAnsi="Aptos Display" w:cstheme="minorHAnsi"/>
          <w:bCs/>
          <w:sz w:val="22"/>
          <w:szCs w:val="22"/>
        </w:rPr>
        <w:t>Software Developer</w:t>
      </w:r>
      <w:r w:rsidR="006D7D0A" w:rsidRPr="00B06195">
        <w:rPr>
          <w:rFonts w:ascii="Aptos Display" w:hAnsi="Aptos Display" w:cstheme="minorHAnsi"/>
          <w:bCs/>
          <w:sz w:val="22"/>
          <w:szCs w:val="22"/>
        </w:rPr>
        <w:t>/Systems Analyst</w:t>
      </w:r>
      <w:r w:rsidR="001919D7" w:rsidRPr="00B06195">
        <w:rPr>
          <w:rFonts w:ascii="Aptos Display" w:hAnsi="Aptos Display" w:cstheme="minorHAnsi"/>
          <w:bCs/>
          <w:sz w:val="22"/>
          <w:szCs w:val="22"/>
        </w:rPr>
        <w:t xml:space="preserve"> 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to do Business/Systems Analysis, Mainframe System Admin to participate in disaster recovery and enabling secure NDM’S, Manager Projects to do Mainframe application development and coordinate Onsite Offshore in Mainframe Production Support Activity.</w:t>
      </w:r>
    </w:p>
    <w:bookmarkEnd w:id="0"/>
    <w:p w14:paraId="03D8BB60" w14:textId="738894BA" w:rsidR="0009680D" w:rsidRPr="00B06195" w:rsidRDefault="0009680D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Expertise in the design development of programs using COBOl , CICS, VSAM, IMS/DB, DB2.</w:t>
      </w:r>
    </w:p>
    <w:p w14:paraId="2C990CFF" w14:textId="6B08AFC6" w:rsidR="0009680D" w:rsidRPr="00B06195" w:rsidRDefault="0009680D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Having  analysis</w:t>
      </w:r>
      <w:r w:rsidR="00117B5F" w:rsidRPr="00B06195">
        <w:rPr>
          <w:rFonts w:ascii="Aptos Display" w:hAnsi="Aptos Display" w:cstheme="minorHAnsi"/>
          <w:bCs/>
          <w:sz w:val="22"/>
          <w:szCs w:val="22"/>
        </w:rPr>
        <w:t>,</w:t>
      </w:r>
      <w:r w:rsidR="00661982" w:rsidRPr="00B06195">
        <w:rPr>
          <w:rFonts w:ascii="Aptos Display" w:hAnsi="Aptos Display" w:cstheme="minorHAnsi"/>
          <w:bCs/>
          <w:sz w:val="22"/>
          <w:szCs w:val="22"/>
        </w:rPr>
        <w:t xml:space="preserve"> </w:t>
      </w:r>
      <w:r w:rsidR="00B06195" w:rsidRPr="00B06195">
        <w:rPr>
          <w:rFonts w:ascii="Aptos Display" w:hAnsi="Aptos Display" w:cstheme="minorHAnsi"/>
          <w:bCs/>
          <w:sz w:val="22"/>
          <w:szCs w:val="22"/>
        </w:rPr>
        <w:t>programming,</w:t>
      </w:r>
      <w:r w:rsidRPr="00B06195">
        <w:rPr>
          <w:rFonts w:ascii="Aptos Display" w:hAnsi="Aptos Display" w:cstheme="minorHAnsi"/>
          <w:bCs/>
          <w:sz w:val="22"/>
          <w:szCs w:val="22"/>
        </w:rPr>
        <w:t xml:space="preserve"> and debugging skills for large </w:t>
      </w:r>
      <w:r w:rsidR="00B06195" w:rsidRPr="00B06195">
        <w:rPr>
          <w:rFonts w:ascii="Aptos Display" w:hAnsi="Aptos Display" w:cstheme="minorHAnsi"/>
          <w:bCs/>
          <w:sz w:val="22"/>
          <w:szCs w:val="22"/>
        </w:rPr>
        <w:t>applications</w:t>
      </w:r>
      <w:r w:rsidR="00661982" w:rsidRPr="00B06195">
        <w:rPr>
          <w:rFonts w:ascii="Aptos Display" w:hAnsi="Aptos Display" w:cstheme="minorHAnsi"/>
          <w:bCs/>
          <w:sz w:val="22"/>
          <w:szCs w:val="22"/>
        </w:rPr>
        <w:t>.</w:t>
      </w:r>
    </w:p>
    <w:p w14:paraId="0694522E" w14:textId="1A723E98" w:rsidR="0009680D" w:rsidRPr="00B06195" w:rsidRDefault="0009680D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Involved in all phases of application development SDLC  from system design to integrated testing,</w:t>
      </w:r>
      <w:r w:rsidR="00661982" w:rsidRPr="00B06195">
        <w:rPr>
          <w:rFonts w:ascii="Aptos Display" w:hAnsi="Aptos Display" w:cstheme="minorHAnsi"/>
          <w:bCs/>
          <w:sz w:val="22"/>
          <w:szCs w:val="22"/>
        </w:rPr>
        <w:t xml:space="preserve"> </w:t>
      </w:r>
      <w:r w:rsidRPr="00B06195">
        <w:rPr>
          <w:rFonts w:ascii="Aptos Display" w:hAnsi="Aptos Display" w:cstheme="minorHAnsi"/>
          <w:bCs/>
          <w:sz w:val="22"/>
          <w:szCs w:val="22"/>
        </w:rPr>
        <w:t>QA testing and also production support.</w:t>
      </w:r>
    </w:p>
    <w:p w14:paraId="03216364" w14:textId="77777777" w:rsidR="0009680D" w:rsidRPr="00B06195" w:rsidRDefault="0009680D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Strong analytical and design skills(high Level and low level) in batch programming environment in designing DB2 systems involving batch COBOL.</w:t>
      </w:r>
    </w:p>
    <w:p w14:paraId="32EE9B0B" w14:textId="24505CA4" w:rsidR="0009680D" w:rsidRPr="00B06195" w:rsidRDefault="00BB1C70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W</w:t>
      </w:r>
      <w:r w:rsidR="0009680D" w:rsidRPr="00B06195">
        <w:rPr>
          <w:rFonts w:ascii="Aptos Display" w:hAnsi="Aptos Display" w:cstheme="minorHAnsi"/>
          <w:bCs/>
          <w:sz w:val="22"/>
          <w:szCs w:val="22"/>
        </w:rPr>
        <w:t>orking knowledge in Banking, Insurance, Healthcare and Finance  Domain.</w:t>
      </w:r>
    </w:p>
    <w:p w14:paraId="06BEB2D1" w14:textId="75BBA6C5" w:rsidR="0009680D" w:rsidRPr="00B06195" w:rsidRDefault="0009680D" w:rsidP="00B06195">
      <w:pPr>
        <w:numPr>
          <w:ilvl w:val="0"/>
          <w:numId w:val="42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bCs/>
          <w:sz w:val="22"/>
          <w:szCs w:val="22"/>
        </w:rPr>
        <w:t>Strong technical skills in the areas of COBOL, DB2 batch programming and online CICS programming.</w:t>
      </w:r>
    </w:p>
    <w:p w14:paraId="5CDEC0C9" w14:textId="77777777" w:rsidR="0009680D" w:rsidRPr="00B06195" w:rsidRDefault="0009680D" w:rsidP="00B06195">
      <w:pPr>
        <w:jc w:val="both"/>
        <w:rPr>
          <w:rFonts w:ascii="Aptos Display" w:hAnsi="Aptos Display" w:cstheme="minorHAnsi"/>
          <w:sz w:val="22"/>
          <w:szCs w:val="22"/>
        </w:rPr>
      </w:pPr>
    </w:p>
    <w:p w14:paraId="6896B616" w14:textId="6990565A" w:rsidR="0009680D" w:rsidRPr="00B06195" w:rsidRDefault="00B06195" w:rsidP="00B06195">
      <w:pPr>
        <w:jc w:val="both"/>
        <w:rPr>
          <w:rFonts w:ascii="Aptos Display" w:hAnsi="Aptos Display" w:cstheme="minorHAnsi"/>
          <w:sz w:val="22"/>
          <w:szCs w:val="22"/>
          <w:u w:val="single"/>
        </w:rPr>
      </w:pPr>
      <w:r w:rsidRPr="00B06195">
        <w:rPr>
          <w:rFonts w:ascii="Aptos Display" w:hAnsi="Aptos Display" w:cstheme="minorHAnsi"/>
          <w:b/>
          <w:sz w:val="22"/>
          <w:szCs w:val="22"/>
          <w:u w:val="single"/>
        </w:rPr>
        <w:t xml:space="preserve">TECHNICAL SKILLS: </w:t>
      </w:r>
    </w:p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3544"/>
        <w:gridCol w:w="7229"/>
      </w:tblGrid>
      <w:tr w:rsidR="00B06195" w:rsidRPr="00B06195" w14:paraId="54D72065" w14:textId="77777777" w:rsidTr="00FA3307">
        <w:trPr>
          <w:trHeight w:val="434"/>
        </w:trPr>
        <w:tc>
          <w:tcPr>
            <w:tcW w:w="3544" w:type="dxa"/>
          </w:tcPr>
          <w:p w14:paraId="78D44660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Mainframe :</w:t>
            </w:r>
          </w:p>
        </w:tc>
        <w:tc>
          <w:tcPr>
            <w:tcW w:w="7229" w:type="dxa"/>
          </w:tcPr>
          <w:p w14:paraId="029CCFA8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TSO,ISPF &amp; SDSF.</w:t>
            </w:r>
          </w:p>
        </w:tc>
      </w:tr>
      <w:tr w:rsidR="00B06195" w:rsidRPr="00B06195" w14:paraId="6C7C884F" w14:textId="77777777" w:rsidTr="00FA3307">
        <w:trPr>
          <w:trHeight w:val="434"/>
        </w:trPr>
        <w:tc>
          <w:tcPr>
            <w:tcW w:w="3544" w:type="dxa"/>
          </w:tcPr>
          <w:p w14:paraId="5C029DA8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Languages:</w:t>
            </w:r>
          </w:p>
        </w:tc>
        <w:tc>
          <w:tcPr>
            <w:tcW w:w="7229" w:type="dxa"/>
          </w:tcPr>
          <w:p w14:paraId="6B671424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IBM COBOL, JCL,PROCS, HTML, XML, JAVA,DYL280  &amp;  SQL.</w:t>
            </w:r>
          </w:p>
        </w:tc>
      </w:tr>
      <w:tr w:rsidR="00B06195" w:rsidRPr="00B06195" w14:paraId="02543A8E" w14:textId="77777777" w:rsidTr="00FA3307">
        <w:trPr>
          <w:trHeight w:val="434"/>
        </w:trPr>
        <w:tc>
          <w:tcPr>
            <w:tcW w:w="3544" w:type="dxa"/>
          </w:tcPr>
          <w:p w14:paraId="008639D0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Databases</w:t>
            </w:r>
            <w:r w:rsidRPr="00B06195">
              <w:rPr>
                <w:rFonts w:ascii="Aptos Display" w:hAnsi="Aptos Display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8647E76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DB2,Postgres,Oracle &amp;  IMS/DB.</w:t>
            </w:r>
          </w:p>
        </w:tc>
      </w:tr>
      <w:tr w:rsidR="00B06195" w:rsidRPr="00B06195" w14:paraId="0B6446DE" w14:textId="77777777" w:rsidTr="00FA3307">
        <w:trPr>
          <w:trHeight w:val="434"/>
        </w:trPr>
        <w:tc>
          <w:tcPr>
            <w:tcW w:w="3544" w:type="dxa"/>
          </w:tcPr>
          <w:p w14:paraId="745715AD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/>
                <w:b/>
                <w:bCs/>
                <w:sz w:val="22"/>
                <w:szCs w:val="22"/>
              </w:rPr>
              <w:t>Scheduling Tools :</w:t>
            </w:r>
          </w:p>
        </w:tc>
        <w:tc>
          <w:tcPr>
            <w:tcW w:w="7229" w:type="dxa"/>
          </w:tcPr>
          <w:p w14:paraId="4BE7819D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CA view, CA-JOBTRAC &amp; CA ESP.</w:t>
            </w:r>
          </w:p>
        </w:tc>
      </w:tr>
      <w:tr w:rsidR="00B06195" w:rsidRPr="00B06195" w14:paraId="6ADF094E" w14:textId="77777777" w:rsidTr="00FA3307">
        <w:trPr>
          <w:trHeight w:val="328"/>
        </w:trPr>
        <w:tc>
          <w:tcPr>
            <w:tcW w:w="3544" w:type="dxa"/>
          </w:tcPr>
          <w:p w14:paraId="20FF7C88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Development Tools :</w:t>
            </w:r>
          </w:p>
        </w:tc>
        <w:tc>
          <w:tcPr>
            <w:tcW w:w="7229" w:type="dxa"/>
          </w:tcPr>
          <w:p w14:paraId="045924A2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B06195">
              <w:rPr>
                <w:rFonts w:ascii="Aptos Display" w:hAnsi="Aptos Display"/>
                <w:sz w:val="22"/>
                <w:szCs w:val="22"/>
              </w:rPr>
              <w:t>ISPF,BIM EDIT,ECLIPSE &amp; LIFERAY STUDIO.</w:t>
            </w:r>
          </w:p>
        </w:tc>
      </w:tr>
      <w:tr w:rsidR="00B06195" w:rsidRPr="00B06195" w14:paraId="12000587" w14:textId="77777777" w:rsidTr="00FA3307">
        <w:trPr>
          <w:trHeight w:val="328"/>
        </w:trPr>
        <w:tc>
          <w:tcPr>
            <w:tcW w:w="3544" w:type="dxa"/>
          </w:tcPr>
          <w:p w14:paraId="0974E6DB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 xml:space="preserve">Ticketing Tools : </w:t>
            </w:r>
          </w:p>
        </w:tc>
        <w:tc>
          <w:tcPr>
            <w:tcW w:w="7229" w:type="dxa"/>
          </w:tcPr>
          <w:p w14:paraId="64C91A3A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B06195">
              <w:rPr>
                <w:rFonts w:ascii="Aptos Display" w:hAnsi="Aptos Display"/>
                <w:sz w:val="22"/>
                <w:szCs w:val="22"/>
              </w:rPr>
              <w:t>Infoman,Service Now</w:t>
            </w:r>
          </w:p>
        </w:tc>
      </w:tr>
      <w:tr w:rsidR="00B06195" w:rsidRPr="00B06195" w14:paraId="09163B79" w14:textId="77777777" w:rsidTr="00FA3307">
        <w:trPr>
          <w:trHeight w:val="328"/>
        </w:trPr>
        <w:tc>
          <w:tcPr>
            <w:tcW w:w="3544" w:type="dxa"/>
          </w:tcPr>
          <w:p w14:paraId="25E0D972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Project Tools :</w:t>
            </w:r>
          </w:p>
        </w:tc>
        <w:tc>
          <w:tcPr>
            <w:tcW w:w="7229" w:type="dxa"/>
          </w:tcPr>
          <w:p w14:paraId="3E02B63E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B06195">
              <w:rPr>
                <w:rFonts w:ascii="Aptos Display" w:hAnsi="Aptos Display"/>
                <w:sz w:val="22"/>
                <w:szCs w:val="22"/>
              </w:rPr>
              <w:t>Jira,Team Foundation Server,Version One</w:t>
            </w:r>
          </w:p>
        </w:tc>
      </w:tr>
      <w:tr w:rsidR="00B06195" w:rsidRPr="00B06195" w14:paraId="46AF5CC3" w14:textId="77777777" w:rsidTr="00FA3307">
        <w:trPr>
          <w:trHeight w:val="328"/>
        </w:trPr>
        <w:tc>
          <w:tcPr>
            <w:tcW w:w="3544" w:type="dxa"/>
          </w:tcPr>
          <w:p w14:paraId="34F4475B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Files &amp; File/Table  Tools :</w:t>
            </w:r>
          </w:p>
        </w:tc>
        <w:tc>
          <w:tcPr>
            <w:tcW w:w="7229" w:type="dxa"/>
          </w:tcPr>
          <w:p w14:paraId="1A6242F4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B06195">
              <w:rPr>
                <w:rFonts w:ascii="Aptos Display" w:hAnsi="Aptos Display"/>
                <w:sz w:val="22"/>
                <w:szCs w:val="22"/>
              </w:rPr>
              <w:t>VSAM,File Aid  &amp; QMF.</w:t>
            </w:r>
          </w:p>
        </w:tc>
      </w:tr>
      <w:tr w:rsidR="00B06195" w:rsidRPr="00B06195" w14:paraId="7FC7051D" w14:textId="77777777" w:rsidTr="00FA3307">
        <w:trPr>
          <w:trHeight w:val="328"/>
        </w:trPr>
        <w:tc>
          <w:tcPr>
            <w:tcW w:w="3544" w:type="dxa"/>
          </w:tcPr>
          <w:p w14:paraId="508681AD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/>
                <w:b/>
                <w:bCs/>
                <w:sz w:val="22"/>
                <w:szCs w:val="22"/>
              </w:rPr>
              <w:t>Configuration Management :</w:t>
            </w:r>
          </w:p>
        </w:tc>
        <w:tc>
          <w:tcPr>
            <w:tcW w:w="7229" w:type="dxa"/>
          </w:tcPr>
          <w:p w14:paraId="5329A5B5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B06195">
              <w:rPr>
                <w:rFonts w:ascii="Aptos Display" w:hAnsi="Aptos Display"/>
                <w:sz w:val="22"/>
                <w:szCs w:val="22"/>
              </w:rPr>
              <w:t>Changeman,Alchemist,ISPW,Endevor,git,SVN &amp; CVS.</w:t>
            </w:r>
          </w:p>
        </w:tc>
      </w:tr>
      <w:tr w:rsidR="00B06195" w:rsidRPr="00B06195" w14:paraId="47257859" w14:textId="77777777" w:rsidTr="00FA3307">
        <w:trPr>
          <w:trHeight w:val="328"/>
        </w:trPr>
        <w:tc>
          <w:tcPr>
            <w:tcW w:w="3544" w:type="dxa"/>
          </w:tcPr>
          <w:p w14:paraId="111C2D1D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OLTP:</w:t>
            </w:r>
          </w:p>
        </w:tc>
        <w:tc>
          <w:tcPr>
            <w:tcW w:w="7229" w:type="dxa"/>
          </w:tcPr>
          <w:p w14:paraId="00FB6384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CICS, IMS/DC.</w:t>
            </w:r>
          </w:p>
        </w:tc>
      </w:tr>
      <w:tr w:rsidR="00B06195" w:rsidRPr="00B06195" w14:paraId="7A3CF3FA" w14:textId="77777777" w:rsidTr="00FA3307">
        <w:trPr>
          <w:trHeight w:val="326"/>
        </w:trPr>
        <w:tc>
          <w:tcPr>
            <w:tcW w:w="3544" w:type="dxa"/>
          </w:tcPr>
          <w:p w14:paraId="0386CD6C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Servers:</w:t>
            </w:r>
          </w:p>
        </w:tc>
        <w:tc>
          <w:tcPr>
            <w:tcW w:w="7229" w:type="dxa"/>
          </w:tcPr>
          <w:p w14:paraId="65835411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WebSphere, WebLogic,JBOSS,httpd  &amp; Tomcat.</w:t>
            </w:r>
          </w:p>
        </w:tc>
      </w:tr>
      <w:tr w:rsidR="00B06195" w:rsidRPr="00B06195" w14:paraId="18257885" w14:textId="77777777" w:rsidTr="00FA3307">
        <w:trPr>
          <w:trHeight w:val="350"/>
        </w:trPr>
        <w:tc>
          <w:tcPr>
            <w:tcW w:w="3544" w:type="dxa"/>
          </w:tcPr>
          <w:p w14:paraId="0F68BBEE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Utilities:</w:t>
            </w:r>
          </w:p>
        </w:tc>
        <w:tc>
          <w:tcPr>
            <w:tcW w:w="7229" w:type="dxa"/>
          </w:tcPr>
          <w:p w14:paraId="3FFE418C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IBM Utilities (SORT,IEBEGENER,IDCAMS)  &amp; SPUFI.</w:t>
            </w:r>
          </w:p>
        </w:tc>
      </w:tr>
      <w:tr w:rsidR="00B06195" w:rsidRPr="00B06195" w14:paraId="5665CE8C" w14:textId="77777777" w:rsidTr="00FA3307">
        <w:trPr>
          <w:trHeight w:val="375"/>
        </w:trPr>
        <w:tc>
          <w:tcPr>
            <w:tcW w:w="3544" w:type="dxa"/>
          </w:tcPr>
          <w:p w14:paraId="708D45EE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/>
                <w:b/>
                <w:bCs/>
                <w:sz w:val="22"/>
                <w:szCs w:val="22"/>
              </w:rPr>
              <w:t>Operating Systems:</w:t>
            </w:r>
          </w:p>
        </w:tc>
        <w:tc>
          <w:tcPr>
            <w:tcW w:w="7229" w:type="dxa"/>
          </w:tcPr>
          <w:p w14:paraId="76C09D77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MVS/ESA on IBM/390,VSE, Z/OS, Windows 2000/NT/XP/98/95,windows 11 &amp; Linux.</w:t>
            </w:r>
          </w:p>
        </w:tc>
      </w:tr>
      <w:tr w:rsidR="00B06195" w:rsidRPr="00B06195" w14:paraId="58824AAC" w14:textId="77777777" w:rsidTr="00FA3307">
        <w:trPr>
          <w:trHeight w:val="328"/>
        </w:trPr>
        <w:tc>
          <w:tcPr>
            <w:tcW w:w="3544" w:type="dxa"/>
          </w:tcPr>
          <w:p w14:paraId="1AB1B57E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File Transmissions :</w:t>
            </w:r>
          </w:p>
        </w:tc>
        <w:tc>
          <w:tcPr>
            <w:tcW w:w="7229" w:type="dxa"/>
          </w:tcPr>
          <w:p w14:paraId="2E8C5414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FTP,NDM.</w:t>
            </w:r>
          </w:p>
        </w:tc>
      </w:tr>
      <w:tr w:rsidR="00B06195" w:rsidRPr="00B06195" w14:paraId="3F62133F" w14:textId="77777777" w:rsidTr="00FA3307">
        <w:trPr>
          <w:trHeight w:val="328"/>
        </w:trPr>
        <w:tc>
          <w:tcPr>
            <w:tcW w:w="3544" w:type="dxa"/>
          </w:tcPr>
          <w:p w14:paraId="1977864C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lastRenderedPageBreak/>
              <w:t>Middleware:</w:t>
            </w:r>
          </w:p>
        </w:tc>
        <w:tc>
          <w:tcPr>
            <w:tcW w:w="7229" w:type="dxa"/>
          </w:tcPr>
          <w:p w14:paraId="1967D4F9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MQ Series.</w:t>
            </w:r>
          </w:p>
        </w:tc>
      </w:tr>
      <w:tr w:rsidR="00B06195" w:rsidRPr="00B06195" w14:paraId="594A69E2" w14:textId="77777777" w:rsidTr="00FA3307">
        <w:trPr>
          <w:trHeight w:val="328"/>
        </w:trPr>
        <w:tc>
          <w:tcPr>
            <w:tcW w:w="3544" w:type="dxa"/>
          </w:tcPr>
          <w:p w14:paraId="308939F8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Team Management and Leadership:</w:t>
            </w:r>
          </w:p>
        </w:tc>
        <w:tc>
          <w:tcPr>
            <w:tcW w:w="7229" w:type="dxa"/>
          </w:tcPr>
          <w:p w14:paraId="1B81B005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Onsite Coordinator.</w:t>
            </w:r>
          </w:p>
        </w:tc>
      </w:tr>
      <w:tr w:rsidR="00B06195" w:rsidRPr="00B06195" w14:paraId="2F4055E9" w14:textId="77777777" w:rsidTr="00FA3307">
        <w:trPr>
          <w:trHeight w:val="328"/>
        </w:trPr>
        <w:tc>
          <w:tcPr>
            <w:tcW w:w="3544" w:type="dxa"/>
          </w:tcPr>
          <w:p w14:paraId="16CCFA8A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MS Office (Excel, Visio), Lotus Notes:</w:t>
            </w:r>
          </w:p>
        </w:tc>
        <w:tc>
          <w:tcPr>
            <w:tcW w:w="7229" w:type="dxa"/>
          </w:tcPr>
          <w:p w14:paraId="50B44823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MS-VISIO, MS-Office.</w:t>
            </w:r>
          </w:p>
        </w:tc>
      </w:tr>
      <w:tr w:rsidR="00B06195" w:rsidRPr="00B06195" w14:paraId="1791E8CB" w14:textId="77777777" w:rsidTr="00FA3307">
        <w:trPr>
          <w:trHeight w:val="328"/>
        </w:trPr>
        <w:tc>
          <w:tcPr>
            <w:tcW w:w="3544" w:type="dxa"/>
          </w:tcPr>
          <w:p w14:paraId="522C9466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Software Testing Tools:</w:t>
            </w:r>
          </w:p>
          <w:p w14:paraId="1345F535" w14:textId="77777777" w:rsidR="0009680D" w:rsidRPr="00B06195" w:rsidRDefault="0009680D" w:rsidP="00B06195">
            <w:pPr>
              <w:pStyle w:val="NoSpacing"/>
              <w:jc w:val="both"/>
              <w:rPr>
                <w:rFonts w:ascii="Aptos Display" w:hAnsi="Aptos Display" w:cstheme="minorHAnsi"/>
                <w:b/>
                <w:bCs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b/>
                <w:bCs/>
                <w:sz w:val="22"/>
                <w:szCs w:val="22"/>
              </w:rPr>
              <w:t>(HP QC. Smartest, Xpeditor, IBM FA)</w:t>
            </w:r>
          </w:p>
        </w:tc>
        <w:tc>
          <w:tcPr>
            <w:tcW w:w="7229" w:type="dxa"/>
          </w:tcPr>
          <w:p w14:paraId="7DDCB829" w14:textId="77777777" w:rsidR="0009680D" w:rsidRPr="00B06195" w:rsidRDefault="0009680D" w:rsidP="00B06195">
            <w:pPr>
              <w:jc w:val="both"/>
              <w:rPr>
                <w:rFonts w:ascii="Aptos Display" w:hAnsi="Aptos Display" w:cstheme="minorHAnsi"/>
                <w:sz w:val="22"/>
                <w:szCs w:val="22"/>
              </w:rPr>
            </w:pPr>
            <w:r w:rsidRPr="00B06195">
              <w:rPr>
                <w:rFonts w:ascii="Aptos Display" w:hAnsi="Aptos Display" w:cstheme="minorHAnsi"/>
                <w:sz w:val="22"/>
                <w:szCs w:val="22"/>
              </w:rPr>
              <w:t>QC, XPEDITOR.</w:t>
            </w:r>
          </w:p>
        </w:tc>
      </w:tr>
    </w:tbl>
    <w:p w14:paraId="50F5BFA5" w14:textId="294F5181" w:rsidR="00840EBB" w:rsidRPr="00B06195" w:rsidRDefault="0090337C" w:rsidP="00B06195">
      <w:pPr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bCs/>
          <w:sz w:val="22"/>
          <w:szCs w:val="22"/>
        </w:rPr>
        <w:t xml:space="preserve">       </w:t>
      </w:r>
    </w:p>
    <w:p w14:paraId="795BD7F5" w14:textId="77777777" w:rsidR="007619E6" w:rsidRDefault="007619E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</w:p>
    <w:p w14:paraId="5B815FE2" w14:textId="77777777" w:rsidR="007619E6" w:rsidRDefault="007619E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</w:p>
    <w:p w14:paraId="26326AED" w14:textId="7C4B377D" w:rsidR="007619E6" w:rsidRPr="007619E6" w:rsidRDefault="007619E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  <w:u w:val="single"/>
        </w:rPr>
      </w:pPr>
      <w:r w:rsidRPr="007619E6">
        <w:rPr>
          <w:rFonts w:ascii="Aptos Display" w:hAnsi="Aptos Display" w:cstheme="minorHAnsi"/>
          <w:b/>
          <w:sz w:val="22"/>
          <w:szCs w:val="22"/>
          <w:u w:val="single"/>
        </w:rPr>
        <w:t>PROFESSIONAL WORK EXPERENCES</w:t>
      </w:r>
    </w:p>
    <w:p w14:paraId="40887309" w14:textId="77777777" w:rsidR="007619E6" w:rsidRDefault="007619E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</w:p>
    <w:p w14:paraId="411F66F9" w14:textId="77777777" w:rsidR="007619E6" w:rsidRDefault="007619E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</w:p>
    <w:p w14:paraId="7A49DEEC" w14:textId="4DB202BA" w:rsidR="009E2F95" w:rsidRPr="00B06195" w:rsidRDefault="009E2F9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Fiserv (Malten Silver, Somerville, NJ), Berkeley Heights NJ.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="00B06195">
        <w:rPr>
          <w:rFonts w:ascii="Aptos Display" w:hAnsi="Aptos Display" w:cstheme="minorHAnsi"/>
          <w:b/>
          <w:sz w:val="22"/>
          <w:szCs w:val="22"/>
        </w:rPr>
        <w:t xml:space="preserve">   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Jul 2023 – Dec 2023                 </w:t>
      </w:r>
    </w:p>
    <w:p w14:paraId="7EF9FB17" w14:textId="77777777" w:rsidR="009E2F95" w:rsidRPr="00B06195" w:rsidRDefault="009E2F9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>Role: Mainframe Cobol Developer</w:t>
      </w:r>
    </w:p>
    <w:p w14:paraId="5D91A743" w14:textId="77777777" w:rsidR="009E2F95" w:rsidRPr="00B06195" w:rsidRDefault="009E2F95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42FEDC6" w14:textId="7A31A4F1" w:rsidR="007F1EBE" w:rsidRPr="00B06195" w:rsidRDefault="00DA521E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 : </w:t>
      </w:r>
    </w:p>
    <w:p w14:paraId="6A6D88EB" w14:textId="60E255BE" w:rsidR="00042654" w:rsidRPr="00B06195" w:rsidRDefault="00F20F16" w:rsidP="00B06195">
      <w:pPr>
        <w:pStyle w:val="ListParagraph"/>
        <w:numPr>
          <w:ilvl w:val="0"/>
          <w:numId w:val="41"/>
        </w:numPr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Modify</w:t>
      </w:r>
      <w:r w:rsidR="00F02911" w:rsidRPr="00B06195">
        <w:rPr>
          <w:rFonts w:ascii="Aptos Display" w:hAnsi="Aptos Display" w:cs="Arial"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sz w:val="22"/>
          <w:szCs w:val="22"/>
        </w:rPr>
        <w:t xml:space="preserve"> the PROCS as part of Development </w:t>
      </w:r>
      <w:r w:rsidR="00A851B7" w:rsidRPr="00B06195">
        <w:rPr>
          <w:rFonts w:ascii="Aptos Display" w:hAnsi="Aptos Display" w:cs="Arial"/>
          <w:sz w:val="22"/>
          <w:szCs w:val="22"/>
        </w:rPr>
        <w:t xml:space="preserve"> Project</w:t>
      </w:r>
      <w:r w:rsidRPr="00B06195">
        <w:rPr>
          <w:rFonts w:ascii="Aptos Display" w:hAnsi="Aptos Display" w:cs="Arial"/>
          <w:sz w:val="22"/>
          <w:szCs w:val="22"/>
        </w:rPr>
        <w:t>.</w:t>
      </w:r>
    </w:p>
    <w:p w14:paraId="2FFF4E93" w14:textId="262F6628" w:rsidR="00A851B7" w:rsidRPr="00B06195" w:rsidRDefault="00C83422" w:rsidP="00B06195">
      <w:pPr>
        <w:pStyle w:val="ListParagraph"/>
        <w:numPr>
          <w:ilvl w:val="0"/>
          <w:numId w:val="41"/>
        </w:numPr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Changed a  COBOL Program and tested it.</w:t>
      </w:r>
    </w:p>
    <w:p w14:paraId="3915172D" w14:textId="11904691" w:rsidR="004052A5" w:rsidRPr="00B06195" w:rsidRDefault="004052A5" w:rsidP="00B06195">
      <w:pPr>
        <w:pStyle w:val="ListParagraph"/>
        <w:numPr>
          <w:ilvl w:val="0"/>
          <w:numId w:val="41"/>
        </w:numPr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Modify the Datalib member to update the rates for Credit Card Networks related to Payments.</w:t>
      </w:r>
    </w:p>
    <w:p w14:paraId="4EAE1D50" w14:textId="6341B4FC" w:rsidR="00E02449" w:rsidRPr="00B06195" w:rsidRDefault="00A851B7" w:rsidP="00B06195">
      <w:pPr>
        <w:pStyle w:val="ListParagraph"/>
        <w:numPr>
          <w:ilvl w:val="0"/>
          <w:numId w:val="41"/>
        </w:numPr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Perform</w:t>
      </w:r>
      <w:r w:rsidR="00C83422" w:rsidRPr="00B06195">
        <w:rPr>
          <w:rFonts w:ascii="Aptos Display" w:hAnsi="Aptos Display" w:cs="Arial"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sz w:val="22"/>
          <w:szCs w:val="22"/>
        </w:rPr>
        <w:t xml:space="preserve"> unit/regression tests on the changed components.</w:t>
      </w:r>
    </w:p>
    <w:p w14:paraId="65D3F932" w14:textId="321AF9A8" w:rsidR="004C0160" w:rsidRPr="00B06195" w:rsidRDefault="004C0160" w:rsidP="00B06195">
      <w:pPr>
        <w:pStyle w:val="ListParagraph"/>
        <w:numPr>
          <w:ilvl w:val="0"/>
          <w:numId w:val="41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 xml:space="preserve">Creation of </w:t>
      </w:r>
      <w:r w:rsidR="00DC3244" w:rsidRPr="00B06195">
        <w:rPr>
          <w:rFonts w:ascii="Aptos Display" w:hAnsi="Aptos Display" w:cstheme="minorHAnsi"/>
          <w:sz w:val="22"/>
          <w:szCs w:val="22"/>
        </w:rPr>
        <w:t>Test JCL,</w:t>
      </w:r>
      <w:r w:rsidRPr="00B06195">
        <w:rPr>
          <w:rFonts w:ascii="Aptos Display" w:hAnsi="Aptos Display" w:cstheme="minorHAnsi"/>
          <w:sz w:val="22"/>
          <w:szCs w:val="22"/>
        </w:rPr>
        <w:t>Test files</w:t>
      </w:r>
      <w:r w:rsidR="00DC3244" w:rsidRPr="00B06195">
        <w:rPr>
          <w:rFonts w:ascii="Aptos Display" w:hAnsi="Aptos Display" w:cstheme="minorHAnsi"/>
          <w:sz w:val="22"/>
          <w:szCs w:val="22"/>
        </w:rPr>
        <w:t>,</w:t>
      </w:r>
      <w:r w:rsidRPr="00B06195">
        <w:rPr>
          <w:rFonts w:ascii="Aptos Display" w:hAnsi="Aptos Display" w:cstheme="minorHAnsi"/>
          <w:sz w:val="22"/>
          <w:szCs w:val="22"/>
        </w:rPr>
        <w:t>VSAM files for testing.</w:t>
      </w:r>
    </w:p>
    <w:p w14:paraId="4AA81E91" w14:textId="71D9C177" w:rsidR="004F3DE0" w:rsidRPr="00B06195" w:rsidRDefault="004F3DE0" w:rsidP="00B06195">
      <w:pPr>
        <w:pStyle w:val="ListParagraph"/>
        <w:numPr>
          <w:ilvl w:val="0"/>
          <w:numId w:val="41"/>
        </w:numPr>
        <w:jc w:val="both"/>
        <w:rPr>
          <w:rFonts w:ascii="Aptos Display" w:hAnsi="Aptos Display" w:cstheme="minorHAnsi"/>
          <w:bCs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Updating the status of the Tasks in Jira and using Service now to raise implementation Cha</w:t>
      </w:r>
      <w:r w:rsidR="009174D6" w:rsidRPr="00B06195">
        <w:rPr>
          <w:rFonts w:ascii="Aptos Display" w:hAnsi="Aptos Display" w:cstheme="minorHAnsi"/>
          <w:sz w:val="22"/>
          <w:szCs w:val="22"/>
        </w:rPr>
        <w:t>nge requests.</w:t>
      </w:r>
    </w:p>
    <w:p w14:paraId="5E940FCC" w14:textId="77777777" w:rsidR="00DA2085" w:rsidRPr="00B06195" w:rsidRDefault="00DA2085" w:rsidP="00B06195">
      <w:pPr>
        <w:jc w:val="both"/>
        <w:rPr>
          <w:rFonts w:ascii="Aptos Display" w:hAnsi="Aptos Display" w:cs="Arial"/>
          <w:bCs/>
          <w:sz w:val="22"/>
          <w:szCs w:val="22"/>
        </w:rPr>
      </w:pPr>
    </w:p>
    <w:p w14:paraId="2F9745B1" w14:textId="4621C5EE" w:rsidR="00DA2085" w:rsidRPr="00B06195" w:rsidRDefault="00DA2085" w:rsidP="00B06195">
      <w:pPr>
        <w:ind w:firstLine="180"/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 </w:t>
      </w:r>
      <w:r w:rsidRPr="00B06195">
        <w:rPr>
          <w:rFonts w:ascii="Aptos Display" w:hAnsi="Aptos Display" w:cs="Arial"/>
          <w:bCs/>
          <w:sz w:val="22"/>
          <w:szCs w:val="22"/>
        </w:rPr>
        <w:t>IBM</w:t>
      </w:r>
      <w:r w:rsidRPr="00B06195">
        <w:rPr>
          <w:rFonts w:ascii="Aptos Display" w:hAnsi="Aptos Display" w:cs="Arial"/>
          <w:b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bCs/>
          <w:sz w:val="22"/>
          <w:szCs w:val="22"/>
        </w:rPr>
        <w:t>COBOL</w:t>
      </w:r>
      <w:r w:rsidRPr="00B06195">
        <w:rPr>
          <w:rFonts w:ascii="Aptos Display" w:hAnsi="Aptos Display" w:cs="Arial"/>
          <w:b/>
          <w:sz w:val="22"/>
          <w:szCs w:val="22"/>
        </w:rPr>
        <w:t>,</w:t>
      </w:r>
      <w:r w:rsidRPr="00B06195">
        <w:rPr>
          <w:rFonts w:ascii="Aptos Display" w:hAnsi="Aptos Display" w:cs="Arial"/>
          <w:bCs/>
          <w:sz w:val="22"/>
          <w:szCs w:val="22"/>
        </w:rPr>
        <w:t>JCl,PROCS,File Aid</w:t>
      </w:r>
      <w:r w:rsidR="004F3DE0" w:rsidRPr="00B06195">
        <w:rPr>
          <w:rFonts w:ascii="Aptos Display" w:hAnsi="Aptos Display" w:cs="Arial"/>
          <w:bCs/>
          <w:sz w:val="22"/>
          <w:szCs w:val="22"/>
        </w:rPr>
        <w:t>,</w:t>
      </w:r>
      <w:r w:rsidRPr="00B06195">
        <w:rPr>
          <w:rFonts w:ascii="Aptos Display" w:hAnsi="Aptos Display" w:cs="Arial"/>
          <w:bCs/>
          <w:sz w:val="22"/>
          <w:szCs w:val="22"/>
        </w:rPr>
        <w:t>Endevor</w:t>
      </w:r>
      <w:r w:rsidR="004F3DE0" w:rsidRPr="00B06195">
        <w:rPr>
          <w:rFonts w:ascii="Aptos Display" w:hAnsi="Aptos Display" w:cs="Arial"/>
          <w:bCs/>
          <w:sz w:val="22"/>
          <w:szCs w:val="22"/>
        </w:rPr>
        <w:t>,</w:t>
      </w:r>
      <w:r w:rsidR="00CA7D7D" w:rsidRPr="00B06195">
        <w:rPr>
          <w:rFonts w:ascii="Aptos Display" w:hAnsi="Aptos Display" w:cs="Arial"/>
          <w:bCs/>
          <w:sz w:val="22"/>
          <w:szCs w:val="22"/>
        </w:rPr>
        <w:t>VSAM,</w:t>
      </w:r>
      <w:r w:rsidR="004F3DE0" w:rsidRPr="00B06195">
        <w:rPr>
          <w:rFonts w:ascii="Aptos Display" w:hAnsi="Aptos Display" w:cs="Arial"/>
          <w:bCs/>
          <w:sz w:val="22"/>
          <w:szCs w:val="22"/>
        </w:rPr>
        <w:t>Jira and Service Now.</w:t>
      </w:r>
    </w:p>
    <w:p w14:paraId="1938B57D" w14:textId="77777777" w:rsidR="00DA2085" w:rsidRPr="00B06195" w:rsidRDefault="00DA2085" w:rsidP="00B06195">
      <w:pPr>
        <w:jc w:val="both"/>
        <w:rPr>
          <w:rFonts w:ascii="Aptos Display" w:hAnsi="Aptos Display" w:cs="Arial"/>
          <w:bCs/>
          <w:sz w:val="22"/>
          <w:szCs w:val="22"/>
        </w:rPr>
      </w:pPr>
    </w:p>
    <w:p w14:paraId="555F9AFB" w14:textId="77777777" w:rsidR="007F1EBE" w:rsidRPr="00B06195" w:rsidRDefault="007F1EBE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39DDC4FF" w14:textId="06F86988" w:rsidR="005C277A" w:rsidRPr="00B06195" w:rsidRDefault="005C277A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4C2E6499" w14:textId="67130731" w:rsidR="00996CF0" w:rsidRPr="00B06195" w:rsidRDefault="00996CF0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/>
          <w:b/>
          <w:bCs/>
          <w:sz w:val="22"/>
          <w:szCs w:val="22"/>
        </w:rPr>
        <w:t xml:space="preserve">WWT/ Edward Jones ( </w:t>
      </w:r>
      <w:r w:rsidRPr="00B06195">
        <w:rPr>
          <w:rFonts w:ascii="Aptos Display" w:hAnsi="Aptos Display" w:cstheme="minorHAnsi"/>
          <w:b/>
          <w:bCs/>
          <w:sz w:val="22"/>
          <w:szCs w:val="22"/>
        </w:rPr>
        <w:t>Matchpoint Solutions,Pleasanton,CA)</w:t>
      </w:r>
      <w:r w:rsidRPr="00B06195">
        <w:rPr>
          <w:rFonts w:ascii="Aptos Display" w:hAnsi="Aptos Display" w:cstheme="minorHAnsi"/>
          <w:b/>
          <w:sz w:val="22"/>
          <w:szCs w:val="22"/>
        </w:rPr>
        <w:t>,Aldie VA.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 xml:space="preserve">             </w:t>
      </w:r>
      <w:r w:rsidR="00B06195">
        <w:rPr>
          <w:rFonts w:ascii="Aptos Display" w:hAnsi="Aptos Display" w:cstheme="minorHAnsi"/>
          <w:b/>
          <w:sz w:val="22"/>
          <w:szCs w:val="22"/>
        </w:rPr>
        <w:t xml:space="preserve">   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 </w:t>
      </w:r>
      <w:r w:rsidRPr="00B06195">
        <w:rPr>
          <w:rFonts w:ascii="Aptos Display" w:hAnsi="Aptos Display" w:cs="Arial"/>
          <w:b/>
          <w:sz w:val="22"/>
          <w:szCs w:val="22"/>
        </w:rPr>
        <w:t>Sep 2022 – Feb 2023</w:t>
      </w:r>
    </w:p>
    <w:p w14:paraId="2AD62DDB" w14:textId="77777777" w:rsidR="00996CF0" w:rsidRPr="00B06195" w:rsidRDefault="00996CF0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>Role: Developer</w:t>
      </w:r>
    </w:p>
    <w:p w14:paraId="79550882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A92B669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</w:t>
      </w:r>
    </w:p>
    <w:p w14:paraId="096C9F02" w14:textId="7CC70EF8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Worked on modifying </w:t>
      </w:r>
      <w:r w:rsidR="007B5A77" w:rsidRPr="00B06195">
        <w:rPr>
          <w:rFonts w:ascii="Aptos Display" w:hAnsi="Aptos Display" w:cs="Arial"/>
          <w:sz w:val="22"/>
          <w:szCs w:val="22"/>
        </w:rPr>
        <w:t>IBM COBOL</w:t>
      </w:r>
      <w:r w:rsidRPr="00B06195">
        <w:rPr>
          <w:rFonts w:ascii="Aptos Display" w:hAnsi="Aptos Display" w:cs="Arial"/>
          <w:sz w:val="22"/>
          <w:szCs w:val="22"/>
        </w:rPr>
        <w:t xml:space="preserve"> DB2 Programs</w:t>
      </w:r>
      <w:r w:rsidR="00D315F2" w:rsidRPr="00B06195">
        <w:rPr>
          <w:rFonts w:ascii="Aptos Display" w:hAnsi="Aptos Display" w:cs="Arial"/>
          <w:sz w:val="22"/>
          <w:szCs w:val="22"/>
        </w:rPr>
        <w:t xml:space="preserve"> and compiling the Programs to be compatible with Cobol 6 Compiler.</w:t>
      </w:r>
    </w:p>
    <w:p w14:paraId="6C12141C" w14:textId="3D781DA4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Performing Online testing of the </w:t>
      </w:r>
      <w:r w:rsidR="007B5A77" w:rsidRPr="00B06195">
        <w:rPr>
          <w:rFonts w:ascii="Aptos Display" w:hAnsi="Aptos Display" w:cs="Arial"/>
          <w:sz w:val="22"/>
          <w:szCs w:val="22"/>
        </w:rPr>
        <w:t>IBM COBOL</w:t>
      </w:r>
      <w:r w:rsidRPr="00B06195">
        <w:rPr>
          <w:rFonts w:ascii="Aptos Display" w:hAnsi="Aptos Display" w:cs="Arial"/>
          <w:sz w:val="22"/>
          <w:szCs w:val="22"/>
        </w:rPr>
        <w:t xml:space="preserve"> programs using url and creating test result document after verifying the results in DB2 Tables and CICS Started Tasks.</w:t>
      </w:r>
    </w:p>
    <w:p w14:paraId="11ABDBD4" w14:textId="20A05A92" w:rsidR="004B1CEB" w:rsidRPr="00B06195" w:rsidRDefault="004B1CEB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Using RC query to execute SQL queries to  check and Validate the Test results on DB2 Table.</w:t>
      </w:r>
    </w:p>
    <w:p w14:paraId="740CFCD2" w14:textId="3241B761" w:rsidR="00DD5D06" w:rsidRPr="00B06195" w:rsidRDefault="00DD5D06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Using ISPW for code changes </w:t>
      </w:r>
      <w:r w:rsidR="00DB4D61" w:rsidRPr="00B06195">
        <w:rPr>
          <w:rFonts w:ascii="Aptos Display" w:hAnsi="Aptos Display" w:cs="Arial"/>
          <w:sz w:val="22"/>
          <w:szCs w:val="22"/>
        </w:rPr>
        <w:t>and Jenkins pipeline for code promotion.</w:t>
      </w:r>
    </w:p>
    <w:p w14:paraId="77F81AF6" w14:textId="41BFC254" w:rsidR="00B92086" w:rsidRPr="00B06195" w:rsidRDefault="00B92086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Updating the status of the Tasks in Jira.</w:t>
      </w:r>
    </w:p>
    <w:p w14:paraId="410BA15B" w14:textId="77777777" w:rsidR="00DA2085" w:rsidRPr="00B06195" w:rsidRDefault="00DA2085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6FC08BEE" w14:textId="2FDDDC8D" w:rsidR="00DA2085" w:rsidRPr="00B06195" w:rsidRDefault="00DA2085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Pr="00B06195">
        <w:rPr>
          <w:rFonts w:ascii="Aptos Display" w:hAnsi="Aptos Display" w:cs="Arial"/>
          <w:bCs/>
          <w:sz w:val="22"/>
          <w:szCs w:val="22"/>
        </w:rPr>
        <w:t>IBM COBOL,</w:t>
      </w:r>
      <w:r w:rsidR="00C45DF7" w:rsidRPr="00C45DF7">
        <w:rPr>
          <w:rFonts w:ascii="Aptos Display" w:hAnsi="Aptos Display" w:cs="Arial"/>
          <w:bCs/>
          <w:sz w:val="22"/>
          <w:szCs w:val="22"/>
        </w:rPr>
        <w:t xml:space="preserve"> </w:t>
      </w:r>
      <w:r w:rsidR="00C45DF7" w:rsidRPr="00C45DF7">
        <w:rPr>
          <w:rFonts w:ascii="Aptos Display" w:hAnsi="Aptos Display" w:cs="Arial"/>
          <w:bCs/>
          <w:sz w:val="22"/>
          <w:szCs w:val="22"/>
        </w:rPr>
        <w:t>Endevor</w:t>
      </w:r>
      <w:r w:rsidR="00C45DF7">
        <w:rPr>
          <w:rFonts w:ascii="Calibri" w:hAnsi="Calibri" w:cs="Calibri"/>
          <w:color w:val="000000"/>
          <w:sz w:val="22"/>
          <w:szCs w:val="22"/>
        </w:rPr>
        <w:t>,</w:t>
      </w:r>
      <w:r w:rsidRPr="00B06195">
        <w:rPr>
          <w:rFonts w:ascii="Aptos Display" w:hAnsi="Aptos Display" w:cs="Arial"/>
          <w:bCs/>
          <w:sz w:val="22"/>
          <w:szCs w:val="22"/>
        </w:rPr>
        <w:t>DB2</w:t>
      </w:r>
      <w:r w:rsidR="008A3644" w:rsidRPr="00B06195">
        <w:rPr>
          <w:rFonts w:ascii="Aptos Display" w:hAnsi="Aptos Display" w:cs="Arial"/>
          <w:bCs/>
          <w:sz w:val="22"/>
          <w:szCs w:val="22"/>
        </w:rPr>
        <w:t>,SQL</w:t>
      </w:r>
      <w:r w:rsidR="00B92086" w:rsidRPr="00B06195">
        <w:rPr>
          <w:rFonts w:ascii="Aptos Display" w:hAnsi="Aptos Display" w:cs="Arial"/>
          <w:bCs/>
          <w:sz w:val="22"/>
          <w:szCs w:val="22"/>
        </w:rPr>
        <w:t xml:space="preserve">,Jira </w:t>
      </w:r>
      <w:r w:rsidRPr="00B06195">
        <w:rPr>
          <w:rFonts w:ascii="Aptos Display" w:hAnsi="Aptos Display" w:cs="Arial"/>
          <w:bCs/>
          <w:sz w:val="22"/>
          <w:szCs w:val="22"/>
        </w:rPr>
        <w:t xml:space="preserve"> &amp;</w:t>
      </w:r>
      <w:r w:rsidRPr="00B06195">
        <w:rPr>
          <w:rFonts w:ascii="Aptos Display" w:hAnsi="Aptos Display" w:cs="Arial"/>
          <w:b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bCs/>
          <w:sz w:val="22"/>
          <w:szCs w:val="22"/>
        </w:rPr>
        <w:t>ISPW.</w:t>
      </w:r>
    </w:p>
    <w:p w14:paraId="2A07291A" w14:textId="77777777" w:rsidR="00DA2085" w:rsidRPr="00B06195" w:rsidRDefault="00DA2085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60A8DD12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6DEF4969" w14:textId="73BFDE26" w:rsidR="0035311B" w:rsidRPr="00B06195" w:rsidRDefault="0035311B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JPMC (Mphasis Limited, Wilmington, DE), Aldie VA.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="00B06195">
        <w:rPr>
          <w:rFonts w:ascii="Aptos Display" w:hAnsi="Aptos Display" w:cstheme="minorHAnsi"/>
          <w:b/>
          <w:sz w:val="22"/>
          <w:szCs w:val="22"/>
        </w:rPr>
        <w:t xml:space="preserve"> 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Aug 2021 – </w:t>
      </w:r>
      <w:r w:rsidR="0063679D" w:rsidRPr="00B06195">
        <w:rPr>
          <w:rFonts w:ascii="Aptos Display" w:hAnsi="Aptos Display" w:cstheme="minorHAnsi"/>
          <w:b/>
          <w:sz w:val="22"/>
          <w:szCs w:val="22"/>
        </w:rPr>
        <w:t xml:space="preserve">May </w:t>
      </w:r>
      <w:r w:rsidRPr="00B06195">
        <w:rPr>
          <w:rFonts w:ascii="Aptos Display" w:hAnsi="Aptos Display" w:cstheme="minorHAnsi"/>
          <w:b/>
          <w:sz w:val="22"/>
          <w:szCs w:val="22"/>
        </w:rPr>
        <w:t>202</w:t>
      </w:r>
      <w:r w:rsidR="0063679D" w:rsidRPr="00B06195">
        <w:rPr>
          <w:rFonts w:ascii="Aptos Display" w:hAnsi="Aptos Display" w:cstheme="minorHAnsi"/>
          <w:b/>
          <w:sz w:val="22"/>
          <w:szCs w:val="22"/>
        </w:rPr>
        <w:t>2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0FE020FB" w14:textId="77777777" w:rsidR="0035311B" w:rsidRPr="00B06195" w:rsidRDefault="0035311B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Project Lead Systems  </w:t>
      </w:r>
    </w:p>
    <w:p w14:paraId="7D367EA1" w14:textId="77777777" w:rsidR="00DD20AE" w:rsidRPr="00B06195" w:rsidRDefault="00DD20AE" w:rsidP="00B06195">
      <w:pPr>
        <w:jc w:val="both"/>
        <w:rPr>
          <w:rFonts w:ascii="Aptos Display" w:hAnsi="Aptos Display" w:cs="Arial"/>
          <w:bCs/>
          <w:sz w:val="22"/>
          <w:szCs w:val="22"/>
        </w:rPr>
      </w:pPr>
    </w:p>
    <w:p w14:paraId="7E2A32C7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bookmarkStart w:id="1" w:name="_Hlk159572070"/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</w:t>
      </w:r>
    </w:p>
    <w:p w14:paraId="51DCF872" w14:textId="5DA1603A" w:rsidR="00846159" w:rsidRPr="00B06195" w:rsidRDefault="00846159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Worked on an IMS</w:t>
      </w:r>
      <w:r w:rsidR="00390EC1" w:rsidRPr="00B06195">
        <w:rPr>
          <w:rFonts w:ascii="Aptos Display" w:hAnsi="Aptos Display" w:cstheme="minorHAnsi"/>
          <w:sz w:val="22"/>
          <w:szCs w:val="22"/>
        </w:rPr>
        <w:t xml:space="preserve"> </w:t>
      </w:r>
      <w:r w:rsidRPr="00B06195">
        <w:rPr>
          <w:rFonts w:ascii="Aptos Display" w:hAnsi="Aptos Display" w:cstheme="minorHAnsi"/>
          <w:sz w:val="22"/>
          <w:szCs w:val="22"/>
        </w:rPr>
        <w:t>DB Scan Program to create an extract Offer ID file based on Provided input records.</w:t>
      </w:r>
    </w:p>
    <w:p w14:paraId="25340EBF" w14:textId="77777777" w:rsidR="00846159" w:rsidRPr="00B06195" w:rsidRDefault="00846159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Utilized Changeman, a mainframe-based configuration management tool, for version control, change tracking.</w:t>
      </w:r>
    </w:p>
    <w:p w14:paraId="59268D5A" w14:textId="77777777" w:rsidR="00846159" w:rsidRPr="00B06195" w:rsidRDefault="00846159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Performed testing of IBM COBOL Programs in QA.</w:t>
      </w:r>
    </w:p>
    <w:p w14:paraId="42AC7B40" w14:textId="3D76D1EE" w:rsidR="004C4664" w:rsidRPr="00B06195" w:rsidRDefault="00846159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Developed COBOL program to interact with VSAM (Virtual Storage Access Method)</w:t>
      </w:r>
      <w:r w:rsidR="002F4AF7" w:rsidRPr="00B06195">
        <w:rPr>
          <w:rFonts w:ascii="Aptos Display" w:hAnsi="Aptos Display" w:cstheme="minorHAnsi"/>
          <w:sz w:val="22"/>
          <w:szCs w:val="22"/>
        </w:rPr>
        <w:t>,</w:t>
      </w:r>
      <w:r w:rsidRPr="00B06195">
        <w:rPr>
          <w:rFonts w:ascii="Aptos Display" w:hAnsi="Aptos Display" w:cstheme="minorHAnsi"/>
          <w:sz w:val="22"/>
          <w:szCs w:val="22"/>
        </w:rPr>
        <w:t xml:space="preserve"> files and </w:t>
      </w:r>
      <w:r w:rsidR="002F4AF7" w:rsidRPr="00B06195">
        <w:rPr>
          <w:rFonts w:ascii="Aptos Display" w:hAnsi="Aptos Display" w:cstheme="minorHAnsi"/>
          <w:sz w:val="22"/>
          <w:szCs w:val="22"/>
        </w:rPr>
        <w:t xml:space="preserve">IMS DB (Information Management System - Database) </w:t>
      </w:r>
      <w:r w:rsidRPr="00B06195">
        <w:rPr>
          <w:rFonts w:ascii="Aptos Display" w:hAnsi="Aptos Display" w:cstheme="minorHAnsi"/>
          <w:sz w:val="22"/>
          <w:szCs w:val="22"/>
        </w:rPr>
        <w:t>datasets, implementing file handling operations such as read, write</w:t>
      </w:r>
      <w:r w:rsidR="005228E4" w:rsidRPr="00B06195">
        <w:rPr>
          <w:rFonts w:ascii="Aptos Display" w:hAnsi="Aptos Display" w:cstheme="minorHAnsi"/>
          <w:sz w:val="22"/>
          <w:szCs w:val="22"/>
        </w:rPr>
        <w:t xml:space="preserve"> and </w:t>
      </w:r>
      <w:r w:rsidRPr="00B06195">
        <w:rPr>
          <w:rFonts w:ascii="Aptos Display" w:hAnsi="Aptos Display" w:cstheme="minorHAnsi"/>
          <w:sz w:val="22"/>
          <w:szCs w:val="22"/>
        </w:rPr>
        <w:t xml:space="preserve"> update</w:t>
      </w:r>
      <w:r w:rsidR="002F4AF7" w:rsidRPr="00B06195">
        <w:rPr>
          <w:rFonts w:ascii="Aptos Display" w:hAnsi="Aptos Display" w:cstheme="minorHAnsi"/>
          <w:sz w:val="22"/>
          <w:szCs w:val="22"/>
        </w:rPr>
        <w:t xml:space="preserve"> ensuring efficient IMS data retrieval and manipulation.</w:t>
      </w:r>
    </w:p>
    <w:p w14:paraId="59B68492" w14:textId="4B4372BC" w:rsidR="009174D6" w:rsidRPr="00B06195" w:rsidRDefault="009174D6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lastRenderedPageBreak/>
        <w:t>Updating the status of the Tasks in Jira.</w:t>
      </w:r>
    </w:p>
    <w:p w14:paraId="7BFD2768" w14:textId="77777777" w:rsidR="00643F76" w:rsidRPr="00B06195" w:rsidRDefault="00643F76" w:rsidP="00B06195">
      <w:pPr>
        <w:pStyle w:val="ListParagraph"/>
        <w:ind w:left="360"/>
        <w:jc w:val="both"/>
        <w:rPr>
          <w:rFonts w:ascii="Aptos Display" w:hAnsi="Aptos Display" w:cstheme="minorHAnsi"/>
          <w:sz w:val="22"/>
          <w:szCs w:val="22"/>
        </w:rPr>
      </w:pPr>
    </w:p>
    <w:p w14:paraId="2BBDC9B9" w14:textId="4A98AE60" w:rsidR="004C4664" w:rsidRPr="00B06195" w:rsidRDefault="004C4664" w:rsidP="00B06195">
      <w:pPr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 </w:t>
      </w:r>
      <w:r w:rsidRPr="00B06195">
        <w:rPr>
          <w:rFonts w:ascii="Aptos Display" w:hAnsi="Aptos Display" w:cs="Arial"/>
          <w:bCs/>
          <w:sz w:val="22"/>
          <w:szCs w:val="22"/>
        </w:rPr>
        <w:t>JCL,IBM COBOL,Changeman,</w:t>
      </w:r>
      <w:r w:rsidR="000047C5" w:rsidRPr="000047C5">
        <w:rPr>
          <w:rFonts w:ascii="Aptos Display" w:hAnsi="Aptos Display" w:cs="Arial"/>
          <w:bCs/>
          <w:sz w:val="22"/>
          <w:szCs w:val="22"/>
        </w:rPr>
        <w:t>Endevo</w:t>
      </w:r>
      <w:r w:rsidR="000047C5">
        <w:rPr>
          <w:rFonts w:ascii="Aptos Display" w:hAnsi="Aptos Display" w:cs="Arial"/>
          <w:bCs/>
          <w:sz w:val="22"/>
          <w:szCs w:val="22"/>
        </w:rPr>
        <w:t xml:space="preserve">, </w:t>
      </w:r>
      <w:r w:rsidRPr="00B06195">
        <w:rPr>
          <w:rFonts w:ascii="Aptos Display" w:hAnsi="Aptos Display" w:cs="Arial"/>
          <w:bCs/>
          <w:sz w:val="22"/>
          <w:szCs w:val="22"/>
        </w:rPr>
        <w:t>VSAM,File Aid</w:t>
      </w:r>
      <w:r w:rsidR="009174D6" w:rsidRPr="00B06195">
        <w:rPr>
          <w:rFonts w:ascii="Aptos Display" w:hAnsi="Aptos Display" w:cs="Arial"/>
          <w:bCs/>
          <w:sz w:val="22"/>
          <w:szCs w:val="22"/>
        </w:rPr>
        <w:t>,Jira</w:t>
      </w:r>
      <w:r w:rsidRPr="00B06195">
        <w:rPr>
          <w:rFonts w:ascii="Aptos Display" w:hAnsi="Aptos Display" w:cs="Arial"/>
          <w:bCs/>
          <w:sz w:val="22"/>
          <w:szCs w:val="22"/>
        </w:rPr>
        <w:t xml:space="preserve"> &amp; IMS</w:t>
      </w:r>
      <w:r w:rsidR="00390EC1" w:rsidRPr="00B06195">
        <w:rPr>
          <w:rFonts w:ascii="Aptos Display" w:hAnsi="Aptos Display" w:cs="Arial"/>
          <w:bCs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bCs/>
          <w:sz w:val="22"/>
          <w:szCs w:val="22"/>
        </w:rPr>
        <w:t>DB.</w:t>
      </w:r>
    </w:p>
    <w:bookmarkEnd w:id="1"/>
    <w:p w14:paraId="5893735E" w14:textId="77777777" w:rsidR="004C4664" w:rsidRPr="00B06195" w:rsidRDefault="004C4664" w:rsidP="00B06195">
      <w:pPr>
        <w:jc w:val="both"/>
        <w:rPr>
          <w:rFonts w:ascii="Aptos Display" w:hAnsi="Aptos Display" w:cstheme="minorHAnsi"/>
          <w:sz w:val="22"/>
          <w:szCs w:val="22"/>
        </w:rPr>
      </w:pPr>
    </w:p>
    <w:p w14:paraId="16DFEE65" w14:textId="77777777" w:rsidR="00AD374B" w:rsidRPr="00B06195" w:rsidRDefault="00AD374B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F0787A3" w14:textId="33994D57" w:rsidR="00975699" w:rsidRPr="00B06195" w:rsidRDefault="00975699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UPS (Cognizant Technology Solutions, College Station, TX), Aldie VA.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="00B06195">
        <w:rPr>
          <w:rFonts w:ascii="Aptos Display" w:hAnsi="Aptos Display" w:cstheme="minorHAnsi"/>
          <w:b/>
          <w:sz w:val="22"/>
          <w:szCs w:val="22"/>
        </w:rPr>
        <w:t xml:space="preserve">    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Jan 2021 – Jul 2021       </w:t>
      </w:r>
    </w:p>
    <w:p w14:paraId="7EEB404B" w14:textId="77777777" w:rsidR="00975699" w:rsidRPr="00B06195" w:rsidRDefault="00975699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Manager Projects </w:t>
      </w:r>
    </w:p>
    <w:p w14:paraId="560261BB" w14:textId="77777777" w:rsidR="00FD1C9D" w:rsidRPr="00B06195" w:rsidRDefault="00FD1C9D" w:rsidP="00B06195">
      <w:pPr>
        <w:ind w:left="2160" w:firstLine="720"/>
        <w:jc w:val="both"/>
        <w:rPr>
          <w:rFonts w:ascii="Aptos Display" w:hAnsi="Aptos Display" w:cs="Arial"/>
          <w:b/>
          <w:sz w:val="22"/>
          <w:szCs w:val="22"/>
        </w:rPr>
      </w:pPr>
    </w:p>
    <w:p w14:paraId="5E49AFAC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</w:t>
      </w:r>
    </w:p>
    <w:p w14:paraId="4BE545D5" w14:textId="77777777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Attended the KT Sessions for ISPS Mainframe Application.</w:t>
      </w:r>
    </w:p>
    <w:p w14:paraId="35B4C8E2" w14:textId="77777777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Executed the One time Jobs to Update the DB2 tables and Test Data Load activities.</w:t>
      </w:r>
    </w:p>
    <w:p w14:paraId="738B4B08" w14:textId="77777777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Work as Onsite Coordinator for Cognizant.</w:t>
      </w:r>
    </w:p>
    <w:p w14:paraId="41CA764E" w14:textId="3DDDC10F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Work on enhancements to </w:t>
      </w:r>
      <w:r w:rsidR="007B5A77" w:rsidRPr="00B06195">
        <w:rPr>
          <w:rFonts w:ascii="Aptos Display" w:hAnsi="Aptos Display" w:cs="Arial"/>
          <w:sz w:val="22"/>
          <w:szCs w:val="22"/>
        </w:rPr>
        <w:t>IBM COBOL</w:t>
      </w:r>
      <w:r w:rsidRPr="00B06195">
        <w:rPr>
          <w:rFonts w:ascii="Aptos Display" w:hAnsi="Aptos Display" w:cs="Arial"/>
          <w:sz w:val="22"/>
          <w:szCs w:val="22"/>
        </w:rPr>
        <w:t>/DB2/CICS Programs.</w:t>
      </w:r>
    </w:p>
    <w:p w14:paraId="3EB18AF5" w14:textId="5A210DAD" w:rsidR="004B181A" w:rsidRPr="00B06195" w:rsidRDefault="004B181A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Utilized SPUFI (SQL Processing Using File Input) to execute ad-hoc SQL within DB2 environments.</w:t>
      </w:r>
    </w:p>
    <w:p w14:paraId="0F2966AE" w14:textId="77777777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Look into the Incidents and Defects of ISPS Application.</w:t>
      </w:r>
    </w:p>
    <w:p w14:paraId="4254DA9B" w14:textId="77777777" w:rsidR="00FD1C9D" w:rsidRPr="00B06195" w:rsidRDefault="00FD1C9D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Work and resolve Production Problems.</w:t>
      </w:r>
    </w:p>
    <w:p w14:paraId="19A8F282" w14:textId="7F54C0C6" w:rsidR="009174D6" w:rsidRPr="00B06195" w:rsidRDefault="009174D6" w:rsidP="00B06195">
      <w:pPr>
        <w:pStyle w:val="ListParagraph"/>
        <w:numPr>
          <w:ilvl w:val="0"/>
          <w:numId w:val="33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Updating the status of tasks in Team Foundation Server.</w:t>
      </w:r>
    </w:p>
    <w:p w14:paraId="2019EA8A" w14:textId="77777777" w:rsidR="005E1687" w:rsidRPr="00B06195" w:rsidRDefault="005E1687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33FBD3C2" w14:textId="0F1AE329" w:rsidR="005E1687" w:rsidRPr="00B06195" w:rsidRDefault="005E1687" w:rsidP="00B06195">
      <w:pPr>
        <w:jc w:val="both"/>
        <w:rPr>
          <w:rFonts w:ascii="Aptos Display" w:hAnsi="Aptos Display" w:cs="Arial"/>
          <w:bCs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 </w:t>
      </w:r>
      <w:r w:rsidRPr="00B06195">
        <w:rPr>
          <w:rFonts w:ascii="Aptos Display" w:hAnsi="Aptos Display" w:cs="Arial"/>
          <w:bCs/>
          <w:sz w:val="22"/>
          <w:szCs w:val="22"/>
        </w:rPr>
        <w:t>JCL,CA-ESP,IBM COBOL,CICS,MQ Series,SPUFI</w:t>
      </w:r>
      <w:r w:rsidR="009174D6" w:rsidRPr="00B06195">
        <w:rPr>
          <w:rFonts w:ascii="Aptos Display" w:hAnsi="Aptos Display" w:cs="Arial"/>
          <w:bCs/>
          <w:sz w:val="22"/>
          <w:szCs w:val="22"/>
        </w:rPr>
        <w:t xml:space="preserve">,Team Foundation Server </w:t>
      </w:r>
      <w:r w:rsidRPr="00B06195">
        <w:rPr>
          <w:rFonts w:ascii="Aptos Display" w:hAnsi="Aptos Display" w:cs="Arial"/>
          <w:bCs/>
          <w:sz w:val="22"/>
          <w:szCs w:val="22"/>
        </w:rPr>
        <w:t>&amp; DB2.</w:t>
      </w:r>
    </w:p>
    <w:p w14:paraId="4C534B64" w14:textId="7500AF2F" w:rsidR="00FD1C9D" w:rsidRPr="00B06195" w:rsidRDefault="00FD1C9D" w:rsidP="00B06195">
      <w:pPr>
        <w:tabs>
          <w:tab w:val="left" w:pos="4755"/>
        </w:tabs>
        <w:jc w:val="both"/>
        <w:rPr>
          <w:rFonts w:ascii="Aptos Display" w:hAnsi="Aptos Display" w:cs="Arial"/>
          <w:sz w:val="22"/>
          <w:szCs w:val="22"/>
        </w:rPr>
      </w:pPr>
    </w:p>
    <w:p w14:paraId="3280286D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88AFC99" w14:textId="731A7E6D" w:rsidR="005E409C" w:rsidRPr="00B06195" w:rsidRDefault="005E409C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  <w:lang w:val="es-ES"/>
        </w:rPr>
        <w:t xml:space="preserve">TCS/DTCC (Insigma Inc, Reston, VA), Dallas, TX. </w:t>
      </w:r>
      <w:r w:rsidRPr="00B06195">
        <w:rPr>
          <w:rFonts w:ascii="Aptos Display" w:hAnsi="Aptos Display" w:cstheme="minorHAnsi"/>
          <w:b/>
          <w:sz w:val="22"/>
          <w:szCs w:val="22"/>
          <w:lang w:val="es-ES"/>
        </w:rPr>
        <w:tab/>
      </w:r>
      <w:r w:rsidRPr="00B06195">
        <w:rPr>
          <w:rFonts w:ascii="Aptos Display" w:hAnsi="Aptos Display" w:cstheme="minorHAnsi"/>
          <w:b/>
          <w:sz w:val="22"/>
          <w:szCs w:val="22"/>
          <w:lang w:val="es-ES"/>
        </w:rPr>
        <w:tab/>
      </w:r>
      <w:r w:rsidRPr="00B06195">
        <w:rPr>
          <w:rFonts w:ascii="Aptos Display" w:hAnsi="Aptos Display" w:cstheme="minorHAnsi"/>
          <w:b/>
          <w:sz w:val="22"/>
          <w:szCs w:val="22"/>
          <w:lang w:val="es-ES"/>
        </w:rPr>
        <w:tab/>
      </w:r>
      <w:r w:rsidRPr="00B06195">
        <w:rPr>
          <w:rFonts w:ascii="Aptos Display" w:hAnsi="Aptos Display" w:cstheme="minorHAnsi"/>
          <w:b/>
          <w:sz w:val="22"/>
          <w:szCs w:val="22"/>
          <w:lang w:val="es-ES"/>
        </w:rPr>
        <w:tab/>
      </w:r>
      <w:r w:rsidRPr="00B06195">
        <w:rPr>
          <w:rFonts w:ascii="Aptos Display" w:hAnsi="Aptos Display" w:cstheme="minorHAnsi"/>
          <w:b/>
          <w:sz w:val="22"/>
          <w:szCs w:val="22"/>
          <w:lang w:val="es-ES"/>
        </w:rPr>
        <w:tab/>
      </w:r>
      <w:r w:rsidRPr="00B06195">
        <w:rPr>
          <w:rFonts w:ascii="Aptos Display" w:hAnsi="Aptos Display" w:cstheme="minorHAnsi"/>
          <w:b/>
          <w:sz w:val="22"/>
          <w:szCs w:val="22"/>
          <w:lang w:val="es-ES"/>
        </w:rPr>
        <w:tab/>
      </w:r>
      <w:r w:rsidR="00B06195">
        <w:rPr>
          <w:rFonts w:ascii="Aptos Display" w:hAnsi="Aptos Display" w:cstheme="minorHAnsi"/>
          <w:b/>
          <w:sz w:val="22"/>
          <w:szCs w:val="22"/>
          <w:lang w:val="es-ES"/>
        </w:rPr>
        <w:t xml:space="preserve"> 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April 2019 – Sep 2020    </w:t>
      </w:r>
    </w:p>
    <w:p w14:paraId="27093F7E" w14:textId="77777777" w:rsidR="005E409C" w:rsidRPr="00B06195" w:rsidRDefault="005E409C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Mainframe System Admin </w:t>
      </w:r>
    </w:p>
    <w:p w14:paraId="2944C1B4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6142E755" w14:textId="77777777" w:rsidR="003150B7" w:rsidRPr="00B06195" w:rsidRDefault="003150B7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</w:p>
    <w:p w14:paraId="5EB19978" w14:textId="77777777" w:rsidR="003150B7" w:rsidRPr="00B06195" w:rsidRDefault="003150B7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•    Provide Production Support to NDM Transmission errors and XACT  Account access,report  access and ftp errors.</w:t>
      </w:r>
    </w:p>
    <w:p w14:paraId="5E597885" w14:textId="77777777" w:rsidR="003150B7" w:rsidRPr="00B06195" w:rsidRDefault="003150B7" w:rsidP="00B06195">
      <w:pPr>
        <w:pStyle w:val="ListParagraph"/>
        <w:numPr>
          <w:ilvl w:val="0"/>
          <w:numId w:val="50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Create Test JCL to generate adhoc reports and update the license in XACT.</w:t>
      </w:r>
    </w:p>
    <w:p w14:paraId="29715DAF" w14:textId="77777777" w:rsidR="003150B7" w:rsidRPr="00B06195" w:rsidRDefault="003150B7" w:rsidP="00B06195">
      <w:pPr>
        <w:pStyle w:val="ListParagraph"/>
        <w:numPr>
          <w:ilvl w:val="0"/>
          <w:numId w:val="49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Utilized TSO commands and facilities for interactive access to mainframe systems, performing tasks such as</w:t>
      </w:r>
    </w:p>
    <w:p w14:paraId="7D23D478" w14:textId="77777777" w:rsidR="003150B7" w:rsidRPr="00B06195" w:rsidRDefault="003150B7" w:rsidP="00B06195">
      <w:p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 xml:space="preserve">      file  management &amp;  job submission.</w:t>
      </w:r>
    </w:p>
    <w:p w14:paraId="629AEDE3" w14:textId="77777777" w:rsidR="003150B7" w:rsidRPr="00B06195" w:rsidRDefault="003150B7" w:rsidP="00B06195">
      <w:pPr>
        <w:pStyle w:val="ListParagraph"/>
        <w:numPr>
          <w:ilvl w:val="0"/>
          <w:numId w:val="45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Interacted with TSO ISPF (Interactive System Productivity Facility) panels for menu navigation,dataset browsing and job submissions.</w:t>
      </w:r>
    </w:p>
    <w:p w14:paraId="6CA505B0" w14:textId="77777777" w:rsidR="003150B7" w:rsidRPr="00B06195" w:rsidRDefault="003150B7" w:rsidP="00B06195">
      <w:p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•     Update Secure plus and netmap entries for NDM Transmissions in Production.</w:t>
      </w:r>
    </w:p>
    <w:p w14:paraId="11D8242E" w14:textId="77777777" w:rsidR="003150B7" w:rsidRPr="00B06195" w:rsidRDefault="003150B7" w:rsidP="00B06195">
      <w:pPr>
        <w:pStyle w:val="ListParagraph"/>
        <w:numPr>
          <w:ilvl w:val="0"/>
          <w:numId w:val="30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Participate in the Disaster Recovery Exercise in Production.</w:t>
      </w:r>
    </w:p>
    <w:p w14:paraId="2BF0BA46" w14:textId="77777777" w:rsidR="003150B7" w:rsidRPr="00B06195" w:rsidRDefault="003150B7" w:rsidP="00B06195">
      <w:pPr>
        <w:pStyle w:val="ListParagraph"/>
        <w:numPr>
          <w:ilvl w:val="0"/>
          <w:numId w:val="30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Execute the Monthly Extract Jobs to Create  Monthly usage reports.</w:t>
      </w:r>
    </w:p>
    <w:p w14:paraId="4D26E6CC" w14:textId="77777777" w:rsidR="003150B7" w:rsidRPr="00B06195" w:rsidRDefault="003150B7" w:rsidP="00B06195">
      <w:pPr>
        <w:pStyle w:val="ListParagraph"/>
        <w:numPr>
          <w:ilvl w:val="0"/>
          <w:numId w:val="30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Raising requests in Service now for high privilege access and implementing disaster recovery tasks.</w:t>
      </w:r>
    </w:p>
    <w:p w14:paraId="6870F201" w14:textId="77777777" w:rsidR="003150B7" w:rsidRPr="00B06195" w:rsidRDefault="003150B7" w:rsidP="00B06195">
      <w:pPr>
        <w:jc w:val="both"/>
        <w:rPr>
          <w:rFonts w:ascii="Aptos Display" w:hAnsi="Aptos Display" w:cstheme="minorHAnsi"/>
          <w:sz w:val="22"/>
          <w:szCs w:val="22"/>
        </w:rPr>
      </w:pPr>
    </w:p>
    <w:p w14:paraId="5000FEA8" w14:textId="77777777" w:rsidR="003150B7" w:rsidRPr="00B06195" w:rsidRDefault="003150B7" w:rsidP="00B06195">
      <w:pPr>
        <w:jc w:val="both"/>
        <w:rPr>
          <w:rFonts w:ascii="Aptos Display" w:hAnsi="Aptos Display" w:cs="Arial"/>
          <w:sz w:val="22"/>
          <w:szCs w:val="22"/>
        </w:rPr>
      </w:pPr>
      <w:bookmarkStart w:id="2" w:name="_Hlk51590084"/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Pr="00B06195">
        <w:rPr>
          <w:rFonts w:ascii="Aptos Display" w:hAnsi="Aptos Display" w:cs="Arial"/>
          <w:sz w:val="22"/>
          <w:szCs w:val="22"/>
        </w:rPr>
        <w:t xml:space="preserve"> JCL,Mainframe,Service Now and TSO.</w:t>
      </w:r>
    </w:p>
    <w:bookmarkEnd w:id="2"/>
    <w:p w14:paraId="62329756" w14:textId="77777777" w:rsidR="00BD4748" w:rsidRPr="00B06195" w:rsidRDefault="00BD4748" w:rsidP="00B06195">
      <w:pPr>
        <w:jc w:val="both"/>
        <w:rPr>
          <w:rFonts w:ascii="Aptos Display" w:hAnsi="Aptos Display" w:cstheme="minorHAnsi"/>
          <w:sz w:val="22"/>
          <w:szCs w:val="22"/>
        </w:rPr>
      </w:pPr>
    </w:p>
    <w:p w14:paraId="00B84E18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E6A50B9" w14:textId="77777777" w:rsidR="003D3A22" w:rsidRPr="00B06195" w:rsidRDefault="003D3A22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SAIC/VITA (Collabera Inc, Basking Ridge, NJ), Richmond, VA.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 xml:space="preserve">Aug 2018 – Dec 2018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 xml:space="preserve">     </w:t>
      </w:r>
    </w:p>
    <w:p w14:paraId="6FA790C3" w14:textId="77777777" w:rsidR="003D3A22" w:rsidRPr="00B06195" w:rsidRDefault="003D3A22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>Role: Software Developer</w:t>
      </w:r>
    </w:p>
    <w:p w14:paraId="20359B21" w14:textId="77777777" w:rsidR="00D1494C" w:rsidRPr="00B06195" w:rsidRDefault="00D1494C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323980B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</w:p>
    <w:p w14:paraId="1D0E5553" w14:textId="5207B7EB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•     Provide Production Support to the Mainframe jobs of Billing System</w:t>
      </w:r>
      <w:r w:rsidR="009F5676" w:rsidRPr="00B06195">
        <w:rPr>
          <w:rFonts w:ascii="Aptos Display" w:hAnsi="Aptos Display" w:cs="Arial"/>
          <w:sz w:val="22"/>
          <w:szCs w:val="22"/>
        </w:rPr>
        <w:t>.</w:t>
      </w:r>
    </w:p>
    <w:p w14:paraId="4DD996BB" w14:textId="77777777" w:rsidR="006D1965" w:rsidRPr="00B06195" w:rsidRDefault="006D1965" w:rsidP="00B06195">
      <w:pPr>
        <w:pStyle w:val="ListParagraph"/>
        <w:numPr>
          <w:ilvl w:val="0"/>
          <w:numId w:val="30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Monitor the ftp steps for file transmission and rerunning the step in case of errors.</w:t>
      </w:r>
    </w:p>
    <w:p w14:paraId="53E8FBB8" w14:textId="77777777" w:rsidR="007E7482" w:rsidRPr="00B06195" w:rsidRDefault="007E7482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56F0F228" w14:textId="77777777" w:rsidR="007E7482" w:rsidRPr="00B06195" w:rsidRDefault="007E7482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Pr="00B06195">
        <w:rPr>
          <w:rFonts w:ascii="Aptos Display" w:hAnsi="Aptos Display" w:cs="Arial"/>
          <w:sz w:val="22"/>
          <w:szCs w:val="22"/>
        </w:rPr>
        <w:t xml:space="preserve"> JCL,Mainframe  and TSO.</w:t>
      </w:r>
    </w:p>
    <w:p w14:paraId="5BC08441" w14:textId="77777777" w:rsidR="00B17DE1" w:rsidRPr="00B06195" w:rsidRDefault="00B17DE1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4720EDD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05C76274" w14:textId="77777777" w:rsidR="007836F5" w:rsidRPr="00B06195" w:rsidRDefault="007836F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Infosys Limited, Plano, TX.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>Nov 2016 – Aug 2017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4D18A5A7" w14:textId="77777777" w:rsidR="007836F5" w:rsidRPr="00B06195" w:rsidRDefault="007836F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>Role: Senior Systems Engineer/Technology Analyst</w:t>
      </w:r>
    </w:p>
    <w:p w14:paraId="4325E216" w14:textId="77777777" w:rsidR="00A321E3" w:rsidRPr="00B06195" w:rsidRDefault="00A321E3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225B87B9" w14:textId="36750AA3" w:rsidR="00123FC1" w:rsidRPr="00B06195" w:rsidRDefault="00123FC1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lastRenderedPageBreak/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 </w:t>
      </w:r>
    </w:p>
    <w:p w14:paraId="0810D603" w14:textId="05CD5DA9" w:rsidR="00A321E3" w:rsidRPr="00B06195" w:rsidRDefault="00123FC1" w:rsidP="00B06195">
      <w:pPr>
        <w:pStyle w:val="ListParagraph"/>
        <w:numPr>
          <w:ilvl w:val="0"/>
          <w:numId w:val="28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Analy</w:t>
      </w:r>
      <w:r w:rsidR="00F22538" w:rsidRPr="00B06195">
        <w:rPr>
          <w:rFonts w:ascii="Aptos Display" w:hAnsi="Aptos Display" w:cs="Arial"/>
          <w:sz w:val="22"/>
          <w:szCs w:val="22"/>
        </w:rPr>
        <w:t>zed t</w:t>
      </w:r>
      <w:r w:rsidRPr="00B06195">
        <w:rPr>
          <w:rFonts w:ascii="Aptos Display" w:hAnsi="Aptos Display" w:cs="Arial"/>
          <w:sz w:val="22"/>
          <w:szCs w:val="22"/>
        </w:rPr>
        <w:t>he Mainframe Check Deposit Application</w:t>
      </w:r>
      <w:r w:rsidR="00F124FA" w:rsidRPr="00B06195">
        <w:rPr>
          <w:rFonts w:ascii="Aptos Display" w:hAnsi="Aptos Display" w:cs="Arial"/>
          <w:sz w:val="22"/>
          <w:szCs w:val="22"/>
        </w:rPr>
        <w:t xml:space="preserve"> based on KT recordings.</w:t>
      </w:r>
    </w:p>
    <w:p w14:paraId="64FD3652" w14:textId="46287FF3" w:rsidR="000C1A4C" w:rsidRPr="00B06195" w:rsidRDefault="000C1A4C" w:rsidP="00B06195">
      <w:pPr>
        <w:pStyle w:val="ListParagraph"/>
        <w:numPr>
          <w:ilvl w:val="0"/>
          <w:numId w:val="28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looked into </w:t>
      </w:r>
      <w:r w:rsidR="000047C5" w:rsidRPr="00B06195">
        <w:rPr>
          <w:rFonts w:ascii="Aptos Display" w:hAnsi="Aptos Display" w:cs="Arial"/>
          <w:sz w:val="22"/>
          <w:szCs w:val="22"/>
        </w:rPr>
        <w:t>a</w:t>
      </w:r>
      <w:r w:rsidRPr="00B06195">
        <w:rPr>
          <w:rFonts w:ascii="Aptos Display" w:hAnsi="Aptos Display" w:cs="Arial"/>
          <w:sz w:val="22"/>
          <w:szCs w:val="22"/>
        </w:rPr>
        <w:t xml:space="preserve"> user story for flag not setting correctly. </w:t>
      </w:r>
    </w:p>
    <w:p w14:paraId="25C0A0C6" w14:textId="77777777" w:rsidR="00646B9A" w:rsidRPr="00B06195" w:rsidRDefault="00646B9A" w:rsidP="00B06195">
      <w:pPr>
        <w:pStyle w:val="ListParagraph"/>
        <w:numPr>
          <w:ilvl w:val="0"/>
          <w:numId w:val="28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Install local version of the  httpd server.</w:t>
      </w:r>
    </w:p>
    <w:p w14:paraId="2B633A91" w14:textId="77777777" w:rsidR="00646B9A" w:rsidRPr="00B06195" w:rsidRDefault="00646B9A" w:rsidP="00B06195">
      <w:pPr>
        <w:jc w:val="both"/>
        <w:rPr>
          <w:rFonts w:ascii="Aptos Display" w:hAnsi="Aptos Display" w:cstheme="minorHAnsi"/>
          <w:sz w:val="22"/>
          <w:szCs w:val="22"/>
        </w:rPr>
      </w:pPr>
    </w:p>
    <w:p w14:paraId="3A6F2FC3" w14:textId="47F7CA23" w:rsidR="00646B9A" w:rsidRPr="00B06195" w:rsidRDefault="00646B9A" w:rsidP="00B06195">
      <w:p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="00B06195" w:rsidRPr="00B06195">
        <w:rPr>
          <w:rFonts w:ascii="Aptos Display" w:hAnsi="Aptos Display" w:cs="Arial"/>
          <w:bCs/>
          <w:sz w:val="22"/>
          <w:szCs w:val="22"/>
        </w:rPr>
        <w:t>Mainframe</w:t>
      </w:r>
      <w:r w:rsidR="00B06195" w:rsidRPr="000047C5">
        <w:rPr>
          <w:rFonts w:ascii="Aptos Display" w:hAnsi="Aptos Display" w:cs="Arial"/>
          <w:sz w:val="22"/>
          <w:szCs w:val="22"/>
        </w:rPr>
        <w:t>,</w:t>
      </w:r>
      <w:r w:rsidR="00B06195" w:rsidRPr="00B06195">
        <w:rPr>
          <w:rFonts w:ascii="Aptos Display" w:hAnsi="Aptos Display" w:cs="Arial"/>
          <w:sz w:val="22"/>
          <w:szCs w:val="22"/>
        </w:rPr>
        <w:t xml:space="preserve"> </w:t>
      </w:r>
      <w:r w:rsidR="000047C5" w:rsidRPr="00B06195">
        <w:rPr>
          <w:rFonts w:ascii="Aptos Display" w:hAnsi="Aptos Display" w:cs="Arial"/>
          <w:sz w:val="22"/>
          <w:szCs w:val="22"/>
        </w:rPr>
        <w:t>Java, Spring</w:t>
      </w:r>
      <w:r w:rsidR="00081618" w:rsidRPr="00B06195">
        <w:rPr>
          <w:rFonts w:ascii="Aptos Display" w:hAnsi="Aptos Display" w:cs="Arial"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sz w:val="22"/>
          <w:szCs w:val="22"/>
        </w:rPr>
        <w:t xml:space="preserve"> MVC,httpd and </w:t>
      </w:r>
      <w:r w:rsidR="000047C5" w:rsidRPr="00B06195">
        <w:rPr>
          <w:rFonts w:ascii="Aptos Display" w:hAnsi="Aptos Display" w:cs="Arial"/>
          <w:sz w:val="22"/>
          <w:szCs w:val="22"/>
        </w:rPr>
        <w:t>Eclipse</w:t>
      </w:r>
      <w:r w:rsidR="000047C5">
        <w:rPr>
          <w:rFonts w:ascii="Aptos Display" w:hAnsi="Aptos Display" w:cs="Arial"/>
          <w:sz w:val="22"/>
          <w:szCs w:val="22"/>
        </w:rPr>
        <w:t>,</w:t>
      </w:r>
      <w:r w:rsidR="000047C5" w:rsidRPr="000047C5">
        <w:rPr>
          <w:rFonts w:ascii="Aptos Display" w:hAnsi="Aptos Display" w:cs="Arial"/>
          <w:sz w:val="22"/>
          <w:szCs w:val="22"/>
        </w:rPr>
        <w:t xml:space="preserve"> Endevo.</w:t>
      </w:r>
    </w:p>
    <w:p w14:paraId="0C89ED26" w14:textId="77777777" w:rsidR="00123FC1" w:rsidRPr="00B06195" w:rsidRDefault="00123FC1" w:rsidP="00B06195">
      <w:pPr>
        <w:ind w:left="360"/>
        <w:jc w:val="both"/>
        <w:rPr>
          <w:rFonts w:ascii="Aptos Display" w:hAnsi="Aptos Display" w:cs="Arial"/>
          <w:b/>
          <w:sz w:val="22"/>
          <w:szCs w:val="22"/>
        </w:rPr>
      </w:pPr>
    </w:p>
    <w:p w14:paraId="214F2CA5" w14:textId="77777777" w:rsidR="000C7FAD" w:rsidRPr="00B06195" w:rsidRDefault="000C7FAD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NOAA (Ace Info Solutions, Reston, VA), Silver Spring MD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>Oct 2015 – Oct 2016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75706717" w14:textId="77777777" w:rsidR="000C7FAD" w:rsidRPr="00B06195" w:rsidRDefault="000C7FAD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Java Developer    </w:t>
      </w:r>
    </w:p>
    <w:p w14:paraId="3FE9732E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7F78679F" w14:textId="77777777" w:rsidR="00030EBB" w:rsidRPr="00B06195" w:rsidRDefault="00030EBB" w:rsidP="00B06195">
      <w:pPr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Responsibilities:  </w:t>
      </w:r>
    </w:p>
    <w:p w14:paraId="492C3D17" w14:textId="77777777" w:rsidR="00030EBB" w:rsidRPr="00B06195" w:rsidRDefault="00030EBB" w:rsidP="00B06195">
      <w:pPr>
        <w:numPr>
          <w:ilvl w:val="0"/>
          <w:numId w:val="26"/>
        </w:numPr>
        <w:tabs>
          <w:tab w:val="clear" w:pos="360"/>
        </w:tabs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Creating HTML/JSP forms for entering beach and report parameters.</w:t>
      </w:r>
    </w:p>
    <w:p w14:paraId="41307EC9" w14:textId="77777777" w:rsidR="00030EBB" w:rsidRPr="00B06195" w:rsidRDefault="00030EBB" w:rsidP="00B06195">
      <w:pPr>
        <w:pStyle w:val="ListParagraph"/>
        <w:numPr>
          <w:ilvl w:val="0"/>
          <w:numId w:val="29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Created the Beach and Liferay Portlets and written validations to take in the form of Parameters.</w:t>
      </w:r>
    </w:p>
    <w:p w14:paraId="7C7CC047" w14:textId="77777777" w:rsidR="00030EBB" w:rsidRPr="00B06195" w:rsidRDefault="00030EBB" w:rsidP="00B06195">
      <w:pPr>
        <w:numPr>
          <w:ilvl w:val="0"/>
          <w:numId w:val="26"/>
        </w:numPr>
        <w:tabs>
          <w:tab w:val="clear" w:pos="360"/>
        </w:tabs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 xml:space="preserve">Create different roles to perform different functions like admin, lifeguard and provide access to individual portlets to perform specific functions like add Beach or to perform add Report function on a particular Beach. </w:t>
      </w:r>
    </w:p>
    <w:p w14:paraId="58E96D23" w14:textId="77777777" w:rsidR="00030EBB" w:rsidRPr="00B06195" w:rsidRDefault="00030EBB" w:rsidP="00B06195">
      <w:pPr>
        <w:numPr>
          <w:ilvl w:val="0"/>
          <w:numId w:val="26"/>
        </w:num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 xml:space="preserve">Used Service Builder to create a persistence layer to add Report and Beach Parameters. </w:t>
      </w:r>
    </w:p>
    <w:p w14:paraId="5C16AB5F" w14:textId="5D601F60" w:rsidR="002409B9" w:rsidRPr="00B06195" w:rsidRDefault="00030EBB" w:rsidP="00B06195">
      <w:pPr>
        <w:pStyle w:val="ListParagraph"/>
        <w:numPr>
          <w:ilvl w:val="0"/>
          <w:numId w:val="26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Used the PSQL shell in Linux to execute the SQL commands to Select, Insert, and Update the records.</w:t>
      </w:r>
    </w:p>
    <w:p w14:paraId="3E2543D6" w14:textId="77777777" w:rsidR="00157237" w:rsidRPr="00B06195" w:rsidRDefault="00157237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6A424FE7" w14:textId="7E5DD98E" w:rsidR="00FD1C9D" w:rsidRPr="00B06195" w:rsidRDefault="00157237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="000D1F67" w:rsidRPr="00B06195">
        <w:rPr>
          <w:rFonts w:ascii="Aptos Display" w:hAnsi="Aptos Display" w:cs="Arial"/>
          <w:sz w:val="22"/>
          <w:szCs w:val="22"/>
        </w:rPr>
        <w:t>Java,Liferay,</w:t>
      </w:r>
      <w:r w:rsidR="005F08C1" w:rsidRPr="00B06195">
        <w:rPr>
          <w:rFonts w:ascii="Aptos Display" w:hAnsi="Aptos Display" w:cs="Arial"/>
          <w:sz w:val="22"/>
          <w:szCs w:val="22"/>
        </w:rPr>
        <w:t>Liferay Studio</w:t>
      </w:r>
      <w:r w:rsidRPr="00B06195">
        <w:rPr>
          <w:rFonts w:ascii="Aptos Display" w:hAnsi="Aptos Display" w:cs="Arial"/>
          <w:sz w:val="22"/>
          <w:szCs w:val="22"/>
        </w:rPr>
        <w:t>,git,Tomcat,Postgres and Linux.</w:t>
      </w:r>
    </w:p>
    <w:p w14:paraId="0D004091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5F6422CF" w14:textId="7B229023" w:rsidR="003C0FB6" w:rsidRPr="00B06195" w:rsidRDefault="003C0FB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Lockheed Martin/Food and Drug Administration (TPGS,Reston ,VA),Woodlawn, MD             </w:t>
      </w:r>
      <w:r w:rsidR="0080562E" w:rsidRPr="00B06195">
        <w:rPr>
          <w:rFonts w:ascii="Aptos Display" w:hAnsi="Aptos Display" w:cs="Arial"/>
          <w:b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b/>
          <w:sz w:val="22"/>
          <w:szCs w:val="22"/>
        </w:rPr>
        <w:t xml:space="preserve"> </w:t>
      </w:r>
      <w:r w:rsidRPr="00B06195">
        <w:rPr>
          <w:rFonts w:ascii="Aptos Display" w:hAnsi="Aptos Display" w:cstheme="minorHAnsi"/>
          <w:b/>
          <w:sz w:val="22"/>
          <w:szCs w:val="22"/>
        </w:rPr>
        <w:t>Oct 201</w:t>
      </w:r>
      <w:r w:rsidR="0080562E" w:rsidRPr="00B06195">
        <w:rPr>
          <w:rFonts w:ascii="Aptos Display" w:hAnsi="Aptos Display" w:cstheme="minorHAnsi"/>
          <w:b/>
          <w:sz w:val="22"/>
          <w:szCs w:val="22"/>
        </w:rPr>
        <w:t>4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– </w:t>
      </w:r>
      <w:r w:rsidR="0080562E" w:rsidRPr="00B06195">
        <w:rPr>
          <w:rFonts w:ascii="Aptos Display" w:hAnsi="Aptos Display" w:cstheme="minorHAnsi"/>
          <w:b/>
          <w:sz w:val="22"/>
          <w:szCs w:val="22"/>
        </w:rPr>
        <w:t xml:space="preserve">Feb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201</w:t>
      </w:r>
      <w:r w:rsidR="0080562E" w:rsidRPr="00B06195">
        <w:rPr>
          <w:rFonts w:ascii="Aptos Display" w:hAnsi="Aptos Display" w:cstheme="minorHAnsi"/>
          <w:b/>
          <w:sz w:val="22"/>
          <w:szCs w:val="22"/>
        </w:rPr>
        <w:t>5</w:t>
      </w:r>
      <w:r w:rsidR="00067C81" w:rsidRPr="00B06195">
        <w:rPr>
          <w:rFonts w:ascii="Aptos Display" w:hAnsi="Aptos Display" w:cstheme="minorHAnsi"/>
          <w:b/>
          <w:sz w:val="22"/>
          <w:szCs w:val="22"/>
        </w:rPr>
        <w:t xml:space="preserve">                       </w:t>
      </w:r>
      <w:r w:rsidRPr="00B06195">
        <w:rPr>
          <w:rFonts w:ascii="Aptos Display" w:hAnsi="Aptos Display" w:cs="Arial"/>
          <w:b/>
          <w:sz w:val="22"/>
          <w:szCs w:val="22"/>
        </w:rPr>
        <w:t xml:space="preserve"> </w:t>
      </w:r>
      <w:r w:rsidR="0080562E" w:rsidRPr="00B06195">
        <w:rPr>
          <w:rFonts w:ascii="Aptos Display" w:hAnsi="Aptos Display" w:cstheme="minorHAnsi"/>
          <w:b/>
          <w:sz w:val="22"/>
          <w:szCs w:val="22"/>
        </w:rPr>
        <w:t xml:space="preserve">Role: Java Developer   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35A57790" w14:textId="77777777" w:rsidR="003C0FB6" w:rsidRPr="00B06195" w:rsidRDefault="003C0FB6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3DF71DF2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</w:t>
      </w:r>
    </w:p>
    <w:p w14:paraId="7D45D3BE" w14:textId="5332D7CD" w:rsidR="00FD1C9D" w:rsidRPr="00B06195" w:rsidRDefault="00FD1C9D" w:rsidP="00B06195">
      <w:pPr>
        <w:numPr>
          <w:ilvl w:val="0"/>
          <w:numId w:val="25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run the smart upgrade tool to check for incompatible Java version errors</w:t>
      </w:r>
      <w:r w:rsidR="009A2623" w:rsidRPr="00B06195">
        <w:rPr>
          <w:rFonts w:ascii="Aptos Display" w:hAnsi="Aptos Display" w:cs="Arial"/>
          <w:sz w:val="22"/>
          <w:szCs w:val="22"/>
        </w:rPr>
        <w:t xml:space="preserve"> and fix them.</w:t>
      </w:r>
    </w:p>
    <w:p w14:paraId="55792DF8" w14:textId="77777777" w:rsidR="001C7747" w:rsidRPr="00B06195" w:rsidRDefault="001C7747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49F3CD98" w14:textId="77777777" w:rsidR="001C7747" w:rsidRPr="00B06195" w:rsidRDefault="001C7747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Pr="00B06195">
        <w:rPr>
          <w:rFonts w:ascii="Aptos Display" w:hAnsi="Aptos Display" w:cs="Arial"/>
          <w:sz w:val="22"/>
          <w:szCs w:val="22"/>
        </w:rPr>
        <w:t xml:space="preserve"> Java,Weblogic  and Eclipse. </w:t>
      </w:r>
      <w:r w:rsidRPr="00B06195">
        <w:rPr>
          <w:rFonts w:ascii="Aptos Display" w:hAnsi="Aptos Display" w:cs="Arial"/>
          <w:b/>
          <w:sz w:val="22"/>
          <w:szCs w:val="22"/>
        </w:rPr>
        <w:t xml:space="preserve">                                                                  </w:t>
      </w:r>
    </w:p>
    <w:p w14:paraId="77C176B6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4B1D4DF2" w14:textId="6B906EDB" w:rsidR="00C200F3" w:rsidRPr="00B06195" w:rsidRDefault="00C200F3" w:rsidP="00B06195">
      <w:pPr>
        <w:shd w:val="clear" w:color="auto" w:fill="D9D9D9" w:themeFill="background1" w:themeFillShade="D9"/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Northrop Grumman/United State Postal Service (First Tek Inc, </w:t>
      </w:r>
      <w:r w:rsidR="00AB49F8" w:rsidRPr="00B06195">
        <w:rPr>
          <w:rFonts w:ascii="Aptos Display" w:hAnsi="Aptos Display" w:cs="Arial"/>
          <w:b/>
          <w:sz w:val="22"/>
          <w:szCs w:val="22"/>
        </w:rPr>
        <w:t>Piscataway</w:t>
      </w:r>
      <w:r w:rsidRPr="00B06195">
        <w:rPr>
          <w:rFonts w:ascii="Aptos Display" w:hAnsi="Aptos Display" w:cs="Arial"/>
          <w:b/>
          <w:sz w:val="22"/>
          <w:szCs w:val="22"/>
        </w:rPr>
        <w:t>, NJ), St Louis, MO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       </w:t>
      </w:r>
      <w:r w:rsidR="00067C81" w:rsidRPr="00B06195">
        <w:rPr>
          <w:rFonts w:ascii="Aptos Display" w:hAnsi="Aptos Display" w:cstheme="minorHAnsi"/>
          <w:b/>
          <w:sz w:val="22"/>
          <w:szCs w:val="22"/>
        </w:rPr>
        <w:t xml:space="preserve">   </w:t>
      </w:r>
      <w:r w:rsidRPr="00B06195">
        <w:rPr>
          <w:rFonts w:ascii="Aptos Display" w:hAnsi="Aptos Display" w:cstheme="minorHAnsi"/>
          <w:b/>
          <w:sz w:val="22"/>
          <w:szCs w:val="22"/>
        </w:rPr>
        <w:t>Apr 2014 –Oct  201</w:t>
      </w:r>
      <w:r w:rsidR="00067C81" w:rsidRPr="00B06195">
        <w:rPr>
          <w:rFonts w:ascii="Aptos Display" w:hAnsi="Aptos Display" w:cstheme="minorHAnsi"/>
          <w:b/>
          <w:sz w:val="22"/>
          <w:szCs w:val="22"/>
        </w:rPr>
        <w:t>4</w:t>
      </w:r>
      <w:r w:rsidRPr="00B06195">
        <w:rPr>
          <w:rFonts w:ascii="Aptos Display" w:hAnsi="Aptos Display" w:cs="Arial"/>
          <w:b/>
          <w:sz w:val="22"/>
          <w:szCs w:val="22"/>
        </w:rPr>
        <w:t xml:space="preserve"> </w:t>
      </w:r>
    </w:p>
    <w:p w14:paraId="1F2CE6FA" w14:textId="1F884DCC" w:rsidR="00C200F3" w:rsidRPr="00B06195" w:rsidRDefault="00C200F3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Java Developer   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32867B21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4947A683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</w:t>
      </w:r>
    </w:p>
    <w:p w14:paraId="6C95F29C" w14:textId="283D6188" w:rsidR="00113CF5" w:rsidRPr="00B06195" w:rsidRDefault="00FD1C9D" w:rsidP="00B06195">
      <w:pPr>
        <w:numPr>
          <w:ilvl w:val="0"/>
          <w:numId w:val="24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Created modifications to the Controller Java Code to calculate the Leaves accurately. </w:t>
      </w:r>
    </w:p>
    <w:p w14:paraId="5D7E863C" w14:textId="1DF84101" w:rsidR="004467B0" w:rsidRPr="00B06195" w:rsidRDefault="00AC67AD" w:rsidP="00B06195">
      <w:pPr>
        <w:numPr>
          <w:ilvl w:val="0"/>
          <w:numId w:val="24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Performed Junit testing for user stories where there was no Front end involved and </w:t>
      </w:r>
      <w:r w:rsidR="00EA6119" w:rsidRPr="00B06195">
        <w:rPr>
          <w:rFonts w:ascii="Aptos Display" w:hAnsi="Aptos Display" w:cs="Arial"/>
          <w:sz w:val="22"/>
          <w:szCs w:val="22"/>
        </w:rPr>
        <w:t xml:space="preserve">deploy </w:t>
      </w:r>
      <w:r w:rsidR="00626DF0" w:rsidRPr="00B06195">
        <w:rPr>
          <w:rFonts w:ascii="Aptos Display" w:hAnsi="Aptos Display" w:cs="Arial"/>
          <w:sz w:val="22"/>
          <w:szCs w:val="22"/>
        </w:rPr>
        <w:t>on the websphere server.</w:t>
      </w:r>
    </w:p>
    <w:p w14:paraId="46669588" w14:textId="681C8C2F" w:rsidR="005A78C2" w:rsidRPr="00B06195" w:rsidRDefault="005A78C2" w:rsidP="00B06195">
      <w:pPr>
        <w:numPr>
          <w:ilvl w:val="0"/>
          <w:numId w:val="24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Created changes to the Jquery/Javascript to display the message dialogs correctly.</w:t>
      </w:r>
    </w:p>
    <w:p w14:paraId="14517078" w14:textId="1FE83E38" w:rsidR="00182188" w:rsidRPr="00B06195" w:rsidRDefault="00182188" w:rsidP="00B06195">
      <w:pPr>
        <w:numPr>
          <w:ilvl w:val="0"/>
          <w:numId w:val="24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Written Validations in Java to show the error messages.</w:t>
      </w:r>
    </w:p>
    <w:p w14:paraId="7300CF9D" w14:textId="68113F84" w:rsidR="00A80829" w:rsidRPr="00B06195" w:rsidRDefault="00A80829" w:rsidP="00B06195">
      <w:pPr>
        <w:numPr>
          <w:ilvl w:val="0"/>
          <w:numId w:val="24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Updating the status of tasks in Version One.</w:t>
      </w:r>
    </w:p>
    <w:p w14:paraId="0761EC9F" w14:textId="77777777" w:rsidR="0014545F" w:rsidRPr="00B06195" w:rsidRDefault="0014545F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5C02427D" w14:textId="3EAF795B" w:rsidR="0014545F" w:rsidRPr="00B06195" w:rsidRDefault="0014545F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bCs/>
          <w:sz w:val="22"/>
          <w:szCs w:val="22"/>
        </w:rPr>
        <w:t xml:space="preserve">Technology Used :  </w:t>
      </w:r>
      <w:r w:rsidRPr="00B06195">
        <w:rPr>
          <w:rFonts w:ascii="Aptos Display" w:hAnsi="Aptos Display" w:cs="Arial"/>
          <w:sz w:val="22"/>
          <w:szCs w:val="22"/>
        </w:rPr>
        <w:t xml:space="preserve"> Java,JEE, Eclipse,Spring MVC,SVN,Websphere,Javascript</w:t>
      </w:r>
      <w:r w:rsidR="00A80829" w:rsidRPr="00B06195">
        <w:rPr>
          <w:rFonts w:ascii="Aptos Display" w:hAnsi="Aptos Display" w:cs="Arial"/>
          <w:sz w:val="22"/>
          <w:szCs w:val="22"/>
        </w:rPr>
        <w:t xml:space="preserve">,Version One </w:t>
      </w:r>
      <w:r w:rsidRPr="00B06195">
        <w:rPr>
          <w:rFonts w:ascii="Aptos Display" w:hAnsi="Aptos Display" w:cs="Arial"/>
          <w:sz w:val="22"/>
          <w:szCs w:val="22"/>
        </w:rPr>
        <w:t xml:space="preserve"> and Junit.</w:t>
      </w:r>
    </w:p>
    <w:p w14:paraId="2F7168F6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355D9149" w14:textId="77777777" w:rsidR="00A10E60" w:rsidRPr="00B06195" w:rsidRDefault="00A10E60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Arbitron, Columbia, MD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 xml:space="preserve">Oct 2012 – May 2013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619B7F99" w14:textId="77777777" w:rsidR="00A10E60" w:rsidRPr="00B06195" w:rsidRDefault="00A10E60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Software Developer </w:t>
      </w:r>
    </w:p>
    <w:p w14:paraId="23B0168B" w14:textId="77777777" w:rsidR="00A10E60" w:rsidRPr="00B06195" w:rsidRDefault="00A10E60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663E100D" w14:textId="77777777" w:rsidR="00937033" w:rsidRPr="00B06195" w:rsidRDefault="00937033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</w:p>
    <w:p w14:paraId="2B4C46DD" w14:textId="7156C2F2" w:rsidR="00937033" w:rsidRPr="00B06195" w:rsidRDefault="00937033" w:rsidP="00B06195">
      <w:pPr>
        <w:numPr>
          <w:ilvl w:val="0"/>
          <w:numId w:val="40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Created Methods  and write the JDBC code to connect and update the Tables.</w:t>
      </w:r>
    </w:p>
    <w:p w14:paraId="1FCF7940" w14:textId="757E730E" w:rsidR="00787D16" w:rsidRPr="00B06195" w:rsidRDefault="00787D16" w:rsidP="00B06195">
      <w:pPr>
        <w:numPr>
          <w:ilvl w:val="0"/>
          <w:numId w:val="40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Format the input Parameters for the webservice and invoke a webservices call and check the status Update on the</w:t>
      </w:r>
      <w:r w:rsidR="0089303B" w:rsidRPr="00B06195">
        <w:rPr>
          <w:rFonts w:ascii="Aptos Display" w:hAnsi="Aptos Display" w:cs="Arial"/>
          <w:sz w:val="22"/>
          <w:szCs w:val="22"/>
        </w:rPr>
        <w:t xml:space="preserve"> </w:t>
      </w:r>
      <w:r w:rsidRPr="00B06195">
        <w:rPr>
          <w:rFonts w:ascii="Aptos Display" w:hAnsi="Aptos Display" w:cs="Arial"/>
          <w:sz w:val="22"/>
          <w:szCs w:val="22"/>
        </w:rPr>
        <w:t>Trig</w:t>
      </w:r>
      <w:r w:rsidR="0089303B" w:rsidRPr="00B06195">
        <w:rPr>
          <w:rFonts w:ascii="Aptos Display" w:hAnsi="Aptos Display" w:cs="Arial"/>
          <w:sz w:val="22"/>
          <w:szCs w:val="22"/>
        </w:rPr>
        <w:t xml:space="preserve">ger </w:t>
      </w:r>
      <w:r w:rsidRPr="00B06195">
        <w:rPr>
          <w:rFonts w:ascii="Aptos Display" w:hAnsi="Aptos Display" w:cs="Arial"/>
          <w:sz w:val="22"/>
          <w:szCs w:val="22"/>
        </w:rPr>
        <w:t xml:space="preserve"> Tabl</w:t>
      </w:r>
      <w:r w:rsidR="0089303B" w:rsidRPr="00B06195">
        <w:rPr>
          <w:rFonts w:ascii="Aptos Display" w:hAnsi="Aptos Display" w:cs="Arial"/>
          <w:sz w:val="22"/>
          <w:szCs w:val="22"/>
        </w:rPr>
        <w:t>e.</w:t>
      </w:r>
    </w:p>
    <w:p w14:paraId="30DACFC6" w14:textId="4D5CDEF3" w:rsidR="00182188" w:rsidRPr="00B06195" w:rsidRDefault="00787D16" w:rsidP="00B06195">
      <w:pPr>
        <w:numPr>
          <w:ilvl w:val="0"/>
          <w:numId w:val="40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Segoe UI"/>
          <w:sz w:val="22"/>
          <w:szCs w:val="22"/>
        </w:rPr>
        <w:t>Created an application to take in the Max hit count parameters using the Action Classes and written Javascript Validations to check the parameters entered on the HTML/JSP Page.</w:t>
      </w:r>
    </w:p>
    <w:p w14:paraId="3ADF370D" w14:textId="77777777" w:rsidR="00772821" w:rsidRPr="00B06195" w:rsidRDefault="00772821" w:rsidP="00B06195">
      <w:pPr>
        <w:jc w:val="both"/>
        <w:rPr>
          <w:rFonts w:ascii="Aptos Display" w:hAnsi="Aptos Display" w:cs="Segoe UI"/>
          <w:sz w:val="22"/>
          <w:szCs w:val="22"/>
        </w:rPr>
      </w:pPr>
    </w:p>
    <w:p w14:paraId="2DA24844" w14:textId="2F2A7645" w:rsidR="00772821" w:rsidRPr="00B06195" w:rsidRDefault="00772821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Pr="00B06195">
        <w:rPr>
          <w:rFonts w:ascii="Aptos Display" w:hAnsi="Aptos Display" w:cs="Arial"/>
          <w:sz w:val="22"/>
          <w:szCs w:val="22"/>
        </w:rPr>
        <w:t>Java,JEE,CVS,JBOSS,SOAP Webservices,Javascript  and Eclipse.</w:t>
      </w:r>
    </w:p>
    <w:p w14:paraId="574770A6" w14:textId="77777777" w:rsidR="00153F6B" w:rsidRPr="00B06195" w:rsidRDefault="00153F6B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0D0097D9" w14:textId="338CA173" w:rsidR="00153F6B" w:rsidRPr="00B06195" w:rsidRDefault="00153F6B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lastRenderedPageBreak/>
        <w:t xml:space="preserve">CSC/Centers for Medicare and Medicaid Services (GDIT, Columbia, MD).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="00301C69" w:rsidRPr="00B06195">
        <w:rPr>
          <w:rFonts w:ascii="Aptos Display" w:hAnsi="Aptos Display" w:cstheme="minorHAnsi"/>
          <w:b/>
          <w:sz w:val="22"/>
          <w:szCs w:val="22"/>
        </w:rPr>
        <w:t xml:space="preserve">May </w:t>
      </w:r>
      <w:r w:rsidRPr="00B06195">
        <w:rPr>
          <w:rFonts w:ascii="Aptos Display" w:hAnsi="Aptos Display" w:cstheme="minorHAnsi"/>
          <w:b/>
          <w:sz w:val="22"/>
          <w:szCs w:val="22"/>
        </w:rPr>
        <w:t>201</w:t>
      </w:r>
      <w:r w:rsidR="00F0172D" w:rsidRPr="00B06195">
        <w:rPr>
          <w:rFonts w:ascii="Aptos Display" w:hAnsi="Aptos Display" w:cstheme="minorHAnsi"/>
          <w:b/>
          <w:sz w:val="22"/>
          <w:szCs w:val="22"/>
        </w:rPr>
        <w:t>1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– Aug 2012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6ACE1D32" w14:textId="4FF43B41" w:rsidR="00153F6B" w:rsidRPr="00B06195" w:rsidRDefault="00153F6B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>Role: Principal Programmer</w:t>
      </w:r>
    </w:p>
    <w:p w14:paraId="40EB6710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7DDD5C61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</w:p>
    <w:p w14:paraId="632C555C" w14:textId="38D7703E" w:rsidR="00FD1C9D" w:rsidRPr="00B06195" w:rsidRDefault="00FD1C9D" w:rsidP="00B06195">
      <w:pPr>
        <w:numPr>
          <w:ilvl w:val="0"/>
          <w:numId w:val="20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Modified the radio button</w:t>
      </w:r>
      <w:r w:rsidR="00101B34" w:rsidRPr="00B06195">
        <w:rPr>
          <w:rFonts w:ascii="Aptos Display" w:hAnsi="Aptos Display" w:cs="Arial"/>
          <w:sz w:val="22"/>
          <w:szCs w:val="22"/>
        </w:rPr>
        <w:t xml:space="preserve"> and dropdown option</w:t>
      </w:r>
      <w:r w:rsidRPr="00B06195">
        <w:rPr>
          <w:rFonts w:ascii="Aptos Display" w:hAnsi="Aptos Display" w:cs="Arial"/>
          <w:sz w:val="22"/>
          <w:szCs w:val="22"/>
        </w:rPr>
        <w:t xml:space="preserve"> on Submission page to reflect the current Year</w:t>
      </w:r>
      <w:r w:rsidR="002F4615" w:rsidRPr="00B06195">
        <w:rPr>
          <w:rFonts w:ascii="Aptos Display" w:hAnsi="Aptos Display" w:cs="Arial"/>
          <w:sz w:val="22"/>
          <w:szCs w:val="22"/>
        </w:rPr>
        <w:t xml:space="preserve"> and made corresponding changes in Servlet.</w:t>
      </w:r>
      <w:r w:rsidRPr="00B06195">
        <w:rPr>
          <w:rFonts w:ascii="Aptos Display" w:hAnsi="Aptos Display" w:cs="Arial"/>
          <w:sz w:val="22"/>
          <w:szCs w:val="22"/>
        </w:rPr>
        <w:t xml:space="preserve"> </w:t>
      </w:r>
    </w:p>
    <w:p w14:paraId="36D399D7" w14:textId="01A55BCD" w:rsidR="00FD1C9D" w:rsidRPr="00B06195" w:rsidRDefault="00FD1C9D" w:rsidP="00B06195">
      <w:pPr>
        <w:numPr>
          <w:ilvl w:val="0"/>
          <w:numId w:val="21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Segoe UI"/>
          <w:sz w:val="22"/>
          <w:szCs w:val="22"/>
        </w:rPr>
        <w:t>Modified the ent</w:t>
      </w:r>
      <w:r w:rsidR="0059234F" w:rsidRPr="00B06195">
        <w:rPr>
          <w:rFonts w:ascii="Aptos Display" w:hAnsi="Aptos Display" w:cs="Segoe UI"/>
          <w:sz w:val="22"/>
          <w:szCs w:val="22"/>
        </w:rPr>
        <w:t>/xml</w:t>
      </w:r>
      <w:r w:rsidRPr="00B06195">
        <w:rPr>
          <w:rFonts w:ascii="Aptos Display" w:hAnsi="Aptos Display" w:cs="Segoe UI"/>
          <w:sz w:val="22"/>
          <w:szCs w:val="22"/>
        </w:rPr>
        <w:t xml:space="preserve"> files on Schematron rules Engine and unit tested them.  </w:t>
      </w:r>
    </w:p>
    <w:p w14:paraId="18A102A2" w14:textId="58F5A856" w:rsidR="00182188" w:rsidRPr="00B06195" w:rsidRDefault="00182188" w:rsidP="00B06195">
      <w:pPr>
        <w:numPr>
          <w:ilvl w:val="0"/>
          <w:numId w:val="21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Installation of Java/Weblogic and doing a local build of the PQRS Application using Ant.</w:t>
      </w:r>
    </w:p>
    <w:p w14:paraId="73B9E36C" w14:textId="77777777" w:rsidR="008228BC" w:rsidRPr="00B06195" w:rsidRDefault="008228BC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3D5C098B" w14:textId="7170082E" w:rsidR="008228BC" w:rsidRPr="00B06195" w:rsidRDefault="008228BC" w:rsidP="00B06195">
      <w:pPr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Technology Used: </w:t>
      </w:r>
      <w:r w:rsidRPr="00B06195">
        <w:rPr>
          <w:rFonts w:ascii="Aptos Display" w:hAnsi="Aptos Display" w:cstheme="minorHAnsi"/>
          <w:sz w:val="22"/>
          <w:szCs w:val="22"/>
        </w:rPr>
        <w:t xml:space="preserve"> Java, Eclipse, WebLogic, Ant, Oracle and XML.</w:t>
      </w:r>
    </w:p>
    <w:p w14:paraId="05C91F9F" w14:textId="068CB91F" w:rsidR="00396544" w:rsidRPr="00B06195" w:rsidRDefault="00396544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374DB655" w14:textId="292C2A44" w:rsidR="00E573A5" w:rsidRPr="00B06195" w:rsidRDefault="00E573A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>CSC/GDIT (Tek System</w:t>
      </w:r>
      <w:r w:rsidR="00852249" w:rsidRPr="00B06195">
        <w:rPr>
          <w:rFonts w:ascii="Aptos Display" w:hAnsi="Aptos Display" w:cstheme="minorHAnsi"/>
          <w:b/>
          <w:sz w:val="22"/>
          <w:szCs w:val="22"/>
        </w:rPr>
        <w:t>s</w:t>
      </w:r>
      <w:r w:rsidRPr="00B06195">
        <w:rPr>
          <w:rFonts w:ascii="Aptos Display" w:hAnsi="Aptos Display" w:cstheme="minorHAnsi"/>
          <w:b/>
          <w:sz w:val="22"/>
          <w:szCs w:val="22"/>
        </w:rPr>
        <w:t>,Linthicum Heights,MD)</w:t>
      </w:r>
      <w:r w:rsidR="00852249" w:rsidRPr="00B06195">
        <w:rPr>
          <w:rFonts w:ascii="Aptos Display" w:hAnsi="Aptos Display" w:cstheme="minorHAnsi"/>
          <w:b/>
          <w:sz w:val="22"/>
          <w:szCs w:val="22"/>
        </w:rPr>
        <w:t xml:space="preserve"> Woodlawn MD                                                   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 </w:t>
      </w:r>
      <w:r w:rsidR="00B06195">
        <w:rPr>
          <w:rFonts w:ascii="Aptos Display" w:hAnsi="Aptos Display" w:cstheme="minorHAnsi"/>
          <w:b/>
          <w:sz w:val="22"/>
          <w:szCs w:val="22"/>
        </w:rPr>
        <w:t xml:space="preserve">        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 Nov 2010 – May 2011</w:t>
      </w:r>
    </w:p>
    <w:p w14:paraId="3B58AC67" w14:textId="77777777" w:rsidR="00E573A5" w:rsidRPr="00B06195" w:rsidRDefault="00E573A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>Role: Principal Programmer</w:t>
      </w:r>
    </w:p>
    <w:p w14:paraId="7764DF79" w14:textId="77777777" w:rsidR="00FD1C9D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1262D54D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</w:p>
    <w:p w14:paraId="1281565D" w14:textId="3158B5C9" w:rsidR="00FD1C9D" w:rsidRPr="00B06195" w:rsidRDefault="00FD1C9D" w:rsidP="00B06195">
      <w:pPr>
        <w:pStyle w:val="ListParagraph"/>
        <w:numPr>
          <w:ilvl w:val="0"/>
          <w:numId w:val="20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Worked on creating the Technical Design Documentation</w:t>
      </w:r>
      <w:r w:rsidR="00063D0B" w:rsidRPr="00B06195">
        <w:rPr>
          <w:rFonts w:ascii="Aptos Display" w:hAnsi="Aptos Display" w:cs="Arial"/>
          <w:sz w:val="22"/>
          <w:szCs w:val="22"/>
        </w:rPr>
        <w:t>.</w:t>
      </w:r>
      <w:r w:rsidR="003B0700" w:rsidRPr="00B06195">
        <w:rPr>
          <w:rFonts w:ascii="Aptos Display" w:hAnsi="Aptos Display" w:cs="Arial"/>
          <w:sz w:val="22"/>
          <w:szCs w:val="22"/>
        </w:rPr>
        <w:t xml:space="preserve"> </w:t>
      </w:r>
      <w:r w:rsidR="00E32141" w:rsidRPr="00B06195">
        <w:rPr>
          <w:rFonts w:ascii="Aptos Display" w:hAnsi="Aptos Display" w:cs="Arial"/>
          <w:sz w:val="22"/>
          <w:szCs w:val="22"/>
        </w:rPr>
        <w:t>attend</w:t>
      </w:r>
      <w:r w:rsidR="00063D0B" w:rsidRPr="00B06195">
        <w:rPr>
          <w:rFonts w:ascii="Aptos Display" w:hAnsi="Aptos Display" w:cs="Arial"/>
          <w:sz w:val="22"/>
          <w:szCs w:val="22"/>
        </w:rPr>
        <w:t>ed</w:t>
      </w:r>
      <w:r w:rsidR="00E32141" w:rsidRPr="00B06195">
        <w:rPr>
          <w:rFonts w:ascii="Aptos Display" w:hAnsi="Aptos Display" w:cs="Arial"/>
          <w:sz w:val="22"/>
          <w:szCs w:val="22"/>
        </w:rPr>
        <w:t xml:space="preserve"> the Transition meetings of CMS applications from IFMC/CGI to CSC.</w:t>
      </w:r>
    </w:p>
    <w:p w14:paraId="3ECEDAF6" w14:textId="5EDF5547" w:rsidR="00354814" w:rsidRPr="00B06195" w:rsidRDefault="00354814" w:rsidP="00B06195">
      <w:pPr>
        <w:pStyle w:val="ListParagraph"/>
        <w:numPr>
          <w:ilvl w:val="0"/>
          <w:numId w:val="20"/>
        </w:num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Analysis of SOAP </w:t>
      </w:r>
      <w:r w:rsidR="00787D16" w:rsidRPr="00B06195">
        <w:rPr>
          <w:rFonts w:ascii="Aptos Display" w:hAnsi="Aptos Display" w:cs="Arial"/>
          <w:sz w:val="22"/>
          <w:szCs w:val="22"/>
        </w:rPr>
        <w:t xml:space="preserve">web </w:t>
      </w:r>
      <w:r w:rsidRPr="00B06195">
        <w:rPr>
          <w:rFonts w:ascii="Aptos Display" w:hAnsi="Aptos Display" w:cs="Arial"/>
          <w:sz w:val="22"/>
          <w:szCs w:val="22"/>
        </w:rPr>
        <w:t>Service Schemas.</w:t>
      </w:r>
    </w:p>
    <w:p w14:paraId="0D9E7D64" w14:textId="77777777" w:rsidR="00DC4AE7" w:rsidRPr="00B06195" w:rsidRDefault="00DC4AE7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719D7FBC" w14:textId="41615200" w:rsidR="00DC4AE7" w:rsidRPr="00B06195" w:rsidRDefault="00DC4AE7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Pr="00B06195">
        <w:rPr>
          <w:rFonts w:ascii="Aptos Display" w:hAnsi="Aptos Display" w:cs="Arial"/>
          <w:sz w:val="22"/>
          <w:szCs w:val="22"/>
        </w:rPr>
        <w:t xml:space="preserve"> Java,Eclipse,Weblogic,Ant,</w:t>
      </w:r>
      <w:r w:rsidRPr="00B06195">
        <w:rPr>
          <w:rFonts w:ascii="Aptos Display" w:hAnsi="Aptos Display" w:cstheme="minorHAnsi"/>
          <w:sz w:val="22"/>
          <w:szCs w:val="22"/>
        </w:rPr>
        <w:t>Oracle and XML.</w:t>
      </w:r>
    </w:p>
    <w:p w14:paraId="7B4FCE67" w14:textId="77777777" w:rsidR="00755453" w:rsidRPr="00B06195" w:rsidRDefault="00755453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3FAE42B3" w14:textId="163304E7" w:rsidR="00755453" w:rsidRPr="00B06195" w:rsidRDefault="00755453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>Lockheed Martin/Social Security Administration (PKW Associates, Woodlawn, MD)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.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="00B06195">
        <w:rPr>
          <w:rFonts w:ascii="Aptos Display" w:hAnsi="Aptos Display" w:cstheme="minorHAnsi"/>
          <w:b/>
          <w:sz w:val="22"/>
          <w:szCs w:val="22"/>
        </w:rPr>
        <w:t xml:space="preserve">    </w:t>
      </w:r>
      <w:r w:rsidR="00B8302D" w:rsidRPr="00B06195">
        <w:rPr>
          <w:rFonts w:ascii="Aptos Display" w:hAnsi="Aptos Display" w:cstheme="minorHAnsi"/>
          <w:b/>
          <w:sz w:val="22"/>
          <w:szCs w:val="22"/>
        </w:rPr>
        <w:t>Mar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2010 – </w:t>
      </w:r>
      <w:r w:rsidR="00B8302D" w:rsidRPr="00B06195">
        <w:rPr>
          <w:rFonts w:ascii="Aptos Display" w:hAnsi="Aptos Display" w:cstheme="minorHAnsi"/>
          <w:b/>
          <w:sz w:val="22"/>
          <w:szCs w:val="22"/>
        </w:rPr>
        <w:t xml:space="preserve">Oct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201</w:t>
      </w:r>
      <w:r w:rsidR="00B8302D" w:rsidRPr="00B06195">
        <w:rPr>
          <w:rFonts w:ascii="Aptos Display" w:hAnsi="Aptos Display" w:cstheme="minorHAnsi"/>
          <w:b/>
          <w:sz w:val="22"/>
          <w:szCs w:val="22"/>
        </w:rPr>
        <w:t>0</w:t>
      </w:r>
    </w:p>
    <w:p w14:paraId="1B41A705" w14:textId="00C87E85" w:rsidR="00755453" w:rsidRPr="00B06195" w:rsidRDefault="00755453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</w:t>
      </w:r>
      <w:r w:rsidR="00B8302D" w:rsidRPr="00B06195">
        <w:rPr>
          <w:rFonts w:ascii="Aptos Display" w:hAnsi="Aptos Display" w:cs="Arial"/>
          <w:b/>
          <w:sz w:val="22"/>
          <w:szCs w:val="22"/>
        </w:rPr>
        <w:t xml:space="preserve">Test Analyst  </w:t>
      </w:r>
    </w:p>
    <w:p w14:paraId="7C719310" w14:textId="4DE45AF8" w:rsidR="00412427" w:rsidRPr="00B06195" w:rsidRDefault="00FD1C9D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  </w:t>
      </w:r>
    </w:p>
    <w:p w14:paraId="55A39F6D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</w:p>
    <w:p w14:paraId="7433685E" w14:textId="678ACA4C" w:rsidR="00FD1C9D" w:rsidRPr="00B06195" w:rsidRDefault="00FD1C9D" w:rsidP="00B06195">
      <w:pPr>
        <w:numPr>
          <w:ilvl w:val="0"/>
          <w:numId w:val="19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Created Test Cases to Validate the </w:t>
      </w:r>
      <w:r w:rsidR="00CC1AFF" w:rsidRPr="00B06195">
        <w:rPr>
          <w:rFonts w:ascii="Aptos Display" w:hAnsi="Aptos Display" w:cs="Arial"/>
          <w:sz w:val="22"/>
          <w:szCs w:val="22"/>
        </w:rPr>
        <w:t xml:space="preserve">CWOSS </w:t>
      </w:r>
      <w:r w:rsidRPr="00B06195">
        <w:rPr>
          <w:rFonts w:ascii="Aptos Display" w:hAnsi="Aptos Display" w:cs="Arial"/>
          <w:sz w:val="22"/>
          <w:szCs w:val="22"/>
        </w:rPr>
        <w:t>System and used QC to enter them.</w:t>
      </w:r>
    </w:p>
    <w:p w14:paraId="44FB7258" w14:textId="77777777" w:rsidR="00B8302D" w:rsidRPr="00B06195" w:rsidRDefault="00B8302D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6D77DB6C" w14:textId="77777777" w:rsidR="00B8302D" w:rsidRPr="00B06195" w:rsidRDefault="00B8302D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>Technology Used :</w:t>
      </w:r>
      <w:bookmarkStart w:id="3" w:name="_Hlk51590282"/>
      <w:r w:rsidRPr="00B06195">
        <w:rPr>
          <w:rFonts w:ascii="Aptos Display" w:hAnsi="Aptos Display" w:cs="Arial"/>
          <w:sz w:val="22"/>
          <w:szCs w:val="22"/>
        </w:rPr>
        <w:t xml:space="preserve"> DB2.</w:t>
      </w:r>
      <w:bookmarkEnd w:id="3"/>
      <w:r w:rsidRPr="00B06195">
        <w:rPr>
          <w:rFonts w:ascii="Aptos Display" w:hAnsi="Aptos Display" w:cs="Arial"/>
          <w:b/>
          <w:sz w:val="22"/>
          <w:szCs w:val="22"/>
        </w:rPr>
        <w:t xml:space="preserve">                </w:t>
      </w:r>
    </w:p>
    <w:p w14:paraId="3D6ECD0B" w14:textId="77777777" w:rsidR="00FD1C9D" w:rsidRPr="00B06195" w:rsidRDefault="00FD1C9D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1EE5AEAD" w14:textId="77777777" w:rsidR="00F37EF6" w:rsidRPr="00B06195" w:rsidRDefault="00F37EF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CareFirst of Maryland (New Helix, Sterling, VA), Washington, DC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>Aug 2009 – Dec 2009</w:t>
      </w:r>
      <w:r w:rsidRPr="00B06195">
        <w:rPr>
          <w:rFonts w:ascii="Aptos Display" w:hAnsi="Aptos Display" w:cstheme="minorHAnsi"/>
          <w:b/>
          <w:sz w:val="22"/>
          <w:szCs w:val="22"/>
        </w:rPr>
        <w:tab/>
        <w:t xml:space="preserve">     </w:t>
      </w:r>
    </w:p>
    <w:p w14:paraId="6C6AF125" w14:textId="77777777" w:rsidR="00F37EF6" w:rsidRPr="00B06195" w:rsidRDefault="00F37EF6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Sr  Mainframe Developer  </w:t>
      </w:r>
    </w:p>
    <w:p w14:paraId="5DB21186" w14:textId="77777777" w:rsidR="00F37EF6" w:rsidRPr="00B06195" w:rsidRDefault="00F37EF6" w:rsidP="00B06195">
      <w:pPr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 </w:t>
      </w:r>
    </w:p>
    <w:p w14:paraId="13572FE7" w14:textId="77777777" w:rsidR="00F37EF6" w:rsidRPr="00B06195" w:rsidRDefault="00F37EF6" w:rsidP="00B06195">
      <w:pPr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</w:p>
    <w:p w14:paraId="12D56BD1" w14:textId="77777777" w:rsidR="00F37EF6" w:rsidRPr="00B06195" w:rsidRDefault="00F37EF6" w:rsidP="00B06195">
      <w:pPr>
        <w:numPr>
          <w:ilvl w:val="0"/>
          <w:numId w:val="18"/>
        </w:numPr>
        <w:tabs>
          <w:tab w:val="clear" w:pos="360"/>
        </w:tabs>
        <w:jc w:val="both"/>
        <w:rPr>
          <w:rFonts w:ascii="Aptos Display" w:hAnsi="Aptos Display" w:cstheme="minorHAnsi"/>
          <w:sz w:val="22"/>
          <w:szCs w:val="22"/>
        </w:rPr>
      </w:pPr>
      <w:r w:rsidRPr="00B06195">
        <w:rPr>
          <w:rFonts w:ascii="Aptos Display" w:hAnsi="Aptos Display" w:cstheme="minorHAnsi"/>
          <w:sz w:val="22"/>
          <w:szCs w:val="22"/>
        </w:rPr>
        <w:t>Created IBM COBOL DB2 program to take the file from CCTI and apply it to the DB2 Table.</w:t>
      </w:r>
    </w:p>
    <w:p w14:paraId="713F22E3" w14:textId="2095DB90" w:rsidR="00FD1C9D" w:rsidRPr="00B06195" w:rsidRDefault="00F37EF6" w:rsidP="00B06195">
      <w:pPr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Technology Used: </w:t>
      </w:r>
      <w:bookmarkStart w:id="4" w:name="_Hlk51590391"/>
      <w:r w:rsidRPr="00B06195">
        <w:rPr>
          <w:rFonts w:ascii="Aptos Display" w:hAnsi="Aptos Display" w:cstheme="minorHAnsi"/>
          <w:sz w:val="22"/>
          <w:szCs w:val="22"/>
        </w:rPr>
        <w:t xml:space="preserve"> IBM COBOL, DB2, TSO, JCL, Mainframe</w:t>
      </w:r>
      <w:bookmarkEnd w:id="4"/>
      <w:r w:rsidRPr="00B06195">
        <w:rPr>
          <w:rFonts w:ascii="Aptos Display" w:hAnsi="Aptos Display" w:cstheme="minorHAnsi"/>
          <w:sz w:val="22"/>
          <w:szCs w:val="22"/>
        </w:rPr>
        <w:t xml:space="preserve"> and Changeman. 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          </w:t>
      </w:r>
    </w:p>
    <w:p w14:paraId="2E177F46" w14:textId="77777777" w:rsidR="00F37EF6" w:rsidRPr="00B06195" w:rsidRDefault="00F37EF6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2A73D81D" w14:textId="7919FA94" w:rsidR="00B21CB5" w:rsidRPr="00B06195" w:rsidRDefault="00B21CB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 Systems Inc, Eldorado Hills, CA 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  <w:r w:rsidR="0071156F" w:rsidRPr="00B06195">
        <w:rPr>
          <w:rFonts w:ascii="Aptos Display" w:hAnsi="Aptos Display" w:cstheme="minorHAnsi"/>
          <w:b/>
          <w:sz w:val="22"/>
          <w:szCs w:val="22"/>
        </w:rPr>
        <w:t>Ju</w:t>
      </w:r>
      <w:r w:rsidR="00EF7AB7" w:rsidRPr="00B06195">
        <w:rPr>
          <w:rFonts w:ascii="Aptos Display" w:hAnsi="Aptos Display" w:cstheme="minorHAnsi"/>
          <w:b/>
          <w:sz w:val="22"/>
          <w:szCs w:val="22"/>
        </w:rPr>
        <w:t xml:space="preserve">n 2006 </w:t>
      </w:r>
      <w:r w:rsidRPr="00B06195">
        <w:rPr>
          <w:rFonts w:ascii="Aptos Display" w:hAnsi="Aptos Display" w:cstheme="minorHAnsi"/>
          <w:b/>
          <w:sz w:val="22"/>
          <w:szCs w:val="22"/>
        </w:rPr>
        <w:t xml:space="preserve"> – Dec 2008</w:t>
      </w:r>
      <w:r w:rsidRPr="00B06195">
        <w:rPr>
          <w:rFonts w:ascii="Aptos Display" w:hAnsi="Aptos Display" w:cstheme="minorHAnsi"/>
          <w:b/>
          <w:sz w:val="22"/>
          <w:szCs w:val="22"/>
        </w:rPr>
        <w:tab/>
      </w:r>
    </w:p>
    <w:p w14:paraId="39368B21" w14:textId="77777777" w:rsidR="00B21CB5" w:rsidRPr="00B06195" w:rsidRDefault="00B21CB5" w:rsidP="00B06195">
      <w:pPr>
        <w:shd w:val="clear" w:color="auto" w:fill="D9D9D9" w:themeFill="background1" w:themeFillShade="D9"/>
        <w:jc w:val="both"/>
        <w:rPr>
          <w:rFonts w:ascii="Aptos Display" w:hAnsi="Aptos Display" w:cstheme="minorHAnsi"/>
          <w:b/>
          <w:sz w:val="22"/>
          <w:szCs w:val="22"/>
        </w:rPr>
      </w:pPr>
      <w:r w:rsidRPr="00B06195">
        <w:rPr>
          <w:rFonts w:ascii="Aptos Display" w:hAnsi="Aptos Display" w:cstheme="minorHAnsi"/>
          <w:b/>
          <w:sz w:val="22"/>
          <w:szCs w:val="22"/>
        </w:rPr>
        <w:t xml:space="preserve">Role: Software Engineer/Computer Programmer </w:t>
      </w:r>
    </w:p>
    <w:p w14:paraId="7C844C79" w14:textId="77777777" w:rsidR="00B21CB5" w:rsidRPr="00B06195" w:rsidRDefault="00B21CB5" w:rsidP="00B06195">
      <w:pPr>
        <w:jc w:val="both"/>
        <w:rPr>
          <w:rFonts w:ascii="Aptos Display" w:hAnsi="Aptos Display" w:cstheme="minorHAnsi"/>
          <w:b/>
          <w:sz w:val="22"/>
          <w:szCs w:val="22"/>
        </w:rPr>
      </w:pPr>
    </w:p>
    <w:p w14:paraId="56606C11" w14:textId="77777777" w:rsidR="00EA0C29" w:rsidRPr="00B06195" w:rsidRDefault="00EA0C29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3C6D0CDC" w14:textId="590C060E" w:rsidR="00155DB7" w:rsidRPr="00B06195" w:rsidRDefault="00155DB7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Aug 2008 – Dec 2008 </w:t>
      </w:r>
      <w:r w:rsidRPr="00B06195">
        <w:rPr>
          <w:rFonts w:ascii="Aptos Display" w:hAnsi="Aptos Display" w:cs="Arial"/>
          <w:b/>
          <w:sz w:val="22"/>
          <w:szCs w:val="22"/>
        </w:rPr>
        <w:tab/>
        <w:t xml:space="preserve">Tyco Safety Products, Marinette, WI    </w:t>
      </w:r>
    </w:p>
    <w:p w14:paraId="3E9336FA" w14:textId="77777777" w:rsidR="00155DB7" w:rsidRPr="00B06195" w:rsidRDefault="00155DB7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0F7E5289" w14:textId="77777777" w:rsidR="00155DB7" w:rsidRPr="00B06195" w:rsidRDefault="00155DB7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Responsibilities:         </w:t>
      </w:r>
      <w:r w:rsidRPr="00B06195">
        <w:rPr>
          <w:rFonts w:ascii="Aptos Display" w:hAnsi="Aptos Display" w:cs="Arial"/>
          <w:sz w:val="22"/>
          <w:szCs w:val="22"/>
        </w:rPr>
        <w:t xml:space="preserve">                                                                                                     </w:t>
      </w:r>
    </w:p>
    <w:p w14:paraId="7C310158" w14:textId="5BAB604F" w:rsidR="00155DB7" w:rsidRPr="00B06195" w:rsidRDefault="00155DB7" w:rsidP="00B06195">
      <w:pPr>
        <w:numPr>
          <w:ilvl w:val="0"/>
          <w:numId w:val="16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Wrote </w:t>
      </w:r>
      <w:r w:rsidR="00EA0C29" w:rsidRPr="00B06195">
        <w:rPr>
          <w:rFonts w:ascii="Aptos Display" w:hAnsi="Aptos Display" w:cs="Arial"/>
          <w:sz w:val="22"/>
          <w:szCs w:val="22"/>
        </w:rPr>
        <w:t xml:space="preserve">DYL280 </w:t>
      </w:r>
      <w:r w:rsidRPr="00B06195">
        <w:rPr>
          <w:rFonts w:ascii="Aptos Display" w:hAnsi="Aptos Display" w:cs="Arial"/>
          <w:sz w:val="22"/>
          <w:szCs w:val="22"/>
        </w:rPr>
        <w:t>program for file creation and completed Quality Assurance activities.</w:t>
      </w:r>
    </w:p>
    <w:p w14:paraId="02C1DAAB" w14:textId="77777777" w:rsidR="004F0D54" w:rsidRPr="00B06195" w:rsidRDefault="004F0D54" w:rsidP="00B06195">
      <w:pPr>
        <w:jc w:val="both"/>
        <w:rPr>
          <w:rFonts w:ascii="Aptos Display" w:hAnsi="Aptos Display" w:cs="Arial"/>
          <w:sz w:val="22"/>
          <w:szCs w:val="22"/>
        </w:rPr>
      </w:pPr>
    </w:p>
    <w:p w14:paraId="5B7752F5" w14:textId="77777777" w:rsidR="004F0D54" w:rsidRPr="00B06195" w:rsidRDefault="004F0D54" w:rsidP="00B06195">
      <w:pPr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Technology Used : </w:t>
      </w:r>
      <w:r w:rsidRPr="00B06195">
        <w:rPr>
          <w:rFonts w:ascii="Aptos Display" w:hAnsi="Aptos Display" w:cs="Arial"/>
          <w:sz w:val="22"/>
          <w:szCs w:val="22"/>
        </w:rPr>
        <w:t xml:space="preserve"> VSE,DYL280 &amp; BIM EDIT.  </w:t>
      </w:r>
      <w:r w:rsidRPr="00B06195">
        <w:rPr>
          <w:rFonts w:ascii="Aptos Display" w:hAnsi="Aptos Display" w:cs="Arial"/>
          <w:b/>
          <w:sz w:val="22"/>
          <w:szCs w:val="22"/>
        </w:rPr>
        <w:t xml:space="preserve">            </w:t>
      </w:r>
    </w:p>
    <w:p w14:paraId="54434BBE" w14:textId="77777777" w:rsidR="000538DF" w:rsidRPr="00B06195" w:rsidRDefault="000538DF" w:rsidP="00B06195">
      <w:pPr>
        <w:jc w:val="both"/>
        <w:rPr>
          <w:rFonts w:ascii="Aptos Display" w:hAnsi="Aptos Display" w:cs="Arial"/>
          <w:b/>
          <w:sz w:val="22"/>
          <w:szCs w:val="22"/>
        </w:rPr>
      </w:pPr>
    </w:p>
    <w:p w14:paraId="6144CA61" w14:textId="5728D369" w:rsidR="00FD1C9D" w:rsidRPr="00B06195" w:rsidRDefault="009557F5" w:rsidP="00B06195">
      <w:pPr>
        <w:jc w:val="both"/>
        <w:rPr>
          <w:rFonts w:ascii="Aptos Display" w:hAnsi="Aptos Display" w:cs="Arial"/>
          <w:b/>
          <w:sz w:val="22"/>
          <w:szCs w:val="22"/>
        </w:rPr>
      </w:pPr>
      <w:r w:rsidRPr="00B06195">
        <w:rPr>
          <w:rFonts w:ascii="Aptos Display" w:hAnsi="Aptos Display" w:cs="Arial"/>
          <w:b/>
          <w:sz w:val="22"/>
          <w:szCs w:val="22"/>
        </w:rPr>
        <w:t xml:space="preserve"> </w:t>
      </w:r>
    </w:p>
    <w:p w14:paraId="2714E5C0" w14:textId="09F21130" w:rsidR="00FD1C9D" w:rsidRPr="00B06195" w:rsidRDefault="00B06195" w:rsidP="00B06195">
      <w:pPr>
        <w:jc w:val="both"/>
        <w:rPr>
          <w:rFonts w:ascii="Aptos Display" w:hAnsi="Aptos Display" w:cs="Arial"/>
          <w:sz w:val="22"/>
          <w:szCs w:val="22"/>
          <w:u w:val="single"/>
        </w:rPr>
      </w:pPr>
      <w:r w:rsidRPr="00B06195">
        <w:rPr>
          <w:rFonts w:ascii="Aptos Display" w:hAnsi="Aptos Display" w:cs="Arial"/>
          <w:b/>
          <w:sz w:val="22"/>
          <w:szCs w:val="22"/>
          <w:u w:val="single"/>
        </w:rPr>
        <w:t>EDUCATION</w:t>
      </w:r>
      <w:r w:rsidRPr="00B06195">
        <w:rPr>
          <w:rFonts w:ascii="Aptos Display" w:hAnsi="Aptos Display" w:cs="Arial"/>
          <w:sz w:val="22"/>
          <w:szCs w:val="22"/>
          <w:u w:val="single"/>
        </w:rPr>
        <w:t>:</w:t>
      </w:r>
    </w:p>
    <w:p w14:paraId="67BEC08D" w14:textId="1BA9FAFD" w:rsidR="00FD1C9D" w:rsidRPr="00B06195" w:rsidRDefault="00FD1C9D" w:rsidP="00B06195">
      <w:pPr>
        <w:numPr>
          <w:ilvl w:val="0"/>
          <w:numId w:val="2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 xml:space="preserve">Masters of Engineering in Electronics and Communication Engineering (Specialization in microwave engineering) from B.I.T, Ranchi, India in </w:t>
      </w:r>
      <w:r w:rsidR="00B06195" w:rsidRPr="00B06195">
        <w:rPr>
          <w:rFonts w:ascii="Aptos Display" w:hAnsi="Aptos Display" w:cs="Arial"/>
          <w:sz w:val="22"/>
          <w:szCs w:val="22"/>
        </w:rPr>
        <w:t>April</w:t>
      </w:r>
      <w:r w:rsidRPr="00B06195">
        <w:rPr>
          <w:rFonts w:ascii="Aptos Display" w:hAnsi="Aptos Display" w:cs="Arial"/>
          <w:sz w:val="22"/>
          <w:szCs w:val="22"/>
        </w:rPr>
        <w:t xml:space="preserve"> 1998.</w:t>
      </w:r>
    </w:p>
    <w:p w14:paraId="1BEDDE35" w14:textId="77777777" w:rsidR="00FD1C9D" w:rsidRPr="00B06195" w:rsidRDefault="00FD1C9D" w:rsidP="00B06195">
      <w:pPr>
        <w:numPr>
          <w:ilvl w:val="0"/>
          <w:numId w:val="2"/>
        </w:numPr>
        <w:tabs>
          <w:tab w:val="clear" w:pos="360"/>
        </w:tabs>
        <w:jc w:val="both"/>
        <w:rPr>
          <w:rFonts w:ascii="Aptos Display" w:hAnsi="Aptos Display" w:cs="Arial"/>
          <w:sz w:val="22"/>
          <w:szCs w:val="22"/>
        </w:rPr>
      </w:pPr>
      <w:r w:rsidRPr="00B06195">
        <w:rPr>
          <w:rFonts w:ascii="Aptos Display" w:hAnsi="Aptos Display" w:cs="Arial"/>
          <w:sz w:val="22"/>
          <w:szCs w:val="22"/>
        </w:rPr>
        <w:t>Bachelors of Technology in Electronics and Communication Engineering from Nagarjuna University, Andhra Pradesh, India in March, 1994.</w:t>
      </w:r>
    </w:p>
    <w:sectPr w:rsidR="00FD1C9D" w:rsidRPr="00B06195" w:rsidSect="00E80E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941"/>
    <w:multiLevelType w:val="hybridMultilevel"/>
    <w:tmpl w:val="79FAD424"/>
    <w:lvl w:ilvl="0" w:tplc="04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C0508"/>
    <w:multiLevelType w:val="hybridMultilevel"/>
    <w:tmpl w:val="7CD20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534928"/>
    <w:multiLevelType w:val="hybridMultilevel"/>
    <w:tmpl w:val="9C8C4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FD515A"/>
    <w:multiLevelType w:val="hybridMultilevel"/>
    <w:tmpl w:val="510E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62BEA"/>
    <w:multiLevelType w:val="hybridMultilevel"/>
    <w:tmpl w:val="E7F43A74"/>
    <w:lvl w:ilvl="0" w:tplc="2D009E8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812654"/>
    <w:multiLevelType w:val="hybridMultilevel"/>
    <w:tmpl w:val="60622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70432E"/>
    <w:multiLevelType w:val="hybridMultilevel"/>
    <w:tmpl w:val="017AEDD0"/>
    <w:lvl w:ilvl="0" w:tplc="9C34150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A37BB8"/>
    <w:multiLevelType w:val="hybridMultilevel"/>
    <w:tmpl w:val="07324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D51567"/>
    <w:multiLevelType w:val="hybridMultilevel"/>
    <w:tmpl w:val="AFDE510C"/>
    <w:lvl w:ilvl="0" w:tplc="86E811A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2B3202"/>
    <w:multiLevelType w:val="hybridMultilevel"/>
    <w:tmpl w:val="5A8C13EE"/>
    <w:lvl w:ilvl="0" w:tplc="3E6AC02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F80A5B"/>
    <w:multiLevelType w:val="hybridMultilevel"/>
    <w:tmpl w:val="E61E9E04"/>
    <w:lvl w:ilvl="0" w:tplc="8118E6F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381E0B"/>
    <w:multiLevelType w:val="hybridMultilevel"/>
    <w:tmpl w:val="79985F1E"/>
    <w:lvl w:ilvl="0" w:tplc="75000AE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8F5787"/>
    <w:multiLevelType w:val="hybridMultilevel"/>
    <w:tmpl w:val="3676D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3F5656"/>
    <w:multiLevelType w:val="hybridMultilevel"/>
    <w:tmpl w:val="D5C22B20"/>
    <w:lvl w:ilvl="0" w:tplc="D8A83CB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A256A"/>
    <w:multiLevelType w:val="hybridMultilevel"/>
    <w:tmpl w:val="177A19B0"/>
    <w:lvl w:ilvl="0" w:tplc="83A0308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FF03E3"/>
    <w:multiLevelType w:val="hybridMultilevel"/>
    <w:tmpl w:val="7250C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11327A"/>
    <w:multiLevelType w:val="hybridMultilevel"/>
    <w:tmpl w:val="6804E8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715127"/>
    <w:multiLevelType w:val="hybridMultilevel"/>
    <w:tmpl w:val="F8F47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086E8D"/>
    <w:multiLevelType w:val="hybridMultilevel"/>
    <w:tmpl w:val="C3E81218"/>
    <w:lvl w:ilvl="0" w:tplc="6D9458A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0D20A6"/>
    <w:multiLevelType w:val="hybridMultilevel"/>
    <w:tmpl w:val="8E608260"/>
    <w:lvl w:ilvl="0" w:tplc="8CA2BA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0235B1"/>
    <w:multiLevelType w:val="hybridMultilevel"/>
    <w:tmpl w:val="04CC75F4"/>
    <w:lvl w:ilvl="0" w:tplc="2166A28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B3F56"/>
    <w:multiLevelType w:val="hybridMultilevel"/>
    <w:tmpl w:val="31F0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CF4330"/>
    <w:multiLevelType w:val="hybridMultilevel"/>
    <w:tmpl w:val="79FAD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482241C"/>
    <w:multiLevelType w:val="hybridMultilevel"/>
    <w:tmpl w:val="E6A60380"/>
    <w:lvl w:ilvl="0" w:tplc="F370CC0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0F3442"/>
    <w:multiLevelType w:val="hybridMultilevel"/>
    <w:tmpl w:val="ED9AF21A"/>
    <w:lvl w:ilvl="0" w:tplc="9EFEEFA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7782FF6"/>
    <w:multiLevelType w:val="hybridMultilevel"/>
    <w:tmpl w:val="74B0E460"/>
    <w:lvl w:ilvl="0" w:tplc="8432DC2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87C1FCC"/>
    <w:multiLevelType w:val="hybridMultilevel"/>
    <w:tmpl w:val="43941244"/>
    <w:lvl w:ilvl="0" w:tplc="E9F2AF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11125A"/>
    <w:multiLevelType w:val="hybridMultilevel"/>
    <w:tmpl w:val="B24696A6"/>
    <w:lvl w:ilvl="0" w:tplc="CD6C405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9E48FEA">
      <w:numFmt w:val="bullet"/>
      <w:lvlText w:val="•"/>
      <w:lvlJc w:val="left"/>
      <w:pPr>
        <w:ind w:left="1440" w:hanging="720"/>
      </w:pPr>
      <w:rPr>
        <w:rFonts w:ascii="Calibri" w:eastAsia="Times New Roman" w:hAnsi="Calibri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EDB11DE"/>
    <w:multiLevelType w:val="hybridMultilevel"/>
    <w:tmpl w:val="46C094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400D624B"/>
    <w:multiLevelType w:val="hybridMultilevel"/>
    <w:tmpl w:val="2A349120"/>
    <w:lvl w:ilvl="0" w:tplc="C19283B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0302F7F"/>
    <w:multiLevelType w:val="hybridMultilevel"/>
    <w:tmpl w:val="9F4E1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15E713E"/>
    <w:multiLevelType w:val="hybridMultilevel"/>
    <w:tmpl w:val="5038CB10"/>
    <w:lvl w:ilvl="0" w:tplc="E6E8CE3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5173EB5"/>
    <w:multiLevelType w:val="hybridMultilevel"/>
    <w:tmpl w:val="BF12C660"/>
    <w:lvl w:ilvl="0" w:tplc="D860853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6683550"/>
    <w:multiLevelType w:val="hybridMultilevel"/>
    <w:tmpl w:val="1B308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9057730"/>
    <w:multiLevelType w:val="hybridMultilevel"/>
    <w:tmpl w:val="72A0D7EA"/>
    <w:lvl w:ilvl="0" w:tplc="FF924E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F95546A"/>
    <w:multiLevelType w:val="hybridMultilevel"/>
    <w:tmpl w:val="7D267C78"/>
    <w:lvl w:ilvl="0" w:tplc="4638456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0E3400"/>
    <w:multiLevelType w:val="hybridMultilevel"/>
    <w:tmpl w:val="2C82F754"/>
    <w:lvl w:ilvl="0" w:tplc="46BCFDB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A075EA"/>
    <w:multiLevelType w:val="hybridMultilevel"/>
    <w:tmpl w:val="C38AF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8970D8"/>
    <w:multiLevelType w:val="hybridMultilevel"/>
    <w:tmpl w:val="B0AE9F02"/>
    <w:lvl w:ilvl="0" w:tplc="D27A43C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3440520"/>
    <w:multiLevelType w:val="hybridMultilevel"/>
    <w:tmpl w:val="9C1A2EB4"/>
    <w:lvl w:ilvl="0" w:tplc="D8722D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D8D0AA6"/>
    <w:multiLevelType w:val="hybridMultilevel"/>
    <w:tmpl w:val="51CEA5DC"/>
    <w:lvl w:ilvl="0" w:tplc="6A76AB5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9E351D"/>
    <w:multiLevelType w:val="hybridMultilevel"/>
    <w:tmpl w:val="9C4E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C096D"/>
    <w:multiLevelType w:val="hybridMultilevel"/>
    <w:tmpl w:val="79FAD424"/>
    <w:lvl w:ilvl="0" w:tplc="04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96156F1"/>
    <w:multiLevelType w:val="hybridMultilevel"/>
    <w:tmpl w:val="56C67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DD0180"/>
    <w:multiLevelType w:val="hybridMultilevel"/>
    <w:tmpl w:val="77EC1B30"/>
    <w:lvl w:ilvl="0" w:tplc="DA0EC33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A12185"/>
    <w:multiLevelType w:val="hybridMultilevel"/>
    <w:tmpl w:val="4ECEC9B0"/>
    <w:lvl w:ilvl="0" w:tplc="203264F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3310594">
    <w:abstractNumId w:val="27"/>
  </w:num>
  <w:num w:numId="2" w16cid:durableId="646671176">
    <w:abstractNumId w:val="40"/>
  </w:num>
  <w:num w:numId="3" w16cid:durableId="624577319">
    <w:abstractNumId w:val="6"/>
  </w:num>
  <w:num w:numId="4" w16cid:durableId="1169979449">
    <w:abstractNumId w:val="36"/>
  </w:num>
  <w:num w:numId="5" w16cid:durableId="1191920669">
    <w:abstractNumId w:val="44"/>
  </w:num>
  <w:num w:numId="6" w16cid:durableId="205533817">
    <w:abstractNumId w:val="8"/>
  </w:num>
  <w:num w:numId="7" w16cid:durableId="1831212871">
    <w:abstractNumId w:val="38"/>
  </w:num>
  <w:num w:numId="8" w16cid:durableId="171844726">
    <w:abstractNumId w:val="32"/>
  </w:num>
  <w:num w:numId="9" w16cid:durableId="1096056802">
    <w:abstractNumId w:val="4"/>
  </w:num>
  <w:num w:numId="10" w16cid:durableId="303436100">
    <w:abstractNumId w:val="25"/>
  </w:num>
  <w:num w:numId="11" w16cid:durableId="1459451576">
    <w:abstractNumId w:val="13"/>
  </w:num>
  <w:num w:numId="12" w16cid:durableId="619798566">
    <w:abstractNumId w:val="10"/>
  </w:num>
  <w:num w:numId="13" w16cid:durableId="122775402">
    <w:abstractNumId w:val="14"/>
  </w:num>
  <w:num w:numId="14" w16cid:durableId="1963884086">
    <w:abstractNumId w:val="11"/>
  </w:num>
  <w:num w:numId="15" w16cid:durableId="1453285303">
    <w:abstractNumId w:val="18"/>
  </w:num>
  <w:num w:numId="16" w16cid:durableId="1517187202">
    <w:abstractNumId w:val="23"/>
  </w:num>
  <w:num w:numId="17" w16cid:durableId="159665972">
    <w:abstractNumId w:val="24"/>
  </w:num>
  <w:num w:numId="18" w16cid:durableId="1738212385">
    <w:abstractNumId w:val="29"/>
  </w:num>
  <w:num w:numId="19" w16cid:durableId="930820699">
    <w:abstractNumId w:val="20"/>
  </w:num>
  <w:num w:numId="20" w16cid:durableId="1990674510">
    <w:abstractNumId w:val="26"/>
  </w:num>
  <w:num w:numId="21" w16cid:durableId="118034692">
    <w:abstractNumId w:val="39"/>
  </w:num>
  <w:num w:numId="22" w16cid:durableId="584336871">
    <w:abstractNumId w:val="45"/>
  </w:num>
  <w:num w:numId="23" w16cid:durableId="1723098362">
    <w:abstractNumId w:val="31"/>
  </w:num>
  <w:num w:numId="24" w16cid:durableId="1144271470">
    <w:abstractNumId w:val="35"/>
  </w:num>
  <w:num w:numId="25" w16cid:durableId="89394851">
    <w:abstractNumId w:val="19"/>
  </w:num>
  <w:num w:numId="26" w16cid:durableId="1973486024">
    <w:abstractNumId w:val="9"/>
  </w:num>
  <w:num w:numId="27" w16cid:durableId="813791694">
    <w:abstractNumId w:val="34"/>
  </w:num>
  <w:num w:numId="28" w16cid:durableId="1606304406">
    <w:abstractNumId w:val="37"/>
  </w:num>
  <w:num w:numId="29" w16cid:durableId="1594901758">
    <w:abstractNumId w:val="33"/>
  </w:num>
  <w:num w:numId="30" w16cid:durableId="1996258592">
    <w:abstractNumId w:val="17"/>
  </w:num>
  <w:num w:numId="31" w16cid:durableId="1637223146">
    <w:abstractNumId w:val="27"/>
  </w:num>
  <w:num w:numId="32" w16cid:durableId="184950427">
    <w:abstractNumId w:val="15"/>
  </w:num>
  <w:num w:numId="33" w16cid:durableId="69816841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47084404">
    <w:abstractNumId w:val="22"/>
  </w:num>
  <w:num w:numId="35" w16cid:durableId="25914243">
    <w:abstractNumId w:val="42"/>
  </w:num>
  <w:num w:numId="36" w16cid:durableId="224948622">
    <w:abstractNumId w:val="0"/>
  </w:num>
  <w:num w:numId="37" w16cid:durableId="1491402757">
    <w:abstractNumId w:val="41"/>
  </w:num>
  <w:num w:numId="38" w16cid:durableId="1410732676">
    <w:abstractNumId w:val="2"/>
  </w:num>
  <w:num w:numId="39" w16cid:durableId="116457821">
    <w:abstractNumId w:val="3"/>
  </w:num>
  <w:num w:numId="40" w16cid:durableId="1955362758">
    <w:abstractNumId w:val="31"/>
  </w:num>
  <w:num w:numId="41" w16cid:durableId="1803115060">
    <w:abstractNumId w:val="28"/>
  </w:num>
  <w:num w:numId="42" w16cid:durableId="1992711994">
    <w:abstractNumId w:val="27"/>
  </w:num>
  <w:num w:numId="43" w16cid:durableId="878131311">
    <w:abstractNumId w:val="21"/>
  </w:num>
  <w:num w:numId="44" w16cid:durableId="685206658">
    <w:abstractNumId w:val="43"/>
  </w:num>
  <w:num w:numId="45" w16cid:durableId="1406606821">
    <w:abstractNumId w:val="5"/>
  </w:num>
  <w:num w:numId="46" w16cid:durableId="1555965598">
    <w:abstractNumId w:val="16"/>
  </w:num>
  <w:num w:numId="47" w16cid:durableId="246504577">
    <w:abstractNumId w:val="7"/>
  </w:num>
  <w:num w:numId="48" w16cid:durableId="1450591906">
    <w:abstractNumId w:val="1"/>
  </w:num>
  <w:num w:numId="49" w16cid:durableId="635261317">
    <w:abstractNumId w:val="12"/>
  </w:num>
  <w:num w:numId="50" w16cid:durableId="692192717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32"/>
    <w:rsid w:val="00001C28"/>
    <w:rsid w:val="00003CC3"/>
    <w:rsid w:val="000047C5"/>
    <w:rsid w:val="00004CAC"/>
    <w:rsid w:val="000103D3"/>
    <w:rsid w:val="0001100D"/>
    <w:rsid w:val="00011EB1"/>
    <w:rsid w:val="00015205"/>
    <w:rsid w:val="000163DE"/>
    <w:rsid w:val="000166E6"/>
    <w:rsid w:val="00016BED"/>
    <w:rsid w:val="000170CE"/>
    <w:rsid w:val="00017383"/>
    <w:rsid w:val="00023E6F"/>
    <w:rsid w:val="000243ED"/>
    <w:rsid w:val="00030EBB"/>
    <w:rsid w:val="000310B8"/>
    <w:rsid w:val="00031B1C"/>
    <w:rsid w:val="00033837"/>
    <w:rsid w:val="0003435E"/>
    <w:rsid w:val="000359D2"/>
    <w:rsid w:val="00042654"/>
    <w:rsid w:val="00042766"/>
    <w:rsid w:val="00042FC5"/>
    <w:rsid w:val="000436AD"/>
    <w:rsid w:val="00044932"/>
    <w:rsid w:val="00047510"/>
    <w:rsid w:val="000507CE"/>
    <w:rsid w:val="00051363"/>
    <w:rsid w:val="000538DF"/>
    <w:rsid w:val="00054E6C"/>
    <w:rsid w:val="0005651A"/>
    <w:rsid w:val="00056817"/>
    <w:rsid w:val="00056CC4"/>
    <w:rsid w:val="00057211"/>
    <w:rsid w:val="00060D3C"/>
    <w:rsid w:val="00061919"/>
    <w:rsid w:val="00063A43"/>
    <w:rsid w:val="00063D0B"/>
    <w:rsid w:val="000656C1"/>
    <w:rsid w:val="00067C81"/>
    <w:rsid w:val="000745F0"/>
    <w:rsid w:val="00081618"/>
    <w:rsid w:val="00081772"/>
    <w:rsid w:val="0008354D"/>
    <w:rsid w:val="00085DDC"/>
    <w:rsid w:val="00085E31"/>
    <w:rsid w:val="000870D8"/>
    <w:rsid w:val="00093857"/>
    <w:rsid w:val="0009680D"/>
    <w:rsid w:val="00097E31"/>
    <w:rsid w:val="000A0455"/>
    <w:rsid w:val="000A41EE"/>
    <w:rsid w:val="000B3D76"/>
    <w:rsid w:val="000B538C"/>
    <w:rsid w:val="000C0153"/>
    <w:rsid w:val="000C078C"/>
    <w:rsid w:val="000C0964"/>
    <w:rsid w:val="000C1A4C"/>
    <w:rsid w:val="000C23A1"/>
    <w:rsid w:val="000C366E"/>
    <w:rsid w:val="000C477B"/>
    <w:rsid w:val="000C7403"/>
    <w:rsid w:val="000C7FAD"/>
    <w:rsid w:val="000D0866"/>
    <w:rsid w:val="000D08D0"/>
    <w:rsid w:val="000D192F"/>
    <w:rsid w:val="000D1F67"/>
    <w:rsid w:val="000E14F1"/>
    <w:rsid w:val="000E4E77"/>
    <w:rsid w:val="000E531E"/>
    <w:rsid w:val="000E652B"/>
    <w:rsid w:val="000E6A5C"/>
    <w:rsid w:val="000F371D"/>
    <w:rsid w:val="000F546F"/>
    <w:rsid w:val="000F6E1D"/>
    <w:rsid w:val="000F73C8"/>
    <w:rsid w:val="00100E53"/>
    <w:rsid w:val="00100EED"/>
    <w:rsid w:val="00101B34"/>
    <w:rsid w:val="00101DA4"/>
    <w:rsid w:val="0010627B"/>
    <w:rsid w:val="00107EE9"/>
    <w:rsid w:val="00111F87"/>
    <w:rsid w:val="001123B4"/>
    <w:rsid w:val="00112F50"/>
    <w:rsid w:val="00113CF5"/>
    <w:rsid w:val="001153E0"/>
    <w:rsid w:val="00115AD6"/>
    <w:rsid w:val="00116414"/>
    <w:rsid w:val="001169AA"/>
    <w:rsid w:val="00117B5F"/>
    <w:rsid w:val="00120028"/>
    <w:rsid w:val="00123169"/>
    <w:rsid w:val="00123963"/>
    <w:rsid w:val="00123FC1"/>
    <w:rsid w:val="001305BB"/>
    <w:rsid w:val="00133B68"/>
    <w:rsid w:val="001401EA"/>
    <w:rsid w:val="001414BC"/>
    <w:rsid w:val="00142608"/>
    <w:rsid w:val="001433FE"/>
    <w:rsid w:val="0014545F"/>
    <w:rsid w:val="0014570D"/>
    <w:rsid w:val="001466BD"/>
    <w:rsid w:val="001479DA"/>
    <w:rsid w:val="00151463"/>
    <w:rsid w:val="00153F6B"/>
    <w:rsid w:val="00155778"/>
    <w:rsid w:val="00155AE6"/>
    <w:rsid w:val="00155DB7"/>
    <w:rsid w:val="00157237"/>
    <w:rsid w:val="0016012F"/>
    <w:rsid w:val="00164C37"/>
    <w:rsid w:val="00172353"/>
    <w:rsid w:val="001732DF"/>
    <w:rsid w:val="0017339A"/>
    <w:rsid w:val="00173418"/>
    <w:rsid w:val="00175ACF"/>
    <w:rsid w:val="00176716"/>
    <w:rsid w:val="00180A0A"/>
    <w:rsid w:val="001820DF"/>
    <w:rsid w:val="00182182"/>
    <w:rsid w:val="00182188"/>
    <w:rsid w:val="00183F25"/>
    <w:rsid w:val="00185EFD"/>
    <w:rsid w:val="001919D7"/>
    <w:rsid w:val="001922E0"/>
    <w:rsid w:val="00194A06"/>
    <w:rsid w:val="00195D00"/>
    <w:rsid w:val="001A1239"/>
    <w:rsid w:val="001A1976"/>
    <w:rsid w:val="001A395F"/>
    <w:rsid w:val="001A486C"/>
    <w:rsid w:val="001A53D2"/>
    <w:rsid w:val="001A5B9C"/>
    <w:rsid w:val="001B1487"/>
    <w:rsid w:val="001B1C04"/>
    <w:rsid w:val="001B2FF0"/>
    <w:rsid w:val="001B3330"/>
    <w:rsid w:val="001B5D51"/>
    <w:rsid w:val="001B62C2"/>
    <w:rsid w:val="001B691E"/>
    <w:rsid w:val="001B6AF4"/>
    <w:rsid w:val="001B6F80"/>
    <w:rsid w:val="001C2F88"/>
    <w:rsid w:val="001C32E9"/>
    <w:rsid w:val="001C7747"/>
    <w:rsid w:val="001D486F"/>
    <w:rsid w:val="001E1414"/>
    <w:rsid w:val="001E3533"/>
    <w:rsid w:val="001E3B37"/>
    <w:rsid w:val="001E443F"/>
    <w:rsid w:val="001E48C6"/>
    <w:rsid w:val="001E4E46"/>
    <w:rsid w:val="001F4933"/>
    <w:rsid w:val="001F577B"/>
    <w:rsid w:val="001F6E1D"/>
    <w:rsid w:val="001F7DDD"/>
    <w:rsid w:val="0020077D"/>
    <w:rsid w:val="00200CCA"/>
    <w:rsid w:val="00202F0D"/>
    <w:rsid w:val="0020324F"/>
    <w:rsid w:val="00206E80"/>
    <w:rsid w:val="0021511E"/>
    <w:rsid w:val="00216143"/>
    <w:rsid w:val="00222820"/>
    <w:rsid w:val="00223055"/>
    <w:rsid w:val="0023226D"/>
    <w:rsid w:val="00234867"/>
    <w:rsid w:val="00237701"/>
    <w:rsid w:val="002409B9"/>
    <w:rsid w:val="002409FD"/>
    <w:rsid w:val="002425B1"/>
    <w:rsid w:val="00244CA1"/>
    <w:rsid w:val="00247161"/>
    <w:rsid w:val="0024782C"/>
    <w:rsid w:val="002531E5"/>
    <w:rsid w:val="002535FE"/>
    <w:rsid w:val="00253DFB"/>
    <w:rsid w:val="00255EA4"/>
    <w:rsid w:val="00261EB7"/>
    <w:rsid w:val="002639A5"/>
    <w:rsid w:val="00265299"/>
    <w:rsid w:val="00266B04"/>
    <w:rsid w:val="002724F5"/>
    <w:rsid w:val="00272F2C"/>
    <w:rsid w:val="0027442F"/>
    <w:rsid w:val="00275B4E"/>
    <w:rsid w:val="002771AF"/>
    <w:rsid w:val="002825B7"/>
    <w:rsid w:val="00282DA3"/>
    <w:rsid w:val="0028444F"/>
    <w:rsid w:val="00287176"/>
    <w:rsid w:val="00290B4D"/>
    <w:rsid w:val="00291D56"/>
    <w:rsid w:val="00294034"/>
    <w:rsid w:val="002957DD"/>
    <w:rsid w:val="00297D45"/>
    <w:rsid w:val="002A2A53"/>
    <w:rsid w:val="002A5111"/>
    <w:rsid w:val="002A5FDA"/>
    <w:rsid w:val="002B4466"/>
    <w:rsid w:val="002B6231"/>
    <w:rsid w:val="002C1BBA"/>
    <w:rsid w:val="002C5541"/>
    <w:rsid w:val="002C55AC"/>
    <w:rsid w:val="002D3500"/>
    <w:rsid w:val="002D556D"/>
    <w:rsid w:val="002E1A7A"/>
    <w:rsid w:val="002F4615"/>
    <w:rsid w:val="002F4AF7"/>
    <w:rsid w:val="002F70D3"/>
    <w:rsid w:val="002F7687"/>
    <w:rsid w:val="00301774"/>
    <w:rsid w:val="00301C69"/>
    <w:rsid w:val="00302E79"/>
    <w:rsid w:val="003031EB"/>
    <w:rsid w:val="00305A4F"/>
    <w:rsid w:val="0031230E"/>
    <w:rsid w:val="00312E4D"/>
    <w:rsid w:val="003150B7"/>
    <w:rsid w:val="0031615A"/>
    <w:rsid w:val="00317188"/>
    <w:rsid w:val="00317584"/>
    <w:rsid w:val="003239F2"/>
    <w:rsid w:val="00325FCA"/>
    <w:rsid w:val="00327541"/>
    <w:rsid w:val="00330AF5"/>
    <w:rsid w:val="0033523D"/>
    <w:rsid w:val="00337CDF"/>
    <w:rsid w:val="003412C6"/>
    <w:rsid w:val="00341870"/>
    <w:rsid w:val="0035311B"/>
    <w:rsid w:val="00354814"/>
    <w:rsid w:val="00357EA2"/>
    <w:rsid w:val="00361762"/>
    <w:rsid w:val="00365AB7"/>
    <w:rsid w:val="00367176"/>
    <w:rsid w:val="00370575"/>
    <w:rsid w:val="00371279"/>
    <w:rsid w:val="00377111"/>
    <w:rsid w:val="003778C6"/>
    <w:rsid w:val="00380672"/>
    <w:rsid w:val="00382610"/>
    <w:rsid w:val="00383EC8"/>
    <w:rsid w:val="00390EC1"/>
    <w:rsid w:val="00391FB3"/>
    <w:rsid w:val="00395130"/>
    <w:rsid w:val="00396544"/>
    <w:rsid w:val="003A031C"/>
    <w:rsid w:val="003A15DF"/>
    <w:rsid w:val="003A1859"/>
    <w:rsid w:val="003A1999"/>
    <w:rsid w:val="003A1BFB"/>
    <w:rsid w:val="003A36ED"/>
    <w:rsid w:val="003A448E"/>
    <w:rsid w:val="003A55E3"/>
    <w:rsid w:val="003B0700"/>
    <w:rsid w:val="003B22FD"/>
    <w:rsid w:val="003B2318"/>
    <w:rsid w:val="003B4B46"/>
    <w:rsid w:val="003C0FB6"/>
    <w:rsid w:val="003C1D21"/>
    <w:rsid w:val="003C45FC"/>
    <w:rsid w:val="003C5767"/>
    <w:rsid w:val="003C6466"/>
    <w:rsid w:val="003D1CEB"/>
    <w:rsid w:val="003D1D3B"/>
    <w:rsid w:val="003D246E"/>
    <w:rsid w:val="003D2590"/>
    <w:rsid w:val="003D2CBB"/>
    <w:rsid w:val="003D3394"/>
    <w:rsid w:val="003D3528"/>
    <w:rsid w:val="003D3A22"/>
    <w:rsid w:val="003D6F9E"/>
    <w:rsid w:val="003F066E"/>
    <w:rsid w:val="003F0FD5"/>
    <w:rsid w:val="003F1DD8"/>
    <w:rsid w:val="003F3472"/>
    <w:rsid w:val="003F538B"/>
    <w:rsid w:val="003F7390"/>
    <w:rsid w:val="00402482"/>
    <w:rsid w:val="0040365F"/>
    <w:rsid w:val="004045D3"/>
    <w:rsid w:val="004052A5"/>
    <w:rsid w:val="00407E2E"/>
    <w:rsid w:val="004100D0"/>
    <w:rsid w:val="004111DB"/>
    <w:rsid w:val="00412427"/>
    <w:rsid w:val="00412A50"/>
    <w:rsid w:val="004149DC"/>
    <w:rsid w:val="00415F74"/>
    <w:rsid w:val="004174B8"/>
    <w:rsid w:val="00417EBF"/>
    <w:rsid w:val="00422D91"/>
    <w:rsid w:val="00424ABB"/>
    <w:rsid w:val="0042570E"/>
    <w:rsid w:val="00425AF7"/>
    <w:rsid w:val="004274DA"/>
    <w:rsid w:val="004446D5"/>
    <w:rsid w:val="00445142"/>
    <w:rsid w:val="004467B0"/>
    <w:rsid w:val="004479D6"/>
    <w:rsid w:val="004519E3"/>
    <w:rsid w:val="004552C0"/>
    <w:rsid w:val="00462082"/>
    <w:rsid w:val="00470130"/>
    <w:rsid w:val="004701A2"/>
    <w:rsid w:val="0047124E"/>
    <w:rsid w:val="00471C1A"/>
    <w:rsid w:val="00472796"/>
    <w:rsid w:val="00473B7A"/>
    <w:rsid w:val="00474F1F"/>
    <w:rsid w:val="0047564B"/>
    <w:rsid w:val="0047745C"/>
    <w:rsid w:val="00486A68"/>
    <w:rsid w:val="00487DC5"/>
    <w:rsid w:val="00490D38"/>
    <w:rsid w:val="004944F5"/>
    <w:rsid w:val="00494B51"/>
    <w:rsid w:val="004956F5"/>
    <w:rsid w:val="00496930"/>
    <w:rsid w:val="00496ED2"/>
    <w:rsid w:val="004979D1"/>
    <w:rsid w:val="00497F5B"/>
    <w:rsid w:val="004A0172"/>
    <w:rsid w:val="004A1B99"/>
    <w:rsid w:val="004A1C4C"/>
    <w:rsid w:val="004A2059"/>
    <w:rsid w:val="004A294D"/>
    <w:rsid w:val="004A3727"/>
    <w:rsid w:val="004A3EB9"/>
    <w:rsid w:val="004A3FDF"/>
    <w:rsid w:val="004A443C"/>
    <w:rsid w:val="004A5E14"/>
    <w:rsid w:val="004A5FC8"/>
    <w:rsid w:val="004A6465"/>
    <w:rsid w:val="004B181A"/>
    <w:rsid w:val="004B1CEB"/>
    <w:rsid w:val="004B301D"/>
    <w:rsid w:val="004B4F7F"/>
    <w:rsid w:val="004C0160"/>
    <w:rsid w:val="004C10BD"/>
    <w:rsid w:val="004C1748"/>
    <w:rsid w:val="004C2F7D"/>
    <w:rsid w:val="004C3DD4"/>
    <w:rsid w:val="004C40B0"/>
    <w:rsid w:val="004C4664"/>
    <w:rsid w:val="004C46D0"/>
    <w:rsid w:val="004C5740"/>
    <w:rsid w:val="004C7EEF"/>
    <w:rsid w:val="004D2879"/>
    <w:rsid w:val="004D51A9"/>
    <w:rsid w:val="004E0110"/>
    <w:rsid w:val="004E309D"/>
    <w:rsid w:val="004F036B"/>
    <w:rsid w:val="004F0817"/>
    <w:rsid w:val="004F0D54"/>
    <w:rsid w:val="004F15A3"/>
    <w:rsid w:val="004F3120"/>
    <w:rsid w:val="004F35EA"/>
    <w:rsid w:val="004F3DE0"/>
    <w:rsid w:val="004F431B"/>
    <w:rsid w:val="004F6CBC"/>
    <w:rsid w:val="004F711E"/>
    <w:rsid w:val="004F7A1A"/>
    <w:rsid w:val="0050059B"/>
    <w:rsid w:val="005047CC"/>
    <w:rsid w:val="0050530F"/>
    <w:rsid w:val="00511488"/>
    <w:rsid w:val="005149FC"/>
    <w:rsid w:val="005152CF"/>
    <w:rsid w:val="0051603B"/>
    <w:rsid w:val="005174EB"/>
    <w:rsid w:val="005228E4"/>
    <w:rsid w:val="00522915"/>
    <w:rsid w:val="00526E40"/>
    <w:rsid w:val="0052704A"/>
    <w:rsid w:val="005327C2"/>
    <w:rsid w:val="00534CB7"/>
    <w:rsid w:val="00536B06"/>
    <w:rsid w:val="0054707D"/>
    <w:rsid w:val="00547C7B"/>
    <w:rsid w:val="00551985"/>
    <w:rsid w:val="005532C2"/>
    <w:rsid w:val="00554104"/>
    <w:rsid w:val="00554CCA"/>
    <w:rsid w:val="00555315"/>
    <w:rsid w:val="00557290"/>
    <w:rsid w:val="00560558"/>
    <w:rsid w:val="00563346"/>
    <w:rsid w:val="00563C05"/>
    <w:rsid w:val="0056594A"/>
    <w:rsid w:val="00566BEA"/>
    <w:rsid w:val="0056707A"/>
    <w:rsid w:val="00567559"/>
    <w:rsid w:val="00572F87"/>
    <w:rsid w:val="00576412"/>
    <w:rsid w:val="0057665A"/>
    <w:rsid w:val="005769E7"/>
    <w:rsid w:val="005771AF"/>
    <w:rsid w:val="00577B4B"/>
    <w:rsid w:val="00580829"/>
    <w:rsid w:val="00581B44"/>
    <w:rsid w:val="00582047"/>
    <w:rsid w:val="00583CA4"/>
    <w:rsid w:val="00587D7A"/>
    <w:rsid w:val="0059033A"/>
    <w:rsid w:val="0059234F"/>
    <w:rsid w:val="00594013"/>
    <w:rsid w:val="005950A9"/>
    <w:rsid w:val="0059530E"/>
    <w:rsid w:val="00595B06"/>
    <w:rsid w:val="00595B20"/>
    <w:rsid w:val="005963CB"/>
    <w:rsid w:val="005A47C6"/>
    <w:rsid w:val="005A78C2"/>
    <w:rsid w:val="005B0E42"/>
    <w:rsid w:val="005B11DA"/>
    <w:rsid w:val="005B3775"/>
    <w:rsid w:val="005C1BF0"/>
    <w:rsid w:val="005C277A"/>
    <w:rsid w:val="005C2F4E"/>
    <w:rsid w:val="005C5E2C"/>
    <w:rsid w:val="005C6301"/>
    <w:rsid w:val="005C6538"/>
    <w:rsid w:val="005C6E0B"/>
    <w:rsid w:val="005D0D20"/>
    <w:rsid w:val="005D1C95"/>
    <w:rsid w:val="005D52B8"/>
    <w:rsid w:val="005E1687"/>
    <w:rsid w:val="005E2A23"/>
    <w:rsid w:val="005E409C"/>
    <w:rsid w:val="005E5D53"/>
    <w:rsid w:val="005E68DC"/>
    <w:rsid w:val="005F05F1"/>
    <w:rsid w:val="005F08C1"/>
    <w:rsid w:val="005F2CFF"/>
    <w:rsid w:val="005F34E6"/>
    <w:rsid w:val="005F4B8B"/>
    <w:rsid w:val="005F701C"/>
    <w:rsid w:val="005F786E"/>
    <w:rsid w:val="005F7A7E"/>
    <w:rsid w:val="00601B3B"/>
    <w:rsid w:val="0060513A"/>
    <w:rsid w:val="0060585B"/>
    <w:rsid w:val="00610168"/>
    <w:rsid w:val="00613961"/>
    <w:rsid w:val="00613AB8"/>
    <w:rsid w:val="00614794"/>
    <w:rsid w:val="00617204"/>
    <w:rsid w:val="00625298"/>
    <w:rsid w:val="00626DF0"/>
    <w:rsid w:val="00632432"/>
    <w:rsid w:val="006356BC"/>
    <w:rsid w:val="006360A1"/>
    <w:rsid w:val="0063679D"/>
    <w:rsid w:val="00636B4D"/>
    <w:rsid w:val="006400CE"/>
    <w:rsid w:val="00643E40"/>
    <w:rsid w:val="00643F76"/>
    <w:rsid w:val="00645543"/>
    <w:rsid w:val="0064675F"/>
    <w:rsid w:val="00646B9A"/>
    <w:rsid w:val="006477A8"/>
    <w:rsid w:val="00647A17"/>
    <w:rsid w:val="00651D4D"/>
    <w:rsid w:val="00651F9D"/>
    <w:rsid w:val="00654734"/>
    <w:rsid w:val="00655241"/>
    <w:rsid w:val="00657448"/>
    <w:rsid w:val="00661982"/>
    <w:rsid w:val="00666F2A"/>
    <w:rsid w:val="0066719A"/>
    <w:rsid w:val="00671C94"/>
    <w:rsid w:val="00672EF9"/>
    <w:rsid w:val="0067608D"/>
    <w:rsid w:val="00676F2B"/>
    <w:rsid w:val="00677860"/>
    <w:rsid w:val="00681954"/>
    <w:rsid w:val="006848E6"/>
    <w:rsid w:val="00684DEA"/>
    <w:rsid w:val="00684FB7"/>
    <w:rsid w:val="006903CB"/>
    <w:rsid w:val="00691C56"/>
    <w:rsid w:val="00692041"/>
    <w:rsid w:val="006921E9"/>
    <w:rsid w:val="006962B7"/>
    <w:rsid w:val="006A2585"/>
    <w:rsid w:val="006A2A16"/>
    <w:rsid w:val="006A377C"/>
    <w:rsid w:val="006A6109"/>
    <w:rsid w:val="006A7C5E"/>
    <w:rsid w:val="006B0847"/>
    <w:rsid w:val="006B1603"/>
    <w:rsid w:val="006B2EC1"/>
    <w:rsid w:val="006B45B7"/>
    <w:rsid w:val="006B4CAD"/>
    <w:rsid w:val="006C32A2"/>
    <w:rsid w:val="006C680E"/>
    <w:rsid w:val="006D1965"/>
    <w:rsid w:val="006D7D0A"/>
    <w:rsid w:val="006E02E2"/>
    <w:rsid w:val="006E33E7"/>
    <w:rsid w:val="006E3C5C"/>
    <w:rsid w:val="006E4953"/>
    <w:rsid w:val="006F1D8E"/>
    <w:rsid w:val="006F2412"/>
    <w:rsid w:val="006F44C3"/>
    <w:rsid w:val="00700036"/>
    <w:rsid w:val="00701A7F"/>
    <w:rsid w:val="0070299A"/>
    <w:rsid w:val="0070357E"/>
    <w:rsid w:val="007059E2"/>
    <w:rsid w:val="00706618"/>
    <w:rsid w:val="0070686A"/>
    <w:rsid w:val="00706E31"/>
    <w:rsid w:val="00710091"/>
    <w:rsid w:val="0071156F"/>
    <w:rsid w:val="00712F22"/>
    <w:rsid w:val="007143AB"/>
    <w:rsid w:val="00716CDC"/>
    <w:rsid w:val="0071730D"/>
    <w:rsid w:val="00722B9B"/>
    <w:rsid w:val="0072355E"/>
    <w:rsid w:val="007239CF"/>
    <w:rsid w:val="00731066"/>
    <w:rsid w:val="00733570"/>
    <w:rsid w:val="0073370F"/>
    <w:rsid w:val="00736032"/>
    <w:rsid w:val="00737091"/>
    <w:rsid w:val="00737F5C"/>
    <w:rsid w:val="0074443C"/>
    <w:rsid w:val="00746B46"/>
    <w:rsid w:val="007529F6"/>
    <w:rsid w:val="00755453"/>
    <w:rsid w:val="0075633B"/>
    <w:rsid w:val="00757E17"/>
    <w:rsid w:val="007619E6"/>
    <w:rsid w:val="00761F96"/>
    <w:rsid w:val="007636E8"/>
    <w:rsid w:val="00764DDC"/>
    <w:rsid w:val="00765341"/>
    <w:rsid w:val="0076613D"/>
    <w:rsid w:val="00766984"/>
    <w:rsid w:val="00766BC3"/>
    <w:rsid w:val="007701B2"/>
    <w:rsid w:val="00772821"/>
    <w:rsid w:val="0077395E"/>
    <w:rsid w:val="00777423"/>
    <w:rsid w:val="00780FAC"/>
    <w:rsid w:val="0078173E"/>
    <w:rsid w:val="00782BE9"/>
    <w:rsid w:val="0078311D"/>
    <w:rsid w:val="007836F5"/>
    <w:rsid w:val="00783B0B"/>
    <w:rsid w:val="00784A99"/>
    <w:rsid w:val="00787D16"/>
    <w:rsid w:val="007907D8"/>
    <w:rsid w:val="00794766"/>
    <w:rsid w:val="007A27EC"/>
    <w:rsid w:val="007A4332"/>
    <w:rsid w:val="007B1B20"/>
    <w:rsid w:val="007B3F62"/>
    <w:rsid w:val="007B3FB3"/>
    <w:rsid w:val="007B58D8"/>
    <w:rsid w:val="007B5A77"/>
    <w:rsid w:val="007B5C07"/>
    <w:rsid w:val="007C0500"/>
    <w:rsid w:val="007C0D41"/>
    <w:rsid w:val="007C3684"/>
    <w:rsid w:val="007C3AA2"/>
    <w:rsid w:val="007C556F"/>
    <w:rsid w:val="007D1515"/>
    <w:rsid w:val="007D7BDB"/>
    <w:rsid w:val="007E5521"/>
    <w:rsid w:val="007E7482"/>
    <w:rsid w:val="007E7DB7"/>
    <w:rsid w:val="007F1719"/>
    <w:rsid w:val="007F1EBE"/>
    <w:rsid w:val="007F1EEB"/>
    <w:rsid w:val="007F608B"/>
    <w:rsid w:val="007F707E"/>
    <w:rsid w:val="00803608"/>
    <w:rsid w:val="0080562E"/>
    <w:rsid w:val="0080668A"/>
    <w:rsid w:val="008124FC"/>
    <w:rsid w:val="0081313C"/>
    <w:rsid w:val="00817B59"/>
    <w:rsid w:val="00817BAA"/>
    <w:rsid w:val="0082092A"/>
    <w:rsid w:val="00821D52"/>
    <w:rsid w:val="008228BC"/>
    <w:rsid w:val="008239FA"/>
    <w:rsid w:val="00823A50"/>
    <w:rsid w:val="00825F87"/>
    <w:rsid w:val="0082607F"/>
    <w:rsid w:val="00827B16"/>
    <w:rsid w:val="008312B7"/>
    <w:rsid w:val="008318EB"/>
    <w:rsid w:val="00832C89"/>
    <w:rsid w:val="00836D4E"/>
    <w:rsid w:val="00840EBB"/>
    <w:rsid w:val="00842FA6"/>
    <w:rsid w:val="008435CA"/>
    <w:rsid w:val="00846159"/>
    <w:rsid w:val="00847D51"/>
    <w:rsid w:val="00852249"/>
    <w:rsid w:val="00853977"/>
    <w:rsid w:val="00866C52"/>
    <w:rsid w:val="00872CD3"/>
    <w:rsid w:val="008739E0"/>
    <w:rsid w:val="00875AD9"/>
    <w:rsid w:val="008772E1"/>
    <w:rsid w:val="008844E4"/>
    <w:rsid w:val="00886456"/>
    <w:rsid w:val="008866CC"/>
    <w:rsid w:val="00886854"/>
    <w:rsid w:val="0089106B"/>
    <w:rsid w:val="0089303B"/>
    <w:rsid w:val="008934B9"/>
    <w:rsid w:val="008955D9"/>
    <w:rsid w:val="0089584B"/>
    <w:rsid w:val="008969D1"/>
    <w:rsid w:val="008A1853"/>
    <w:rsid w:val="008A3644"/>
    <w:rsid w:val="008A4732"/>
    <w:rsid w:val="008A6831"/>
    <w:rsid w:val="008A76CB"/>
    <w:rsid w:val="008B13BA"/>
    <w:rsid w:val="008B2EC1"/>
    <w:rsid w:val="008B5558"/>
    <w:rsid w:val="008C3209"/>
    <w:rsid w:val="008C6547"/>
    <w:rsid w:val="008C6DA4"/>
    <w:rsid w:val="008D05D2"/>
    <w:rsid w:val="008D0B50"/>
    <w:rsid w:val="008D2DEC"/>
    <w:rsid w:val="008D4B89"/>
    <w:rsid w:val="008D787E"/>
    <w:rsid w:val="008E539E"/>
    <w:rsid w:val="008E6EC8"/>
    <w:rsid w:val="008F0708"/>
    <w:rsid w:val="008F1D4D"/>
    <w:rsid w:val="008F2C17"/>
    <w:rsid w:val="008F5007"/>
    <w:rsid w:val="008F5DBC"/>
    <w:rsid w:val="008F7023"/>
    <w:rsid w:val="0090011E"/>
    <w:rsid w:val="0090114C"/>
    <w:rsid w:val="009027DC"/>
    <w:rsid w:val="0090337C"/>
    <w:rsid w:val="00905BFC"/>
    <w:rsid w:val="009075A2"/>
    <w:rsid w:val="00910512"/>
    <w:rsid w:val="00912BA4"/>
    <w:rsid w:val="0091336C"/>
    <w:rsid w:val="00914710"/>
    <w:rsid w:val="009174D6"/>
    <w:rsid w:val="00917CBD"/>
    <w:rsid w:val="00917E52"/>
    <w:rsid w:val="00921F73"/>
    <w:rsid w:val="00922BAA"/>
    <w:rsid w:val="00923966"/>
    <w:rsid w:val="00925326"/>
    <w:rsid w:val="009308D1"/>
    <w:rsid w:val="00932165"/>
    <w:rsid w:val="0093537B"/>
    <w:rsid w:val="00937033"/>
    <w:rsid w:val="0093719A"/>
    <w:rsid w:val="00937543"/>
    <w:rsid w:val="009375D7"/>
    <w:rsid w:val="00937D02"/>
    <w:rsid w:val="00940934"/>
    <w:rsid w:val="00940C78"/>
    <w:rsid w:val="00942D8A"/>
    <w:rsid w:val="00944C0C"/>
    <w:rsid w:val="00945070"/>
    <w:rsid w:val="0094514D"/>
    <w:rsid w:val="0095253C"/>
    <w:rsid w:val="009540E8"/>
    <w:rsid w:val="009557F5"/>
    <w:rsid w:val="00956A21"/>
    <w:rsid w:val="00957DDD"/>
    <w:rsid w:val="00960D96"/>
    <w:rsid w:val="009610D2"/>
    <w:rsid w:val="009630BD"/>
    <w:rsid w:val="00966DBD"/>
    <w:rsid w:val="00967220"/>
    <w:rsid w:val="009705F5"/>
    <w:rsid w:val="00974785"/>
    <w:rsid w:val="00975699"/>
    <w:rsid w:val="00980E6E"/>
    <w:rsid w:val="00981A74"/>
    <w:rsid w:val="00981FDB"/>
    <w:rsid w:val="00982068"/>
    <w:rsid w:val="00984013"/>
    <w:rsid w:val="00984326"/>
    <w:rsid w:val="009851CF"/>
    <w:rsid w:val="00992B0B"/>
    <w:rsid w:val="0099308B"/>
    <w:rsid w:val="009946EE"/>
    <w:rsid w:val="00996CF0"/>
    <w:rsid w:val="009A12CC"/>
    <w:rsid w:val="009A2623"/>
    <w:rsid w:val="009A441F"/>
    <w:rsid w:val="009A4AFE"/>
    <w:rsid w:val="009A5160"/>
    <w:rsid w:val="009B0415"/>
    <w:rsid w:val="009B07F5"/>
    <w:rsid w:val="009B0F37"/>
    <w:rsid w:val="009B3890"/>
    <w:rsid w:val="009B5C5F"/>
    <w:rsid w:val="009B5DA1"/>
    <w:rsid w:val="009B7B3C"/>
    <w:rsid w:val="009C3AB6"/>
    <w:rsid w:val="009C704E"/>
    <w:rsid w:val="009D5576"/>
    <w:rsid w:val="009E2518"/>
    <w:rsid w:val="009E2F95"/>
    <w:rsid w:val="009E4891"/>
    <w:rsid w:val="009F4BE2"/>
    <w:rsid w:val="009F4E71"/>
    <w:rsid w:val="009F5676"/>
    <w:rsid w:val="009F652B"/>
    <w:rsid w:val="009F6DC7"/>
    <w:rsid w:val="00A01C19"/>
    <w:rsid w:val="00A030AB"/>
    <w:rsid w:val="00A0348C"/>
    <w:rsid w:val="00A041BB"/>
    <w:rsid w:val="00A069E7"/>
    <w:rsid w:val="00A06BE7"/>
    <w:rsid w:val="00A06C47"/>
    <w:rsid w:val="00A0700D"/>
    <w:rsid w:val="00A10E60"/>
    <w:rsid w:val="00A11BC2"/>
    <w:rsid w:val="00A128FB"/>
    <w:rsid w:val="00A16BD9"/>
    <w:rsid w:val="00A16F9F"/>
    <w:rsid w:val="00A170AD"/>
    <w:rsid w:val="00A205FD"/>
    <w:rsid w:val="00A20947"/>
    <w:rsid w:val="00A258A3"/>
    <w:rsid w:val="00A26CF6"/>
    <w:rsid w:val="00A31F73"/>
    <w:rsid w:val="00A321E3"/>
    <w:rsid w:val="00A36A2B"/>
    <w:rsid w:val="00A37B3A"/>
    <w:rsid w:val="00A436EB"/>
    <w:rsid w:val="00A455F9"/>
    <w:rsid w:val="00A46748"/>
    <w:rsid w:val="00A509DD"/>
    <w:rsid w:val="00A509F4"/>
    <w:rsid w:val="00A52AEB"/>
    <w:rsid w:val="00A5601D"/>
    <w:rsid w:val="00A57F3E"/>
    <w:rsid w:val="00A605F0"/>
    <w:rsid w:val="00A6599A"/>
    <w:rsid w:val="00A670B5"/>
    <w:rsid w:val="00A76EC9"/>
    <w:rsid w:val="00A77813"/>
    <w:rsid w:val="00A80829"/>
    <w:rsid w:val="00A809F3"/>
    <w:rsid w:val="00A828A0"/>
    <w:rsid w:val="00A851B7"/>
    <w:rsid w:val="00A85CFA"/>
    <w:rsid w:val="00A9632D"/>
    <w:rsid w:val="00A9743D"/>
    <w:rsid w:val="00A97639"/>
    <w:rsid w:val="00AA0B9A"/>
    <w:rsid w:val="00AA3336"/>
    <w:rsid w:val="00AA45A8"/>
    <w:rsid w:val="00AB0C8B"/>
    <w:rsid w:val="00AB460D"/>
    <w:rsid w:val="00AB49F8"/>
    <w:rsid w:val="00AB7E82"/>
    <w:rsid w:val="00AC3293"/>
    <w:rsid w:val="00AC5A9E"/>
    <w:rsid w:val="00AC604A"/>
    <w:rsid w:val="00AC67AD"/>
    <w:rsid w:val="00AC7E02"/>
    <w:rsid w:val="00AD0855"/>
    <w:rsid w:val="00AD08F4"/>
    <w:rsid w:val="00AD1B9C"/>
    <w:rsid w:val="00AD374B"/>
    <w:rsid w:val="00AD59E5"/>
    <w:rsid w:val="00AE0D63"/>
    <w:rsid w:val="00AE0E6E"/>
    <w:rsid w:val="00AE3E9B"/>
    <w:rsid w:val="00AE49D6"/>
    <w:rsid w:val="00AE5C13"/>
    <w:rsid w:val="00AF0840"/>
    <w:rsid w:val="00AF31EC"/>
    <w:rsid w:val="00AF54DD"/>
    <w:rsid w:val="00AF69C8"/>
    <w:rsid w:val="00AF7EBC"/>
    <w:rsid w:val="00B0198C"/>
    <w:rsid w:val="00B032A2"/>
    <w:rsid w:val="00B041B7"/>
    <w:rsid w:val="00B045FF"/>
    <w:rsid w:val="00B06195"/>
    <w:rsid w:val="00B06AE3"/>
    <w:rsid w:val="00B1104C"/>
    <w:rsid w:val="00B114DC"/>
    <w:rsid w:val="00B12821"/>
    <w:rsid w:val="00B154FC"/>
    <w:rsid w:val="00B16B66"/>
    <w:rsid w:val="00B17DE1"/>
    <w:rsid w:val="00B20381"/>
    <w:rsid w:val="00B212F4"/>
    <w:rsid w:val="00B21CB5"/>
    <w:rsid w:val="00B2315E"/>
    <w:rsid w:val="00B276F8"/>
    <w:rsid w:val="00B3104F"/>
    <w:rsid w:val="00B330BC"/>
    <w:rsid w:val="00B366F6"/>
    <w:rsid w:val="00B40694"/>
    <w:rsid w:val="00B416E8"/>
    <w:rsid w:val="00B4275F"/>
    <w:rsid w:val="00B44FDA"/>
    <w:rsid w:val="00B53FFA"/>
    <w:rsid w:val="00B561FA"/>
    <w:rsid w:val="00B61EBF"/>
    <w:rsid w:val="00B63BBA"/>
    <w:rsid w:val="00B64A37"/>
    <w:rsid w:val="00B64EB5"/>
    <w:rsid w:val="00B6606F"/>
    <w:rsid w:val="00B67AEA"/>
    <w:rsid w:val="00B71DE5"/>
    <w:rsid w:val="00B73495"/>
    <w:rsid w:val="00B76B22"/>
    <w:rsid w:val="00B821A9"/>
    <w:rsid w:val="00B8302D"/>
    <w:rsid w:val="00B877AA"/>
    <w:rsid w:val="00B92086"/>
    <w:rsid w:val="00B93E07"/>
    <w:rsid w:val="00BA071D"/>
    <w:rsid w:val="00BA2731"/>
    <w:rsid w:val="00BA292F"/>
    <w:rsid w:val="00BA3695"/>
    <w:rsid w:val="00BB05A4"/>
    <w:rsid w:val="00BB0BFF"/>
    <w:rsid w:val="00BB1C70"/>
    <w:rsid w:val="00BB53DB"/>
    <w:rsid w:val="00BB7EA2"/>
    <w:rsid w:val="00BC2A3C"/>
    <w:rsid w:val="00BC2A65"/>
    <w:rsid w:val="00BC3E61"/>
    <w:rsid w:val="00BD4748"/>
    <w:rsid w:val="00BE0519"/>
    <w:rsid w:val="00BE3580"/>
    <w:rsid w:val="00BE4A00"/>
    <w:rsid w:val="00BE65FC"/>
    <w:rsid w:val="00BF1AE4"/>
    <w:rsid w:val="00BF32AA"/>
    <w:rsid w:val="00BF7AF8"/>
    <w:rsid w:val="00C0079C"/>
    <w:rsid w:val="00C078FA"/>
    <w:rsid w:val="00C12FAD"/>
    <w:rsid w:val="00C1507A"/>
    <w:rsid w:val="00C15C97"/>
    <w:rsid w:val="00C200CF"/>
    <w:rsid w:val="00C200F3"/>
    <w:rsid w:val="00C25B06"/>
    <w:rsid w:val="00C308C0"/>
    <w:rsid w:val="00C329E2"/>
    <w:rsid w:val="00C354F5"/>
    <w:rsid w:val="00C37904"/>
    <w:rsid w:val="00C408B1"/>
    <w:rsid w:val="00C41D42"/>
    <w:rsid w:val="00C4371A"/>
    <w:rsid w:val="00C4445F"/>
    <w:rsid w:val="00C45BBF"/>
    <w:rsid w:val="00C45DA0"/>
    <w:rsid w:val="00C45DF7"/>
    <w:rsid w:val="00C522A4"/>
    <w:rsid w:val="00C52821"/>
    <w:rsid w:val="00C559A1"/>
    <w:rsid w:val="00C56070"/>
    <w:rsid w:val="00C64539"/>
    <w:rsid w:val="00C64744"/>
    <w:rsid w:val="00C64D35"/>
    <w:rsid w:val="00C66192"/>
    <w:rsid w:val="00C67512"/>
    <w:rsid w:val="00C709B5"/>
    <w:rsid w:val="00C72141"/>
    <w:rsid w:val="00C83422"/>
    <w:rsid w:val="00C85C3C"/>
    <w:rsid w:val="00C86CB3"/>
    <w:rsid w:val="00C8724D"/>
    <w:rsid w:val="00C90434"/>
    <w:rsid w:val="00C91825"/>
    <w:rsid w:val="00C93F7C"/>
    <w:rsid w:val="00C95D7B"/>
    <w:rsid w:val="00C9772D"/>
    <w:rsid w:val="00C979DA"/>
    <w:rsid w:val="00CA0348"/>
    <w:rsid w:val="00CA45D4"/>
    <w:rsid w:val="00CA7D7D"/>
    <w:rsid w:val="00CA7FEA"/>
    <w:rsid w:val="00CB1125"/>
    <w:rsid w:val="00CB1BE7"/>
    <w:rsid w:val="00CB3C20"/>
    <w:rsid w:val="00CB60B5"/>
    <w:rsid w:val="00CB6DB5"/>
    <w:rsid w:val="00CB73CF"/>
    <w:rsid w:val="00CB7FEA"/>
    <w:rsid w:val="00CC08E8"/>
    <w:rsid w:val="00CC18AE"/>
    <w:rsid w:val="00CC1988"/>
    <w:rsid w:val="00CC1AFF"/>
    <w:rsid w:val="00CC22DD"/>
    <w:rsid w:val="00CC2ED5"/>
    <w:rsid w:val="00CD189D"/>
    <w:rsid w:val="00CD28D4"/>
    <w:rsid w:val="00CD36A8"/>
    <w:rsid w:val="00CD3ACD"/>
    <w:rsid w:val="00CE4B8D"/>
    <w:rsid w:val="00CE4EA1"/>
    <w:rsid w:val="00CE6A63"/>
    <w:rsid w:val="00CE7076"/>
    <w:rsid w:val="00CE7EE6"/>
    <w:rsid w:val="00CF260F"/>
    <w:rsid w:val="00CF456F"/>
    <w:rsid w:val="00CF4882"/>
    <w:rsid w:val="00CF7C05"/>
    <w:rsid w:val="00D00062"/>
    <w:rsid w:val="00D037E6"/>
    <w:rsid w:val="00D072B8"/>
    <w:rsid w:val="00D11C49"/>
    <w:rsid w:val="00D14922"/>
    <w:rsid w:val="00D1494C"/>
    <w:rsid w:val="00D15852"/>
    <w:rsid w:val="00D179EB"/>
    <w:rsid w:val="00D20ED2"/>
    <w:rsid w:val="00D211F3"/>
    <w:rsid w:val="00D21C08"/>
    <w:rsid w:val="00D22014"/>
    <w:rsid w:val="00D224FA"/>
    <w:rsid w:val="00D233BF"/>
    <w:rsid w:val="00D25B7D"/>
    <w:rsid w:val="00D272FF"/>
    <w:rsid w:val="00D315F2"/>
    <w:rsid w:val="00D32EF6"/>
    <w:rsid w:val="00D33148"/>
    <w:rsid w:val="00D33AE9"/>
    <w:rsid w:val="00D34EA5"/>
    <w:rsid w:val="00D40DC2"/>
    <w:rsid w:val="00D414EE"/>
    <w:rsid w:val="00D4296D"/>
    <w:rsid w:val="00D44897"/>
    <w:rsid w:val="00D44DC1"/>
    <w:rsid w:val="00D469AE"/>
    <w:rsid w:val="00D51033"/>
    <w:rsid w:val="00D51259"/>
    <w:rsid w:val="00D517B9"/>
    <w:rsid w:val="00D5247C"/>
    <w:rsid w:val="00D54969"/>
    <w:rsid w:val="00D5678B"/>
    <w:rsid w:val="00D6363E"/>
    <w:rsid w:val="00D63E08"/>
    <w:rsid w:val="00D6514F"/>
    <w:rsid w:val="00D655EC"/>
    <w:rsid w:val="00D65CB9"/>
    <w:rsid w:val="00D71919"/>
    <w:rsid w:val="00D80093"/>
    <w:rsid w:val="00D803D3"/>
    <w:rsid w:val="00D82715"/>
    <w:rsid w:val="00D84DCA"/>
    <w:rsid w:val="00D85935"/>
    <w:rsid w:val="00D85DCC"/>
    <w:rsid w:val="00D86A89"/>
    <w:rsid w:val="00D87063"/>
    <w:rsid w:val="00D9632E"/>
    <w:rsid w:val="00D97026"/>
    <w:rsid w:val="00D97996"/>
    <w:rsid w:val="00D97C9E"/>
    <w:rsid w:val="00DA2085"/>
    <w:rsid w:val="00DA4671"/>
    <w:rsid w:val="00DA521E"/>
    <w:rsid w:val="00DA5803"/>
    <w:rsid w:val="00DA640A"/>
    <w:rsid w:val="00DB06D9"/>
    <w:rsid w:val="00DB22B2"/>
    <w:rsid w:val="00DB4D61"/>
    <w:rsid w:val="00DC0B93"/>
    <w:rsid w:val="00DC3244"/>
    <w:rsid w:val="00DC4AE7"/>
    <w:rsid w:val="00DD0192"/>
    <w:rsid w:val="00DD1745"/>
    <w:rsid w:val="00DD20AE"/>
    <w:rsid w:val="00DD22F1"/>
    <w:rsid w:val="00DD5D06"/>
    <w:rsid w:val="00DE0A73"/>
    <w:rsid w:val="00DE3207"/>
    <w:rsid w:val="00DE3891"/>
    <w:rsid w:val="00DE6A9A"/>
    <w:rsid w:val="00DF0831"/>
    <w:rsid w:val="00DF1B2E"/>
    <w:rsid w:val="00DF223B"/>
    <w:rsid w:val="00DF2C2E"/>
    <w:rsid w:val="00DF2D1C"/>
    <w:rsid w:val="00DF2F9C"/>
    <w:rsid w:val="00DF3906"/>
    <w:rsid w:val="00DF3BEE"/>
    <w:rsid w:val="00DF484A"/>
    <w:rsid w:val="00E02449"/>
    <w:rsid w:val="00E032B5"/>
    <w:rsid w:val="00E03F45"/>
    <w:rsid w:val="00E0567C"/>
    <w:rsid w:val="00E07432"/>
    <w:rsid w:val="00E106A5"/>
    <w:rsid w:val="00E10867"/>
    <w:rsid w:val="00E11E26"/>
    <w:rsid w:val="00E130A8"/>
    <w:rsid w:val="00E15627"/>
    <w:rsid w:val="00E22591"/>
    <w:rsid w:val="00E25AB2"/>
    <w:rsid w:val="00E26A8D"/>
    <w:rsid w:val="00E26C0F"/>
    <w:rsid w:val="00E26EC9"/>
    <w:rsid w:val="00E32141"/>
    <w:rsid w:val="00E32AAA"/>
    <w:rsid w:val="00E365C6"/>
    <w:rsid w:val="00E36C3D"/>
    <w:rsid w:val="00E40033"/>
    <w:rsid w:val="00E407E4"/>
    <w:rsid w:val="00E40C64"/>
    <w:rsid w:val="00E429D1"/>
    <w:rsid w:val="00E451AD"/>
    <w:rsid w:val="00E45627"/>
    <w:rsid w:val="00E45D88"/>
    <w:rsid w:val="00E47828"/>
    <w:rsid w:val="00E51535"/>
    <w:rsid w:val="00E532AA"/>
    <w:rsid w:val="00E54CBD"/>
    <w:rsid w:val="00E54E3D"/>
    <w:rsid w:val="00E573A5"/>
    <w:rsid w:val="00E5776E"/>
    <w:rsid w:val="00E60281"/>
    <w:rsid w:val="00E61ECA"/>
    <w:rsid w:val="00E6408C"/>
    <w:rsid w:val="00E67281"/>
    <w:rsid w:val="00E7335F"/>
    <w:rsid w:val="00E736F0"/>
    <w:rsid w:val="00E73718"/>
    <w:rsid w:val="00E80E61"/>
    <w:rsid w:val="00E81AE7"/>
    <w:rsid w:val="00E81DAE"/>
    <w:rsid w:val="00E85874"/>
    <w:rsid w:val="00E85A0E"/>
    <w:rsid w:val="00E86B74"/>
    <w:rsid w:val="00E87401"/>
    <w:rsid w:val="00E93230"/>
    <w:rsid w:val="00E95DEE"/>
    <w:rsid w:val="00E9651E"/>
    <w:rsid w:val="00E9696B"/>
    <w:rsid w:val="00E9768A"/>
    <w:rsid w:val="00EA0C29"/>
    <w:rsid w:val="00EA2594"/>
    <w:rsid w:val="00EA5911"/>
    <w:rsid w:val="00EA6119"/>
    <w:rsid w:val="00EB1FC1"/>
    <w:rsid w:val="00EB71AE"/>
    <w:rsid w:val="00EC05CF"/>
    <w:rsid w:val="00EC1C6D"/>
    <w:rsid w:val="00EC2978"/>
    <w:rsid w:val="00EC32C8"/>
    <w:rsid w:val="00ED08B5"/>
    <w:rsid w:val="00ED08F9"/>
    <w:rsid w:val="00ED6A1D"/>
    <w:rsid w:val="00EE24A0"/>
    <w:rsid w:val="00EE6E88"/>
    <w:rsid w:val="00EE70F1"/>
    <w:rsid w:val="00EE7D5E"/>
    <w:rsid w:val="00EF05A2"/>
    <w:rsid w:val="00EF0768"/>
    <w:rsid w:val="00EF1921"/>
    <w:rsid w:val="00EF377C"/>
    <w:rsid w:val="00EF63AD"/>
    <w:rsid w:val="00EF795C"/>
    <w:rsid w:val="00EF7AB7"/>
    <w:rsid w:val="00F0172D"/>
    <w:rsid w:val="00F02911"/>
    <w:rsid w:val="00F03BD1"/>
    <w:rsid w:val="00F067EF"/>
    <w:rsid w:val="00F06F96"/>
    <w:rsid w:val="00F07A1D"/>
    <w:rsid w:val="00F10D71"/>
    <w:rsid w:val="00F114F2"/>
    <w:rsid w:val="00F1198E"/>
    <w:rsid w:val="00F124FA"/>
    <w:rsid w:val="00F139FD"/>
    <w:rsid w:val="00F14C42"/>
    <w:rsid w:val="00F205F7"/>
    <w:rsid w:val="00F20F16"/>
    <w:rsid w:val="00F22538"/>
    <w:rsid w:val="00F24FEF"/>
    <w:rsid w:val="00F260A9"/>
    <w:rsid w:val="00F26C7F"/>
    <w:rsid w:val="00F319EF"/>
    <w:rsid w:val="00F3436A"/>
    <w:rsid w:val="00F345A5"/>
    <w:rsid w:val="00F356D1"/>
    <w:rsid w:val="00F37EF6"/>
    <w:rsid w:val="00F407AF"/>
    <w:rsid w:val="00F4304B"/>
    <w:rsid w:val="00F44260"/>
    <w:rsid w:val="00F44416"/>
    <w:rsid w:val="00F444A1"/>
    <w:rsid w:val="00F44AD9"/>
    <w:rsid w:val="00F44FB5"/>
    <w:rsid w:val="00F47C47"/>
    <w:rsid w:val="00F50EFD"/>
    <w:rsid w:val="00F51322"/>
    <w:rsid w:val="00F51460"/>
    <w:rsid w:val="00F51DE8"/>
    <w:rsid w:val="00F529C6"/>
    <w:rsid w:val="00F54752"/>
    <w:rsid w:val="00F5531A"/>
    <w:rsid w:val="00F55CC4"/>
    <w:rsid w:val="00F5727A"/>
    <w:rsid w:val="00F60303"/>
    <w:rsid w:val="00F642AB"/>
    <w:rsid w:val="00F65782"/>
    <w:rsid w:val="00F6736E"/>
    <w:rsid w:val="00F67C5A"/>
    <w:rsid w:val="00F710AC"/>
    <w:rsid w:val="00F73158"/>
    <w:rsid w:val="00F743D9"/>
    <w:rsid w:val="00F80A59"/>
    <w:rsid w:val="00F81C23"/>
    <w:rsid w:val="00F83190"/>
    <w:rsid w:val="00F833E1"/>
    <w:rsid w:val="00F83620"/>
    <w:rsid w:val="00F84A35"/>
    <w:rsid w:val="00F85C8F"/>
    <w:rsid w:val="00F86BD5"/>
    <w:rsid w:val="00F92F41"/>
    <w:rsid w:val="00F9451C"/>
    <w:rsid w:val="00F956E5"/>
    <w:rsid w:val="00FA0CB1"/>
    <w:rsid w:val="00FA173B"/>
    <w:rsid w:val="00FA39DA"/>
    <w:rsid w:val="00FA452A"/>
    <w:rsid w:val="00FA6F08"/>
    <w:rsid w:val="00FA7C31"/>
    <w:rsid w:val="00FB288E"/>
    <w:rsid w:val="00FB29AC"/>
    <w:rsid w:val="00FB2BD7"/>
    <w:rsid w:val="00FB3245"/>
    <w:rsid w:val="00FB3C89"/>
    <w:rsid w:val="00FB5374"/>
    <w:rsid w:val="00FB5FA8"/>
    <w:rsid w:val="00FC63EF"/>
    <w:rsid w:val="00FD1C9D"/>
    <w:rsid w:val="00FD31FA"/>
    <w:rsid w:val="00FD3C4E"/>
    <w:rsid w:val="00FD6DF1"/>
    <w:rsid w:val="00FE014F"/>
    <w:rsid w:val="00FE4027"/>
    <w:rsid w:val="00FE456A"/>
    <w:rsid w:val="00FE622E"/>
    <w:rsid w:val="00FF3CE8"/>
    <w:rsid w:val="00FF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18C2D"/>
  <w15:docId w15:val="{33841D00-F09B-4BC9-8434-E57FDD57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33F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8B1"/>
    <w:pPr>
      <w:ind w:left="720"/>
      <w:contextualSpacing/>
    </w:pPr>
  </w:style>
  <w:style w:type="character" w:styleId="Hyperlink">
    <w:name w:val="Hyperlink"/>
    <w:basedOn w:val="DefaultParagraphFont"/>
    <w:unhideWhenUsed/>
    <w:rsid w:val="00922BA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22BA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36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2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B1487"/>
    <w:rPr>
      <w:rFonts w:asciiTheme="minorHAnsi" w:eastAsiaTheme="minorEastAsia" w:hAnsiTheme="minorHAnsi" w:cstheme="minorBidi"/>
      <w:sz w:val="21"/>
      <w:szCs w:val="21"/>
    </w:rPr>
  </w:style>
  <w:style w:type="character" w:customStyle="1" w:styleId="NoSpacingChar">
    <w:name w:val="No Spacing Char"/>
    <w:link w:val="NoSpacing"/>
    <w:uiPriority w:val="1"/>
    <w:qFormat/>
    <w:rsid w:val="001B1487"/>
    <w:rPr>
      <w:rFonts w:asciiTheme="minorHAnsi" w:eastAsiaTheme="minorEastAsia" w:hAnsiTheme="minorHAnsi"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9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8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2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8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nderrc@gmai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pita.mazumder\Desktop\Collabera%20mac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Collabera macro</Template>
  <TotalTime>14</TotalTime>
  <Pages>5</Pages>
  <Words>2042</Words>
  <Characters>11644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Collabera</Company>
  <LinksUpToDate>false</LinksUpToDate>
  <CharactersWithSpaces>13659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Ravinder Chama</dc:creator>
  <cp:lastModifiedBy>Bharathi Vijay</cp:lastModifiedBy>
  <cp:revision>3</cp:revision>
  <dcterms:created xsi:type="dcterms:W3CDTF">2024-04-26T21:45:00Z</dcterms:created>
  <dcterms:modified xsi:type="dcterms:W3CDTF">2024-04-29T12:16:00Z</dcterms:modified>
</cp:coreProperties>
</file>