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DCD9D" w14:textId="53EB32CC" w:rsidR="004D35BF" w:rsidRPr="007B1BDA" w:rsidRDefault="00F7767A" w:rsidP="004D35BF">
      <w:pPr>
        <w:pBdr>
          <w:bottom w:val="thinThickThinSmallGap" w:sz="12" w:space="0" w:color="auto"/>
        </w:pBdr>
        <w:tabs>
          <w:tab w:val="decimal" w:pos="5040"/>
          <w:tab w:val="right" w:pos="10206"/>
        </w:tabs>
        <w:ind w:right="-121"/>
        <w:jc w:val="center"/>
        <w:outlineLvl w:val="0"/>
        <w:rPr>
          <w:rFonts w:asciiTheme="minorHAnsi" w:hAnsiTheme="minorHAnsi" w:cstheme="minorHAnsi"/>
          <w:b/>
          <w:smallCaps/>
          <w:sz w:val="52"/>
          <w:szCs w:val="52"/>
          <w:shd w:val="clear" w:color="FFFFFF" w:fill="auto"/>
        </w:rPr>
      </w:pPr>
      <w:r w:rsidRPr="007B1BDA">
        <w:rPr>
          <w:rFonts w:asciiTheme="minorHAnsi" w:hAnsiTheme="minorHAnsi" w:cstheme="minorHAnsi"/>
          <w:b/>
          <w:smallCaps/>
          <w:sz w:val="52"/>
          <w:szCs w:val="52"/>
          <w:shd w:val="clear" w:color="FFFFFF" w:fill="auto"/>
        </w:rPr>
        <w:t xml:space="preserve">  </w:t>
      </w:r>
      <w:r w:rsidR="00A95794" w:rsidRPr="007B1BDA">
        <w:rPr>
          <w:rFonts w:asciiTheme="minorHAnsi" w:hAnsiTheme="minorHAnsi" w:cstheme="minorHAnsi"/>
          <w:b/>
          <w:smallCaps/>
          <w:sz w:val="52"/>
          <w:szCs w:val="52"/>
          <w:shd w:val="clear" w:color="FFFFFF" w:fill="auto"/>
        </w:rPr>
        <w:t>ABAZER ALI</w:t>
      </w:r>
    </w:p>
    <w:p w14:paraId="1B05ED82" w14:textId="77777777" w:rsidR="00182FF3" w:rsidRPr="007B1BDA" w:rsidRDefault="00182FF3" w:rsidP="004D35BF">
      <w:pPr>
        <w:pBdr>
          <w:bottom w:val="thinThickThinSmallGap" w:sz="12" w:space="0" w:color="auto"/>
        </w:pBdr>
        <w:tabs>
          <w:tab w:val="decimal" w:pos="5040"/>
          <w:tab w:val="right" w:pos="10206"/>
        </w:tabs>
        <w:ind w:right="-121"/>
        <w:jc w:val="center"/>
        <w:outlineLvl w:val="0"/>
        <w:rPr>
          <w:rFonts w:asciiTheme="minorHAnsi" w:hAnsiTheme="minorHAnsi" w:cstheme="minorHAnsi"/>
          <w:smallCaps/>
          <w:sz w:val="8"/>
          <w:szCs w:val="12"/>
        </w:rPr>
      </w:pPr>
    </w:p>
    <w:p w14:paraId="4D75562A" w14:textId="3F1073F9" w:rsidR="00482633" w:rsidRPr="007B1BDA" w:rsidRDefault="008D4606" w:rsidP="004D35BF">
      <w:pPr>
        <w:pStyle w:val="NoSpacing"/>
        <w:jc w:val="center"/>
        <w:rPr>
          <w:rFonts w:cstheme="minorHAnsi"/>
        </w:rPr>
      </w:pPr>
      <w:r>
        <w:rPr>
          <w:rFonts w:eastAsia="Calibri" w:cstheme="minorHAnsi"/>
          <w:szCs w:val="9"/>
        </w:rPr>
        <w:t>224</w:t>
      </w:r>
      <w:r w:rsidR="00EC5C98">
        <w:rPr>
          <w:rFonts w:eastAsia="Calibri" w:cstheme="minorHAnsi"/>
          <w:szCs w:val="9"/>
        </w:rPr>
        <w:t>-</w:t>
      </w:r>
      <w:r>
        <w:rPr>
          <w:rFonts w:eastAsia="Calibri" w:cstheme="minorHAnsi"/>
          <w:szCs w:val="9"/>
        </w:rPr>
        <w:t>297</w:t>
      </w:r>
      <w:r w:rsidR="00EC5C98">
        <w:rPr>
          <w:rFonts w:eastAsia="Calibri" w:cstheme="minorHAnsi"/>
          <w:szCs w:val="9"/>
        </w:rPr>
        <w:t>-</w:t>
      </w:r>
      <w:r>
        <w:rPr>
          <w:rFonts w:eastAsia="Calibri" w:cstheme="minorHAnsi"/>
          <w:szCs w:val="9"/>
        </w:rPr>
        <w:t>2629</w:t>
      </w:r>
      <w:r w:rsidR="00AC4862" w:rsidRPr="007B1BDA">
        <w:rPr>
          <w:rFonts w:eastAsia="Calibri" w:cstheme="minorHAnsi"/>
          <w:szCs w:val="9"/>
        </w:rPr>
        <w:t xml:space="preserve"> </w:t>
      </w:r>
      <w:r w:rsidR="008E26EB" w:rsidRPr="007B1BDA">
        <w:rPr>
          <w:rFonts w:eastAsia="Calibri" w:cstheme="minorHAnsi"/>
          <w:szCs w:val="9"/>
        </w:rPr>
        <w:t xml:space="preserve">| </w:t>
      </w:r>
      <w:r w:rsidR="00A95794" w:rsidRPr="007B1BDA">
        <w:rPr>
          <w:rFonts w:eastAsia="Calibri" w:cstheme="minorHAnsi"/>
          <w:szCs w:val="9"/>
        </w:rPr>
        <w:t>Des Plaines, IL</w:t>
      </w:r>
      <w:r w:rsidR="009B120F" w:rsidRPr="007B1BDA">
        <w:rPr>
          <w:rFonts w:eastAsia="Calibri" w:cstheme="minorHAnsi"/>
          <w:szCs w:val="9"/>
        </w:rPr>
        <w:t xml:space="preserve"> </w:t>
      </w:r>
      <w:r w:rsidR="005C3373" w:rsidRPr="007B1BDA">
        <w:rPr>
          <w:rFonts w:cstheme="minorHAnsi"/>
        </w:rPr>
        <w:t>|</w:t>
      </w:r>
      <w:r w:rsidR="00E96B0A" w:rsidRPr="007B1BDA">
        <w:rPr>
          <w:rFonts w:cstheme="minorHAnsi"/>
        </w:rPr>
        <w:t xml:space="preserve"> </w:t>
      </w:r>
      <w:hyperlink r:id="rId8" w:history="1">
        <w:r w:rsidR="00141DD1" w:rsidRPr="00575E7E">
          <w:rPr>
            <w:rStyle w:val="Hyperlink"/>
            <w:rFonts w:cstheme="minorHAnsi"/>
          </w:rPr>
          <w:t>maleeh72@gmail.com</w:t>
        </w:r>
      </w:hyperlink>
      <w:r w:rsidR="00243648" w:rsidRPr="007B1BDA">
        <w:rPr>
          <w:rFonts w:cstheme="minorHAnsi"/>
        </w:rPr>
        <w:t xml:space="preserve"> | </w:t>
      </w:r>
      <w:hyperlink r:id="rId9" w:history="1">
        <w:r w:rsidR="005C21FA" w:rsidRPr="007B1BDA">
          <w:rPr>
            <w:rStyle w:val="Hyperlink"/>
            <w:rFonts w:cstheme="minorHAnsi"/>
          </w:rPr>
          <w:t>www.linkedin.com/in/abazerali</w:t>
        </w:r>
      </w:hyperlink>
      <w:r w:rsidR="005C21FA" w:rsidRPr="007B1BDA">
        <w:rPr>
          <w:rFonts w:cstheme="minorHAnsi"/>
        </w:rPr>
        <w:t xml:space="preserve">  </w:t>
      </w:r>
      <w:r w:rsidR="00772FC1" w:rsidRPr="007B1BDA">
        <w:rPr>
          <w:rStyle w:val="goa1h"/>
          <w:rFonts w:cstheme="minorHAnsi"/>
        </w:rPr>
        <w:t xml:space="preserve"> </w:t>
      </w:r>
    </w:p>
    <w:p w14:paraId="633B9219" w14:textId="15980B50" w:rsidR="004D35BF" w:rsidRPr="007B1BDA" w:rsidRDefault="00A95794" w:rsidP="004D35BF">
      <w:pPr>
        <w:tabs>
          <w:tab w:val="right" w:pos="10206"/>
        </w:tabs>
        <w:spacing w:before="120" w:after="80"/>
        <w:ind w:right="-115"/>
        <w:jc w:val="center"/>
        <w:outlineLvl w:val="0"/>
        <w:rPr>
          <w:rFonts w:asciiTheme="minorHAnsi" w:hAnsiTheme="minorHAnsi" w:cstheme="minorHAnsi"/>
          <w:b/>
          <w:i/>
          <w:smallCaps/>
          <w:color w:val="002060"/>
          <w:sz w:val="28"/>
          <w:szCs w:val="28"/>
        </w:rPr>
      </w:pPr>
      <w:r w:rsidRPr="007B1BDA">
        <w:rPr>
          <w:rFonts w:asciiTheme="minorHAnsi" w:hAnsiTheme="minorHAnsi" w:cstheme="minorHAnsi"/>
          <w:b/>
          <w:i/>
          <w:smallCaps/>
          <w:color w:val="002060"/>
          <w:sz w:val="28"/>
          <w:szCs w:val="28"/>
        </w:rPr>
        <w:t>SOFTWARE DEVELOPER</w:t>
      </w:r>
    </w:p>
    <w:p w14:paraId="7F60B93F" w14:textId="293059C5" w:rsidR="002C3A34" w:rsidRPr="007B1BDA" w:rsidRDefault="009671B2" w:rsidP="005F3B4D">
      <w:pPr>
        <w:tabs>
          <w:tab w:val="right" w:pos="10206"/>
        </w:tabs>
        <w:spacing w:before="120" w:after="80"/>
        <w:ind w:right="-115"/>
        <w:jc w:val="center"/>
        <w:outlineLvl w:val="0"/>
        <w:rPr>
          <w:rFonts w:asciiTheme="minorHAnsi" w:hAnsiTheme="minorHAnsi" w:cstheme="minorHAnsi"/>
          <w:b/>
          <w:smallCaps/>
          <w:color w:val="002060"/>
          <w:sz w:val="28"/>
          <w:szCs w:val="28"/>
        </w:rPr>
      </w:pPr>
      <w:r w:rsidRPr="007B1BDA">
        <w:rPr>
          <w:rFonts w:asciiTheme="minorHAnsi" w:hAnsiTheme="minorHAnsi" w:cstheme="minorHAnsi"/>
          <w:b/>
          <w:smallCaps/>
          <w:color w:val="002060"/>
          <w:sz w:val="28"/>
          <w:szCs w:val="28"/>
        </w:rPr>
        <w:t>Strategic</w:t>
      </w:r>
      <w:r w:rsidR="00075B5D" w:rsidRPr="007B1BDA">
        <w:rPr>
          <w:rFonts w:asciiTheme="minorHAnsi" w:hAnsiTheme="minorHAnsi" w:cstheme="minorHAnsi"/>
          <w:b/>
          <w:smallCaps/>
          <w:color w:val="002060"/>
          <w:sz w:val="28"/>
          <w:szCs w:val="28"/>
        </w:rPr>
        <w:t xml:space="preserve"> </w:t>
      </w:r>
      <w:r w:rsidR="0052148C" w:rsidRPr="007B1BDA">
        <w:rPr>
          <w:rFonts w:asciiTheme="minorHAnsi" w:hAnsiTheme="minorHAnsi" w:cstheme="minorHAnsi"/>
          <w:b/>
          <w:smallCaps/>
          <w:color w:val="002060"/>
          <w:sz w:val="28"/>
          <w:szCs w:val="28"/>
        </w:rPr>
        <w:t>Profile</w:t>
      </w:r>
      <w:r w:rsidR="00005BE6" w:rsidRPr="007B1BDA">
        <w:rPr>
          <w:rFonts w:asciiTheme="minorHAnsi" w:hAnsiTheme="minorHAnsi" w:cstheme="minorHAnsi"/>
          <w:i/>
          <w:spacing w:val="-4"/>
          <w:sz w:val="22"/>
          <w:szCs w:val="22"/>
        </w:rPr>
        <w:t xml:space="preserve"> </w:t>
      </w:r>
    </w:p>
    <w:p w14:paraId="3CAFA2DE" w14:textId="13AEFBB2" w:rsidR="00A61F19" w:rsidRPr="007B1BDA" w:rsidRDefault="00495ED9" w:rsidP="005F3B4D">
      <w:pPr>
        <w:spacing w:after="160"/>
        <w:jc w:val="both"/>
        <w:rPr>
          <w:rFonts w:asciiTheme="minorHAnsi" w:eastAsia="Calibri" w:hAnsiTheme="minorHAnsi" w:cstheme="minorHAnsi"/>
          <w:sz w:val="22"/>
          <w:szCs w:val="21"/>
        </w:rPr>
      </w:pPr>
      <w:r>
        <w:rPr>
          <w:rFonts w:asciiTheme="minorHAnsi" w:hAnsiTheme="minorHAnsi" w:cstheme="minorHAnsi"/>
          <w:sz w:val="22"/>
          <w:szCs w:val="21"/>
        </w:rPr>
        <w:t xml:space="preserve">I have </w:t>
      </w:r>
      <w:r w:rsidR="004A7CCE">
        <w:rPr>
          <w:rFonts w:asciiTheme="minorHAnsi" w:hAnsiTheme="minorHAnsi" w:cstheme="minorHAnsi"/>
          <w:sz w:val="22"/>
          <w:szCs w:val="21"/>
        </w:rPr>
        <w:t>5</w:t>
      </w:r>
      <w:r>
        <w:rPr>
          <w:rFonts w:asciiTheme="minorHAnsi" w:hAnsiTheme="minorHAnsi" w:cstheme="minorHAnsi"/>
          <w:sz w:val="22"/>
          <w:szCs w:val="21"/>
        </w:rPr>
        <w:t xml:space="preserve">+ year of Exp in Core Java and fullstack java and Currently </w:t>
      </w:r>
      <w:r w:rsidR="008D4606">
        <w:rPr>
          <w:rFonts w:asciiTheme="minorHAnsi" w:hAnsiTheme="minorHAnsi" w:cstheme="minorHAnsi"/>
          <w:sz w:val="22"/>
          <w:szCs w:val="21"/>
        </w:rPr>
        <w:t>Software Engineer</w:t>
      </w:r>
      <w:r>
        <w:rPr>
          <w:rFonts w:asciiTheme="minorHAnsi" w:hAnsiTheme="minorHAnsi" w:cstheme="minorHAnsi"/>
          <w:sz w:val="22"/>
          <w:szCs w:val="21"/>
        </w:rPr>
        <w:t xml:space="preserve">. I’m a </w:t>
      </w:r>
      <w:r w:rsidR="00FE086D" w:rsidRPr="007B1BDA">
        <w:rPr>
          <w:rFonts w:asciiTheme="minorHAnsi" w:hAnsiTheme="minorHAnsi" w:cstheme="minorHAnsi"/>
          <w:sz w:val="22"/>
          <w:szCs w:val="21"/>
        </w:rPr>
        <w:t>Versatile S</w:t>
      </w:r>
      <w:r w:rsidR="004D35BF" w:rsidRPr="007B1BDA">
        <w:rPr>
          <w:rFonts w:asciiTheme="minorHAnsi" w:hAnsiTheme="minorHAnsi" w:cstheme="minorHAnsi"/>
          <w:sz w:val="22"/>
          <w:szCs w:val="21"/>
        </w:rPr>
        <w:t xml:space="preserve">enior </w:t>
      </w:r>
      <w:r w:rsidR="00FE086D" w:rsidRPr="007B1BDA">
        <w:rPr>
          <w:rFonts w:asciiTheme="minorHAnsi" w:hAnsiTheme="minorHAnsi" w:cstheme="minorHAnsi"/>
          <w:sz w:val="22"/>
          <w:szCs w:val="21"/>
        </w:rPr>
        <w:t>Leader with diverse</w:t>
      </w:r>
      <w:r w:rsidR="004D35BF" w:rsidRPr="007B1BDA">
        <w:rPr>
          <w:rFonts w:asciiTheme="minorHAnsi" w:hAnsiTheme="minorHAnsi" w:cstheme="minorHAnsi"/>
          <w:sz w:val="22"/>
          <w:szCs w:val="21"/>
        </w:rPr>
        <w:t xml:space="preserve"> track record </w:t>
      </w:r>
      <w:r w:rsidR="00FE086D" w:rsidRPr="007B1BDA">
        <w:rPr>
          <w:rFonts w:asciiTheme="minorHAnsi" w:hAnsiTheme="minorHAnsi" w:cstheme="minorHAnsi"/>
          <w:sz w:val="22"/>
          <w:szCs w:val="21"/>
        </w:rPr>
        <w:t>as Project Manager, Program Designer, Classroom Instructor</w:t>
      </w:r>
      <w:r w:rsidR="004D35BF" w:rsidRPr="007B1BDA">
        <w:rPr>
          <w:rFonts w:asciiTheme="minorHAnsi" w:hAnsiTheme="minorHAnsi" w:cstheme="minorHAnsi"/>
          <w:sz w:val="22"/>
          <w:szCs w:val="21"/>
        </w:rPr>
        <w:t xml:space="preserve"> </w:t>
      </w:r>
      <w:r w:rsidR="00FE086D" w:rsidRPr="007B1BDA">
        <w:rPr>
          <w:rFonts w:asciiTheme="minorHAnsi" w:hAnsiTheme="minorHAnsi" w:cstheme="minorHAnsi"/>
          <w:sz w:val="22"/>
          <w:szCs w:val="21"/>
        </w:rPr>
        <w:t xml:space="preserve">and Change Agent. </w:t>
      </w:r>
      <w:r w:rsidR="00800254" w:rsidRPr="007B1BDA">
        <w:rPr>
          <w:rFonts w:asciiTheme="minorHAnsi" w:hAnsiTheme="minorHAnsi" w:cstheme="minorHAnsi"/>
          <w:sz w:val="22"/>
          <w:szCs w:val="21"/>
        </w:rPr>
        <w:t>Highly skilled in managing work scope definition, requirements identification, user training, software updates, report generation and classroom instruction</w:t>
      </w:r>
      <w:r w:rsidR="004D35BF" w:rsidRPr="007B1BDA">
        <w:rPr>
          <w:rFonts w:asciiTheme="minorHAnsi" w:hAnsiTheme="minorHAnsi" w:cstheme="minorHAnsi"/>
          <w:sz w:val="22"/>
          <w:szCs w:val="21"/>
        </w:rPr>
        <w:t xml:space="preserve">. </w:t>
      </w:r>
      <w:r w:rsidR="00800254" w:rsidRPr="007B1BDA">
        <w:rPr>
          <w:rFonts w:asciiTheme="minorHAnsi" w:hAnsiTheme="minorHAnsi" w:cstheme="minorHAnsi"/>
          <w:sz w:val="22"/>
          <w:szCs w:val="21"/>
        </w:rPr>
        <w:t>C</w:t>
      </w:r>
      <w:r w:rsidR="004D35BF" w:rsidRPr="007B1BDA">
        <w:rPr>
          <w:rFonts w:asciiTheme="minorHAnsi" w:hAnsiTheme="minorHAnsi" w:cstheme="minorHAnsi"/>
          <w:sz w:val="22"/>
          <w:szCs w:val="21"/>
        </w:rPr>
        <w:t xml:space="preserve">omprehensive expertise in </w:t>
      </w:r>
      <w:r w:rsidR="00800254" w:rsidRPr="007B1BDA">
        <w:rPr>
          <w:rFonts w:asciiTheme="minorHAnsi" w:hAnsiTheme="minorHAnsi" w:cstheme="minorHAnsi"/>
          <w:sz w:val="22"/>
          <w:szCs w:val="21"/>
        </w:rPr>
        <w:t xml:space="preserve">computer science, IT </w:t>
      </w:r>
      <w:r w:rsidR="00AA17A3" w:rsidRPr="007B1BDA">
        <w:rPr>
          <w:rFonts w:asciiTheme="minorHAnsi" w:hAnsiTheme="minorHAnsi" w:cstheme="minorHAnsi"/>
          <w:sz w:val="22"/>
          <w:szCs w:val="21"/>
        </w:rPr>
        <w:t>strategy, executive</w:t>
      </w:r>
      <w:r w:rsidR="004D35BF" w:rsidRPr="007B1BDA">
        <w:rPr>
          <w:rFonts w:asciiTheme="minorHAnsi" w:hAnsiTheme="minorHAnsi" w:cstheme="minorHAnsi"/>
          <w:sz w:val="22"/>
          <w:szCs w:val="21"/>
        </w:rPr>
        <w:t xml:space="preserve"> presentations, process improvements, workforce planning and final project approval</w:t>
      </w:r>
      <w:r w:rsidR="005F3B4D" w:rsidRPr="007B1BDA">
        <w:rPr>
          <w:rFonts w:asciiTheme="minorHAnsi" w:eastAsia="Calibri" w:hAnsiTheme="minorHAnsi" w:cstheme="minorHAnsi"/>
          <w:sz w:val="22"/>
          <w:szCs w:val="21"/>
        </w:rPr>
        <w:t xml:space="preserve">. </w:t>
      </w:r>
    </w:p>
    <w:p w14:paraId="1C457512" w14:textId="77777777" w:rsidR="00495ED9" w:rsidRPr="00495ED9" w:rsidRDefault="00495ED9" w:rsidP="00495ED9">
      <w:pPr>
        <w:numPr>
          <w:ilvl w:val="0"/>
          <w:numId w:val="26"/>
        </w:numPr>
        <w:tabs>
          <w:tab w:val="left" w:pos="990"/>
        </w:tabs>
        <w:spacing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95ED9">
        <w:rPr>
          <w:rFonts w:asciiTheme="minorHAnsi" w:hAnsiTheme="minorHAnsi" w:cstheme="minorHAnsi"/>
          <w:sz w:val="22"/>
          <w:szCs w:val="22"/>
        </w:rPr>
        <w:t>Experience in using various Web Servers like Apache Tomcat process server.</w:t>
      </w:r>
    </w:p>
    <w:p w14:paraId="2FA8ED89" w14:textId="77777777" w:rsidR="00495ED9" w:rsidRPr="00495ED9" w:rsidRDefault="00495ED9" w:rsidP="00495ED9">
      <w:pPr>
        <w:tabs>
          <w:tab w:val="left" w:pos="450"/>
        </w:tabs>
        <w:ind w:left="450"/>
        <w:rPr>
          <w:rFonts w:asciiTheme="minorHAnsi" w:hAnsiTheme="minorHAnsi" w:cstheme="minorHAnsi"/>
          <w:sz w:val="22"/>
          <w:szCs w:val="22"/>
        </w:rPr>
      </w:pPr>
      <w:r w:rsidRPr="00495ED9">
        <w:rPr>
          <w:rFonts w:asciiTheme="minorHAnsi" w:hAnsiTheme="minorHAnsi" w:cstheme="minorHAnsi"/>
          <w:sz w:val="22"/>
          <w:szCs w:val="22"/>
        </w:rPr>
        <w:t>Hands on experience in working on XML Suite of technologies (XML, XSD, DTD, XSL).</w:t>
      </w:r>
    </w:p>
    <w:p w14:paraId="7EAD6ADF" w14:textId="77777777" w:rsidR="00495ED9" w:rsidRPr="00495ED9" w:rsidRDefault="00495ED9" w:rsidP="00495ED9">
      <w:pPr>
        <w:numPr>
          <w:ilvl w:val="0"/>
          <w:numId w:val="26"/>
        </w:numPr>
        <w:tabs>
          <w:tab w:val="left" w:pos="990"/>
        </w:tabs>
        <w:spacing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95ED9">
        <w:rPr>
          <w:rFonts w:asciiTheme="minorHAnsi" w:hAnsiTheme="minorHAnsi" w:cstheme="minorHAnsi"/>
          <w:sz w:val="22"/>
          <w:szCs w:val="22"/>
        </w:rPr>
        <w:t>Excellent Client interaction skills and proven experience in working independently as well as in a team. Quick learner, great technical abilities.</w:t>
      </w:r>
    </w:p>
    <w:p w14:paraId="3144177A" w14:textId="115B5927" w:rsidR="00495ED9" w:rsidRPr="00495ED9" w:rsidRDefault="00495ED9" w:rsidP="00495ED9">
      <w:pPr>
        <w:numPr>
          <w:ilvl w:val="0"/>
          <w:numId w:val="26"/>
        </w:numPr>
        <w:tabs>
          <w:tab w:val="num" w:pos="450"/>
        </w:tabs>
        <w:spacing w:after="8" w:line="255" w:lineRule="auto"/>
        <w:rPr>
          <w:rFonts w:asciiTheme="minorHAnsi" w:hAnsiTheme="minorHAnsi" w:cstheme="minorHAnsi"/>
          <w:sz w:val="22"/>
          <w:szCs w:val="22"/>
        </w:rPr>
      </w:pPr>
      <w:r w:rsidRPr="00495ED9">
        <w:rPr>
          <w:rFonts w:asciiTheme="minorHAnsi" w:hAnsiTheme="minorHAnsi" w:cstheme="minorHAnsi"/>
          <w:sz w:val="22"/>
          <w:szCs w:val="22"/>
        </w:rPr>
        <w:t xml:space="preserve">Extensive development experience in web applications using Java8, J2EE, JSP, spring and API's like JDBC, XML, JavaBeans.   </w:t>
      </w:r>
    </w:p>
    <w:p w14:paraId="3907F797" w14:textId="2E1AD985" w:rsidR="004D35BF" w:rsidRPr="007B1BDA" w:rsidRDefault="00800254" w:rsidP="00AC4862">
      <w:pPr>
        <w:numPr>
          <w:ilvl w:val="0"/>
          <w:numId w:val="26"/>
        </w:numPr>
        <w:spacing w:after="160"/>
        <w:jc w:val="both"/>
        <w:rPr>
          <w:rFonts w:asciiTheme="minorHAnsi" w:eastAsia="Calibri" w:hAnsiTheme="minorHAnsi" w:cstheme="minorHAnsi"/>
          <w:sz w:val="22"/>
          <w:szCs w:val="21"/>
        </w:rPr>
      </w:pPr>
      <w:r w:rsidRPr="007B1BDA">
        <w:rPr>
          <w:rFonts w:asciiTheme="minorHAnsi" w:eastAsia="Calibri" w:hAnsiTheme="minorHAnsi" w:cstheme="minorHAnsi"/>
          <w:sz w:val="22"/>
          <w:szCs w:val="21"/>
        </w:rPr>
        <w:t xml:space="preserve">Recognized as highly intelligent program leader and charismatic educator who is committed to designing unique solutions, training in computer </w:t>
      </w:r>
      <w:r w:rsidR="00BB11D3" w:rsidRPr="007B1BDA">
        <w:rPr>
          <w:rFonts w:asciiTheme="minorHAnsi" w:eastAsia="Calibri" w:hAnsiTheme="minorHAnsi" w:cstheme="minorHAnsi"/>
          <w:sz w:val="22"/>
          <w:szCs w:val="21"/>
        </w:rPr>
        <w:t>languages,</w:t>
      </w:r>
      <w:r w:rsidRPr="007B1BDA">
        <w:rPr>
          <w:rFonts w:asciiTheme="minorHAnsi" w:eastAsia="Calibri" w:hAnsiTheme="minorHAnsi" w:cstheme="minorHAnsi"/>
          <w:sz w:val="22"/>
          <w:szCs w:val="21"/>
        </w:rPr>
        <w:t xml:space="preserve"> and helping students achieve academic goals. </w:t>
      </w:r>
    </w:p>
    <w:p w14:paraId="01B226A3" w14:textId="27E0233D" w:rsidR="004D35BF" w:rsidRPr="007B1BDA" w:rsidRDefault="004D35BF" w:rsidP="00AC4862">
      <w:pPr>
        <w:numPr>
          <w:ilvl w:val="0"/>
          <w:numId w:val="26"/>
        </w:numPr>
        <w:spacing w:after="160"/>
        <w:jc w:val="both"/>
        <w:rPr>
          <w:rFonts w:asciiTheme="minorHAnsi" w:eastAsia="Calibri" w:hAnsiTheme="minorHAnsi" w:cstheme="minorHAnsi"/>
          <w:sz w:val="22"/>
          <w:szCs w:val="21"/>
        </w:rPr>
      </w:pPr>
      <w:r w:rsidRPr="007B1BDA">
        <w:rPr>
          <w:rFonts w:asciiTheme="minorHAnsi" w:eastAsia="Calibri" w:hAnsiTheme="minorHAnsi" w:cstheme="minorHAnsi"/>
          <w:sz w:val="22"/>
          <w:szCs w:val="21"/>
        </w:rPr>
        <w:t xml:space="preserve">Proficient in </w:t>
      </w:r>
      <w:r w:rsidR="00227C3D" w:rsidRPr="007B1BDA">
        <w:rPr>
          <w:rFonts w:asciiTheme="minorHAnsi" w:eastAsia="Calibri" w:hAnsiTheme="minorHAnsi" w:cstheme="minorHAnsi"/>
          <w:sz w:val="22"/>
          <w:szCs w:val="21"/>
        </w:rPr>
        <w:t>collaborating with project managers, system administrators</w:t>
      </w:r>
      <w:r w:rsidR="00356314" w:rsidRPr="007B1BDA">
        <w:rPr>
          <w:rFonts w:asciiTheme="minorHAnsi" w:eastAsia="Calibri" w:hAnsiTheme="minorHAnsi" w:cstheme="minorHAnsi"/>
          <w:sz w:val="22"/>
          <w:szCs w:val="21"/>
        </w:rPr>
        <w:t xml:space="preserve">, thought leaders, multiple </w:t>
      </w:r>
      <w:r w:rsidR="00AA17A3" w:rsidRPr="007B1BDA">
        <w:rPr>
          <w:rFonts w:asciiTheme="minorHAnsi" w:eastAsia="Calibri" w:hAnsiTheme="minorHAnsi" w:cstheme="minorHAnsi"/>
          <w:sz w:val="22"/>
          <w:szCs w:val="21"/>
        </w:rPr>
        <w:t xml:space="preserve">departments, </w:t>
      </w:r>
      <w:r w:rsidR="00BB11D3" w:rsidRPr="007B1BDA">
        <w:rPr>
          <w:rFonts w:asciiTheme="minorHAnsi" w:eastAsia="Calibri" w:hAnsiTheme="minorHAnsi" w:cstheme="minorHAnsi"/>
          <w:sz w:val="22"/>
          <w:szCs w:val="21"/>
        </w:rPr>
        <w:t>consultants,</w:t>
      </w:r>
      <w:r w:rsidR="00356314" w:rsidRPr="007B1BDA">
        <w:rPr>
          <w:rFonts w:asciiTheme="minorHAnsi" w:eastAsia="Calibri" w:hAnsiTheme="minorHAnsi" w:cstheme="minorHAnsi"/>
          <w:sz w:val="22"/>
          <w:szCs w:val="21"/>
        </w:rPr>
        <w:t xml:space="preserve"> and IT resources </w:t>
      </w:r>
      <w:r w:rsidRPr="007B1BDA">
        <w:rPr>
          <w:rFonts w:asciiTheme="minorHAnsi" w:eastAsia="Calibri" w:hAnsiTheme="minorHAnsi" w:cstheme="minorHAnsi"/>
          <w:sz w:val="22"/>
          <w:szCs w:val="21"/>
        </w:rPr>
        <w:t xml:space="preserve">s in planning and executing complex </w:t>
      </w:r>
      <w:r w:rsidR="00356314" w:rsidRPr="007B1BDA">
        <w:rPr>
          <w:rFonts w:asciiTheme="minorHAnsi" w:eastAsia="Calibri" w:hAnsiTheme="minorHAnsi" w:cstheme="minorHAnsi"/>
          <w:sz w:val="22"/>
          <w:szCs w:val="21"/>
        </w:rPr>
        <w:t xml:space="preserve">software </w:t>
      </w:r>
      <w:r w:rsidRPr="007B1BDA">
        <w:rPr>
          <w:rFonts w:asciiTheme="minorHAnsi" w:eastAsia="Calibri" w:hAnsiTheme="minorHAnsi" w:cstheme="minorHAnsi"/>
          <w:sz w:val="22"/>
          <w:szCs w:val="21"/>
        </w:rPr>
        <w:t>development initiatives.</w:t>
      </w:r>
    </w:p>
    <w:p w14:paraId="2A80F955" w14:textId="2ECCC9AC" w:rsidR="004D35BF" w:rsidRPr="007B1BDA" w:rsidRDefault="00227C3D" w:rsidP="00AC4862">
      <w:pPr>
        <w:numPr>
          <w:ilvl w:val="0"/>
          <w:numId w:val="26"/>
        </w:numPr>
        <w:spacing w:after="160"/>
        <w:jc w:val="both"/>
        <w:rPr>
          <w:rFonts w:asciiTheme="minorHAnsi" w:eastAsia="Calibri" w:hAnsiTheme="minorHAnsi" w:cstheme="minorHAnsi"/>
          <w:sz w:val="22"/>
          <w:szCs w:val="21"/>
        </w:rPr>
      </w:pPr>
      <w:r w:rsidRPr="007B1BDA">
        <w:rPr>
          <w:rFonts w:asciiTheme="minorHAnsi" w:eastAsia="Calibri" w:hAnsiTheme="minorHAnsi" w:cstheme="minorHAnsi"/>
          <w:sz w:val="22"/>
          <w:szCs w:val="21"/>
        </w:rPr>
        <w:t xml:space="preserve">Outstanding abilities in teaching and supporting wide range of computer science and information technology courses in onsite and virtual environments. </w:t>
      </w:r>
      <w:r w:rsidR="004D35BF" w:rsidRPr="007B1BDA">
        <w:rPr>
          <w:rFonts w:asciiTheme="minorHAnsi" w:eastAsia="Calibri" w:hAnsiTheme="minorHAnsi" w:cstheme="minorHAnsi"/>
          <w:sz w:val="22"/>
          <w:szCs w:val="21"/>
        </w:rPr>
        <w:t xml:space="preserve"> </w:t>
      </w:r>
    </w:p>
    <w:p w14:paraId="30E9FB9D" w14:textId="39CB7C17" w:rsidR="004D35BF" w:rsidRPr="007B1BDA" w:rsidRDefault="00482E84" w:rsidP="00AC4862">
      <w:pPr>
        <w:numPr>
          <w:ilvl w:val="0"/>
          <w:numId w:val="26"/>
        </w:numPr>
        <w:spacing w:after="160"/>
        <w:jc w:val="both"/>
        <w:rPr>
          <w:rFonts w:asciiTheme="minorHAnsi" w:eastAsia="Calibri" w:hAnsiTheme="minorHAnsi" w:cstheme="minorHAnsi"/>
          <w:sz w:val="22"/>
          <w:szCs w:val="21"/>
        </w:rPr>
      </w:pPr>
      <w:r w:rsidRPr="007B1BDA">
        <w:rPr>
          <w:rFonts w:asciiTheme="minorHAnsi" w:eastAsia="Calibri" w:hAnsiTheme="minorHAnsi" w:cstheme="minorHAnsi"/>
          <w:sz w:val="22"/>
          <w:szCs w:val="21"/>
        </w:rPr>
        <w:t>Extensive experience in cross-cultural dynamics and international business practices through long-term residency and frequent travel; fluent in English</w:t>
      </w:r>
      <w:r w:rsidR="00DE6F0F" w:rsidRPr="007B1BDA">
        <w:rPr>
          <w:rFonts w:asciiTheme="minorHAnsi" w:eastAsia="Calibri" w:hAnsiTheme="minorHAnsi" w:cstheme="minorHAnsi"/>
          <w:sz w:val="22"/>
          <w:szCs w:val="21"/>
        </w:rPr>
        <w:t xml:space="preserve"> and Arabic.</w:t>
      </w:r>
    </w:p>
    <w:p w14:paraId="42C8C640" w14:textId="72E0B581" w:rsidR="007B1BDA" w:rsidRPr="00141DD1" w:rsidRDefault="004D35BF" w:rsidP="00141DD1">
      <w:pPr>
        <w:numPr>
          <w:ilvl w:val="0"/>
          <w:numId w:val="26"/>
        </w:numPr>
        <w:spacing w:after="160"/>
        <w:jc w:val="both"/>
        <w:rPr>
          <w:rFonts w:asciiTheme="minorHAnsi" w:eastAsia="Calibri" w:hAnsiTheme="minorHAnsi" w:cstheme="minorHAnsi"/>
          <w:sz w:val="22"/>
          <w:szCs w:val="21"/>
        </w:rPr>
      </w:pPr>
      <w:r w:rsidRPr="007B1BDA">
        <w:rPr>
          <w:rFonts w:asciiTheme="minorHAnsi" w:eastAsia="Calibri" w:hAnsiTheme="minorHAnsi" w:cstheme="minorHAnsi"/>
          <w:sz w:val="22"/>
          <w:szCs w:val="21"/>
        </w:rPr>
        <w:t>Self-motivated to achieve maximum</w:t>
      </w:r>
      <w:r w:rsidR="00482E84" w:rsidRPr="007B1BDA">
        <w:rPr>
          <w:rFonts w:asciiTheme="minorHAnsi" w:eastAsia="Calibri" w:hAnsiTheme="minorHAnsi" w:cstheme="minorHAnsi"/>
          <w:sz w:val="22"/>
          <w:szCs w:val="21"/>
        </w:rPr>
        <w:t xml:space="preserve"> job</w:t>
      </w:r>
      <w:r w:rsidRPr="007B1BDA">
        <w:rPr>
          <w:rFonts w:asciiTheme="minorHAnsi" w:eastAsia="Calibri" w:hAnsiTheme="minorHAnsi" w:cstheme="minorHAnsi"/>
          <w:sz w:val="22"/>
          <w:szCs w:val="21"/>
        </w:rPr>
        <w:t xml:space="preserve"> performance, ensure timely project completion, maintain peak quality standards and meet aggressive growth objectives.</w:t>
      </w:r>
    </w:p>
    <w:p w14:paraId="11E1D098" w14:textId="2B6A4EC2" w:rsidR="007B1BDA" w:rsidRPr="007B1BDA" w:rsidRDefault="007B1BDA" w:rsidP="007B1BDA">
      <w:pPr>
        <w:pStyle w:val="ExpEducation"/>
        <w:ind w:left="412"/>
        <w:jc w:val="center"/>
        <w:rPr>
          <w:rFonts w:asciiTheme="minorHAnsi" w:hAnsiTheme="minorHAnsi" w:cstheme="minorHAnsi"/>
          <w:b/>
          <w:bCs/>
          <w:smallCaps/>
          <w:color w:val="17365D" w:themeColor="text2" w:themeShade="BF"/>
          <w:sz w:val="28"/>
        </w:rPr>
      </w:pPr>
      <w:r w:rsidRPr="007B1BDA">
        <w:rPr>
          <w:rFonts w:asciiTheme="minorHAnsi" w:hAnsiTheme="minorHAnsi" w:cstheme="minorHAnsi"/>
          <w:b/>
          <w:bCs/>
          <w:smallCaps/>
          <w:color w:val="17365D" w:themeColor="text2" w:themeShade="BF"/>
          <w:sz w:val="28"/>
        </w:rPr>
        <w:t>Technical Skills</w:t>
      </w:r>
    </w:p>
    <w:p w14:paraId="2CF77558" w14:textId="77777777" w:rsidR="007B1BDA" w:rsidRPr="007B1BDA" w:rsidRDefault="007B1BDA" w:rsidP="007B1BDA">
      <w:pPr>
        <w:spacing w:line="276" w:lineRule="auto"/>
        <w:ind w:left="720" w:hanging="360"/>
        <w:rPr>
          <w:rFonts w:asciiTheme="minorHAnsi" w:hAnsiTheme="minorHAnsi" w:cstheme="minorHAnsi"/>
          <w:b/>
        </w:rPr>
      </w:pPr>
    </w:p>
    <w:tbl>
      <w:tblPr>
        <w:tblW w:w="882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6390"/>
      </w:tblGrid>
      <w:tr w:rsidR="007B1BDA" w:rsidRPr="007B1BDA" w14:paraId="641E2A62" w14:textId="77777777" w:rsidTr="000C58CA">
        <w:trPr>
          <w:trHeight w:val="23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8557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smallCaps/>
                <w:color w:val="000000"/>
                <w:u w:val="single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 xml:space="preserve">Languages                                 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2250" w14:textId="18C28E69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b/>
                <w:smallCaps/>
                <w:color w:val="000000"/>
                <w:u w:val="single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Core Java, Java, J2EE, SQL, C/C++, Python, SQL, PHP</w:t>
            </w:r>
          </w:p>
        </w:tc>
      </w:tr>
      <w:tr w:rsidR="007B1BDA" w:rsidRPr="007B1BDA" w14:paraId="646E669E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CAD7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smallCaps/>
                <w:color w:val="000000"/>
                <w:u w:val="single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 xml:space="preserve">Java Technologies          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80C2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smallCaps/>
                <w:color w:val="000000"/>
                <w:u w:val="single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Servlets, JSP, JDBC, React/ React native</w:t>
            </w:r>
          </w:p>
        </w:tc>
      </w:tr>
      <w:tr w:rsidR="007B1BDA" w:rsidRPr="007B1BDA" w14:paraId="290FD1D9" w14:textId="77777777" w:rsidTr="000C58CA">
        <w:trPr>
          <w:trHeight w:val="215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BAEC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 xml:space="preserve">Frameworks                                 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F5C8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Hibernate, Spring, Springboot</w:t>
            </w:r>
          </w:p>
        </w:tc>
      </w:tr>
      <w:tr w:rsidR="007B1BDA" w:rsidRPr="007B1BDA" w14:paraId="7DD5B09E" w14:textId="77777777" w:rsidTr="000C58CA">
        <w:trPr>
          <w:trHeight w:val="25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43A7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Web Servers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44FF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Tomcat, Apache</w:t>
            </w:r>
          </w:p>
        </w:tc>
      </w:tr>
      <w:tr w:rsidR="007B1BDA" w:rsidRPr="003361CF" w14:paraId="0B6B3C20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59044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Version Control Tools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45B6" w14:textId="59E05330" w:rsidR="007B1BDA" w:rsidRPr="003361CF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  <w:lang w:val="de-AT"/>
              </w:rPr>
            </w:pPr>
            <w:r w:rsidRPr="003361CF">
              <w:rPr>
                <w:rFonts w:asciiTheme="minorHAnsi" w:hAnsiTheme="minorHAnsi" w:cstheme="minorHAnsi"/>
                <w:color w:val="000000"/>
                <w:lang w:val="de-AT"/>
              </w:rPr>
              <w:t>GIT, GitHub</w:t>
            </w:r>
            <w:r w:rsidR="003361CF" w:rsidRPr="003361CF">
              <w:rPr>
                <w:rFonts w:asciiTheme="minorHAnsi" w:hAnsiTheme="minorHAnsi" w:cstheme="minorHAnsi"/>
                <w:color w:val="000000"/>
                <w:lang w:val="de-AT"/>
              </w:rPr>
              <w:t>, Git</w:t>
            </w:r>
            <w:r w:rsidR="00A43024">
              <w:rPr>
                <w:rFonts w:asciiTheme="minorHAnsi" w:hAnsiTheme="minorHAnsi" w:cstheme="minorHAnsi"/>
                <w:color w:val="000000"/>
                <w:lang w:val="de-AT"/>
              </w:rPr>
              <w:t>L</w:t>
            </w:r>
            <w:r w:rsidR="003361CF">
              <w:rPr>
                <w:rFonts w:asciiTheme="minorHAnsi" w:hAnsiTheme="minorHAnsi" w:cstheme="minorHAnsi"/>
                <w:color w:val="000000"/>
                <w:lang w:val="de-AT"/>
              </w:rPr>
              <w:t>ab</w:t>
            </w:r>
          </w:p>
        </w:tc>
      </w:tr>
      <w:tr w:rsidR="007B1BDA" w:rsidRPr="007B1BDA" w14:paraId="0EDE469A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4568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Web Technologies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FF2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HTML, XML, CSS, JavaScript, jQuery, Angular, bootstrap</w:t>
            </w:r>
          </w:p>
        </w:tc>
      </w:tr>
      <w:tr w:rsidR="007B1BDA" w:rsidRPr="007B1BDA" w14:paraId="1DB52114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33C7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Logging Tools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04C0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Log4j</w:t>
            </w:r>
          </w:p>
        </w:tc>
      </w:tr>
      <w:tr w:rsidR="007B1BDA" w:rsidRPr="007B1BDA" w14:paraId="21F1650F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D0A2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Testing Tools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C4EB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JUnit</w:t>
            </w:r>
          </w:p>
        </w:tc>
      </w:tr>
      <w:tr w:rsidR="007B1BDA" w:rsidRPr="007B1BDA" w14:paraId="0B28EBD6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A353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Databases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8DCD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Oracle, SQL, MySQL</w:t>
            </w:r>
          </w:p>
        </w:tc>
      </w:tr>
      <w:tr w:rsidR="007B1BDA" w:rsidRPr="007B1BDA" w14:paraId="571FAC2A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159C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 xml:space="preserve">Operating Systems               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C33B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Windows, Mac OS, Linux/UNIX</w:t>
            </w:r>
          </w:p>
        </w:tc>
      </w:tr>
      <w:tr w:rsidR="007B1BDA" w:rsidRPr="007B1BDA" w14:paraId="4E4A7A06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994D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 xml:space="preserve">Web Services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1B34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REST API, Microservices</w:t>
            </w:r>
          </w:p>
        </w:tc>
      </w:tr>
      <w:tr w:rsidR="007B1BDA" w:rsidRPr="007B1BDA" w14:paraId="4436E749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13BF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Build Tool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3883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Maven</w:t>
            </w:r>
          </w:p>
        </w:tc>
      </w:tr>
      <w:tr w:rsidR="007B1BDA" w:rsidRPr="007B1BDA" w14:paraId="5616527B" w14:textId="77777777" w:rsidTr="000C58CA">
        <w:trPr>
          <w:trHeight w:val="24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B25D" w14:textId="77777777" w:rsidR="007B1BDA" w:rsidRPr="007B1BDA" w:rsidRDefault="007B1BDA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</w:rPr>
            </w:pPr>
            <w:r w:rsidRPr="007B1BDA">
              <w:rPr>
                <w:rFonts w:asciiTheme="minorHAnsi" w:hAnsiTheme="minorHAnsi" w:cstheme="minorHAnsi"/>
                <w:color w:val="000000"/>
              </w:rPr>
              <w:t>Cloud Computing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6144" w14:textId="78CD24AF" w:rsidR="007B1BDA" w:rsidRPr="007B1BDA" w:rsidRDefault="007032C1" w:rsidP="000C5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GCP, </w:t>
            </w:r>
            <w:r w:rsidR="007B1BDA" w:rsidRPr="007B1BDA">
              <w:rPr>
                <w:rFonts w:asciiTheme="minorHAnsi" w:hAnsiTheme="minorHAnsi" w:cstheme="minorHAnsi"/>
                <w:color w:val="000000"/>
              </w:rPr>
              <w:t>AWS, EBS, EC2, S3, RDS</w:t>
            </w:r>
          </w:p>
        </w:tc>
      </w:tr>
    </w:tbl>
    <w:p w14:paraId="6E83C2D8" w14:textId="77777777" w:rsidR="007B1BDA" w:rsidRPr="007B1BDA" w:rsidRDefault="007B1BDA" w:rsidP="004A7CCE">
      <w:pPr>
        <w:pStyle w:val="ExpEducation"/>
        <w:rPr>
          <w:rFonts w:asciiTheme="minorHAnsi" w:hAnsiTheme="minorHAnsi" w:cstheme="minorHAnsi"/>
          <w:b/>
          <w:bCs/>
          <w:smallCaps/>
          <w:color w:val="17365D" w:themeColor="text2" w:themeShade="BF"/>
          <w:sz w:val="28"/>
        </w:rPr>
      </w:pPr>
    </w:p>
    <w:p w14:paraId="44D62226" w14:textId="2911B5B4" w:rsidR="004D35BF" w:rsidRPr="007B1BDA" w:rsidRDefault="00495ED9" w:rsidP="004D35BF">
      <w:pPr>
        <w:pStyle w:val="ExpEducation"/>
        <w:jc w:val="center"/>
        <w:rPr>
          <w:rFonts w:asciiTheme="minorHAnsi" w:hAnsiTheme="minorHAnsi" w:cstheme="minorHAnsi"/>
          <w:b/>
          <w:bCs/>
          <w:smallCaps/>
          <w:color w:val="17365D" w:themeColor="text2" w:themeShade="BF"/>
          <w:sz w:val="28"/>
        </w:rPr>
      </w:pPr>
      <w:r>
        <w:rPr>
          <w:rFonts w:asciiTheme="minorHAnsi" w:hAnsiTheme="minorHAnsi" w:cstheme="minorHAnsi"/>
          <w:b/>
          <w:bCs/>
          <w:smallCaps/>
          <w:color w:val="17365D" w:themeColor="text2" w:themeShade="BF"/>
          <w:sz w:val="28"/>
        </w:rPr>
        <w:lastRenderedPageBreak/>
        <w:t xml:space="preserve">Other </w:t>
      </w:r>
      <w:r w:rsidR="004D35BF" w:rsidRPr="007B1BDA">
        <w:rPr>
          <w:rFonts w:asciiTheme="minorHAnsi" w:hAnsiTheme="minorHAnsi" w:cstheme="minorHAnsi"/>
          <w:b/>
          <w:bCs/>
          <w:smallCaps/>
          <w:color w:val="17365D" w:themeColor="text2" w:themeShade="BF"/>
          <w:sz w:val="28"/>
        </w:rPr>
        <w:t>Core Competencies</w:t>
      </w:r>
    </w:p>
    <w:p w14:paraId="65E8D708" w14:textId="0FB04D7C" w:rsidR="004D35BF" w:rsidRPr="007B1BDA" w:rsidRDefault="009A0F76" w:rsidP="009D5185">
      <w:pPr>
        <w:spacing w:before="120" w:after="120"/>
        <w:jc w:val="center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Information Technology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Software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Development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Project Management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0174D3" w:rsidRPr="007B1BDA">
        <w:rPr>
          <w:rFonts w:asciiTheme="minorHAnsi" w:hAnsiTheme="minorHAnsi" w:cstheme="minorHAnsi"/>
          <w:sz w:val="22"/>
          <w:szCs w:val="22"/>
        </w:rPr>
        <w:t xml:space="preserve">Networking 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● Consulting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Cybersecurity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System Administration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7C4C3B" w:rsidRPr="007B1BDA">
        <w:rPr>
          <w:rFonts w:asciiTheme="minorHAnsi" w:hAnsiTheme="minorHAnsi" w:cstheme="minorHAnsi"/>
          <w:sz w:val="22"/>
          <w:szCs w:val="22"/>
        </w:rPr>
        <w:t>Computer Science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Project Expediting </w:t>
      </w:r>
      <w:r w:rsidR="007C4C3B" w:rsidRPr="007B1BDA">
        <w:rPr>
          <w:rFonts w:asciiTheme="minorHAnsi" w:hAnsiTheme="minorHAnsi" w:cstheme="minorHAnsi"/>
          <w:sz w:val="22"/>
          <w:szCs w:val="22"/>
        </w:rPr>
        <w:t xml:space="preserve">● User Training </w:t>
      </w:r>
      <w:r w:rsidR="00C36126" w:rsidRPr="007B1BDA">
        <w:rPr>
          <w:rFonts w:asciiTheme="minorHAnsi" w:hAnsiTheme="minorHAnsi" w:cstheme="minorHAnsi"/>
          <w:sz w:val="22"/>
          <w:szCs w:val="22"/>
        </w:rPr>
        <w:t xml:space="preserve">● Virtual Education </w:t>
      </w:r>
      <w:r w:rsidR="007C4C3B" w:rsidRPr="007B1BDA">
        <w:rPr>
          <w:rFonts w:asciiTheme="minorHAnsi" w:hAnsiTheme="minorHAnsi" w:cstheme="minorHAnsi"/>
          <w:sz w:val="22"/>
          <w:szCs w:val="22"/>
        </w:rPr>
        <w:t xml:space="preserve">● Progress Reporting ● Talent Development 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● </w:t>
      </w:r>
      <w:r w:rsidR="000174D3" w:rsidRPr="007B1BDA">
        <w:rPr>
          <w:rFonts w:asciiTheme="minorHAnsi" w:hAnsiTheme="minorHAnsi" w:cstheme="minorHAnsi"/>
          <w:sz w:val="22"/>
          <w:szCs w:val="22"/>
        </w:rPr>
        <w:t>Classroom Instruction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Project Scheduling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Curriculum Development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Accurate Recordkeeping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7C4C3B" w:rsidRPr="007B1BDA">
        <w:rPr>
          <w:rFonts w:asciiTheme="minorHAnsi" w:hAnsiTheme="minorHAnsi" w:cstheme="minorHAnsi"/>
          <w:sz w:val="22"/>
          <w:szCs w:val="22"/>
        </w:rPr>
        <w:t>Faculty Collaboration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7C4C3B" w:rsidRPr="007B1BDA">
        <w:rPr>
          <w:rFonts w:asciiTheme="minorHAnsi" w:hAnsiTheme="minorHAnsi" w:cstheme="minorHAnsi"/>
          <w:sz w:val="22"/>
          <w:szCs w:val="22"/>
        </w:rPr>
        <w:t xml:space="preserve">Creative Communications 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● </w:t>
      </w:r>
      <w:r w:rsidR="007C4C3B" w:rsidRPr="007B1BDA">
        <w:rPr>
          <w:rFonts w:asciiTheme="minorHAnsi" w:hAnsiTheme="minorHAnsi" w:cstheme="minorHAnsi"/>
          <w:sz w:val="22"/>
          <w:szCs w:val="22"/>
        </w:rPr>
        <w:t>Academic Research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7C4C3B" w:rsidRPr="007B1BDA">
        <w:rPr>
          <w:rFonts w:asciiTheme="minorHAnsi" w:hAnsiTheme="minorHAnsi" w:cstheme="minorHAnsi"/>
          <w:sz w:val="22"/>
          <w:szCs w:val="22"/>
        </w:rPr>
        <w:t>Technical Writing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7C4C3B" w:rsidRPr="007B1BDA">
        <w:rPr>
          <w:rFonts w:asciiTheme="minorHAnsi" w:hAnsiTheme="minorHAnsi" w:cstheme="minorHAnsi"/>
          <w:sz w:val="22"/>
          <w:szCs w:val="22"/>
        </w:rPr>
        <w:t>File Updating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</w:t>
      </w:r>
      <w:r w:rsidR="00C36126" w:rsidRPr="007B1BDA">
        <w:rPr>
          <w:rFonts w:asciiTheme="minorHAnsi" w:hAnsiTheme="minorHAnsi" w:cstheme="minorHAnsi"/>
          <w:sz w:val="22"/>
          <w:szCs w:val="22"/>
        </w:rPr>
        <w:t xml:space="preserve">● Learning Modalities 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● </w:t>
      </w:r>
      <w:r w:rsidR="007C4C3B" w:rsidRPr="007B1BDA">
        <w:rPr>
          <w:rFonts w:asciiTheme="minorHAnsi" w:hAnsiTheme="minorHAnsi" w:cstheme="minorHAnsi"/>
          <w:sz w:val="22"/>
          <w:szCs w:val="22"/>
        </w:rPr>
        <w:t>Student Counseling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0174D3" w:rsidRPr="007B1BDA">
        <w:rPr>
          <w:rFonts w:asciiTheme="minorHAnsi" w:hAnsiTheme="minorHAnsi" w:cstheme="minorHAnsi"/>
          <w:sz w:val="22"/>
          <w:szCs w:val="22"/>
        </w:rPr>
        <w:t>SDLC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5C21FA" w:rsidRPr="007B1BDA">
        <w:rPr>
          <w:rFonts w:asciiTheme="minorHAnsi" w:hAnsiTheme="minorHAnsi" w:cstheme="minorHAnsi"/>
          <w:sz w:val="22"/>
          <w:szCs w:val="22"/>
        </w:rPr>
        <w:t>Student Visa</w:t>
      </w:r>
      <w:r w:rsidR="004D35BF" w:rsidRPr="007B1BDA">
        <w:rPr>
          <w:rFonts w:asciiTheme="minorHAnsi" w:hAnsiTheme="minorHAnsi" w:cstheme="minorHAnsi"/>
          <w:sz w:val="22"/>
          <w:szCs w:val="22"/>
        </w:rPr>
        <w:t xml:space="preserve"> ● </w:t>
      </w:r>
      <w:r w:rsidR="005C21FA" w:rsidRPr="007B1BDA">
        <w:rPr>
          <w:rFonts w:asciiTheme="minorHAnsi" w:hAnsiTheme="minorHAnsi" w:cstheme="minorHAnsi"/>
          <w:sz w:val="22"/>
          <w:szCs w:val="22"/>
        </w:rPr>
        <w:t xml:space="preserve">Cross-Cultural </w:t>
      </w:r>
      <w:r w:rsidR="007C4C3B" w:rsidRPr="007B1BDA">
        <w:rPr>
          <w:rFonts w:asciiTheme="minorHAnsi" w:hAnsiTheme="minorHAnsi" w:cstheme="minorHAnsi"/>
          <w:sz w:val="22"/>
          <w:szCs w:val="22"/>
        </w:rPr>
        <w:t xml:space="preserve">● </w:t>
      </w:r>
      <w:r w:rsidR="005C21FA" w:rsidRPr="007B1BDA">
        <w:rPr>
          <w:rFonts w:asciiTheme="minorHAnsi" w:hAnsiTheme="minorHAnsi" w:cstheme="minorHAnsi"/>
          <w:sz w:val="22"/>
          <w:szCs w:val="22"/>
        </w:rPr>
        <w:t xml:space="preserve">Multilingual </w:t>
      </w:r>
      <w:r w:rsidR="007C4C3B" w:rsidRPr="007B1BDA">
        <w:rPr>
          <w:rFonts w:asciiTheme="minorHAnsi" w:hAnsiTheme="minorHAnsi" w:cstheme="minorHAnsi"/>
          <w:sz w:val="22"/>
          <w:szCs w:val="22"/>
        </w:rPr>
        <w:t xml:space="preserve">● </w:t>
      </w:r>
      <w:r w:rsidR="005C21FA" w:rsidRPr="007B1BDA">
        <w:rPr>
          <w:rFonts w:asciiTheme="minorHAnsi" w:hAnsiTheme="minorHAnsi" w:cstheme="minorHAnsi"/>
          <w:sz w:val="22"/>
          <w:szCs w:val="22"/>
        </w:rPr>
        <w:t>International Business Dynamics</w:t>
      </w:r>
    </w:p>
    <w:p w14:paraId="79993528" w14:textId="77777777" w:rsidR="00B54F4A" w:rsidRPr="007B1BDA" w:rsidRDefault="00B54F4A" w:rsidP="009D5185">
      <w:pPr>
        <w:spacing w:before="120" w:after="120"/>
        <w:jc w:val="center"/>
        <w:rPr>
          <w:rFonts w:asciiTheme="minorHAnsi" w:hAnsiTheme="minorHAnsi" w:cstheme="minorHAnsi"/>
          <w:sz w:val="22"/>
          <w:szCs w:val="22"/>
        </w:rPr>
      </w:pPr>
    </w:p>
    <w:p w14:paraId="59814757" w14:textId="77777777" w:rsidR="005C21FA" w:rsidRPr="007B1BDA" w:rsidRDefault="005C21FA" w:rsidP="005C21FA">
      <w:pPr>
        <w:pBdr>
          <w:top w:val="single" w:sz="4" w:space="1" w:color="C0C0C0"/>
          <w:bottom w:val="single" w:sz="4" w:space="1" w:color="C0C0C0"/>
        </w:pBdr>
        <w:shd w:val="clear" w:color="auto" w:fill="244061"/>
        <w:tabs>
          <w:tab w:val="right" w:pos="10530"/>
        </w:tabs>
        <w:ind w:right="-152"/>
        <w:jc w:val="center"/>
        <w:rPr>
          <w:rFonts w:asciiTheme="minorHAnsi" w:hAnsiTheme="minorHAnsi" w:cstheme="minorHAnsi"/>
          <w:i/>
          <w:smallCaps/>
          <w:color w:val="FFFFFF" w:themeColor="background1"/>
          <w:spacing w:val="-2"/>
          <w:sz w:val="28"/>
        </w:rPr>
      </w:pPr>
      <w:r w:rsidRPr="007B1BDA">
        <w:rPr>
          <w:rFonts w:asciiTheme="minorHAnsi" w:hAnsiTheme="minorHAnsi" w:cstheme="minorHAnsi"/>
          <w:b/>
          <w:smallCaps/>
          <w:color w:val="FFFFFF" w:themeColor="background1"/>
          <w:sz w:val="28"/>
          <w:szCs w:val="22"/>
        </w:rPr>
        <w:t>Education</w:t>
      </w:r>
    </w:p>
    <w:p w14:paraId="4F9AB0D7" w14:textId="77777777" w:rsidR="005C21FA" w:rsidRPr="007B1BDA" w:rsidRDefault="005C21FA" w:rsidP="005C21FA">
      <w:pPr>
        <w:spacing w:before="250"/>
        <w:ind w:right="-115"/>
        <w:jc w:val="center"/>
        <w:rPr>
          <w:rFonts w:asciiTheme="minorHAnsi" w:hAnsiTheme="minorHAnsi" w:cstheme="minorHAnsi"/>
          <w:b/>
          <w:bCs/>
          <w:sz w:val="22"/>
          <w:szCs w:val="22"/>
        </w:rPr>
        <w:sectPr w:rsidR="005C21FA" w:rsidRPr="007B1BDA" w:rsidSect="001621C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720" w:right="864" w:bottom="720" w:left="864" w:header="720" w:footer="274" w:gutter="0"/>
          <w:cols w:space="720"/>
          <w:titlePg/>
          <w:docGrid w:linePitch="272"/>
        </w:sectPr>
      </w:pPr>
    </w:p>
    <w:p w14:paraId="7C7F18F2" w14:textId="5175D772" w:rsidR="005C21FA" w:rsidRPr="007B1BDA" w:rsidRDefault="005C21FA" w:rsidP="005C21FA">
      <w:pPr>
        <w:spacing w:before="80"/>
        <w:ind w:right="-115"/>
        <w:jc w:val="center"/>
        <w:rPr>
          <w:rFonts w:asciiTheme="minorHAnsi" w:hAnsiTheme="minorHAnsi" w:cstheme="minorHAnsi"/>
          <w:b/>
          <w:bCs/>
          <w:sz w:val="22"/>
          <w:szCs w:val="21"/>
        </w:rPr>
      </w:pPr>
      <w:r w:rsidRPr="007B1BDA">
        <w:rPr>
          <w:rFonts w:asciiTheme="minorHAnsi" w:hAnsiTheme="minorHAnsi" w:cstheme="minorHAnsi"/>
          <w:b/>
          <w:bCs/>
          <w:sz w:val="22"/>
          <w:szCs w:val="21"/>
        </w:rPr>
        <w:t xml:space="preserve">MS – Information System (2020), </w:t>
      </w:r>
      <w:r w:rsidR="00141DD1" w:rsidRPr="007B1BDA">
        <w:rPr>
          <w:rFonts w:asciiTheme="minorHAnsi" w:hAnsiTheme="minorHAnsi" w:cstheme="minorHAnsi"/>
          <w:bCs/>
          <w:smallCaps/>
          <w:sz w:val="22"/>
          <w:szCs w:val="21"/>
        </w:rPr>
        <w:t>NORTHWESTERN UNIVERSITY</w:t>
      </w:r>
      <w:r w:rsidRPr="007B1BDA">
        <w:rPr>
          <w:rFonts w:asciiTheme="minorHAnsi" w:hAnsiTheme="minorHAnsi" w:cstheme="minorHAnsi"/>
          <w:bCs/>
          <w:smallCaps/>
          <w:sz w:val="22"/>
          <w:szCs w:val="21"/>
        </w:rPr>
        <w:t xml:space="preserve">, </w:t>
      </w:r>
      <w:r w:rsidRPr="007B1BDA">
        <w:rPr>
          <w:rFonts w:asciiTheme="minorHAnsi" w:hAnsiTheme="minorHAnsi" w:cstheme="minorHAnsi"/>
          <w:bCs/>
          <w:sz w:val="22"/>
          <w:szCs w:val="21"/>
        </w:rPr>
        <w:t>Evanston, IL</w:t>
      </w:r>
    </w:p>
    <w:p w14:paraId="32ECEAE2" w14:textId="75F19B21" w:rsidR="005C21FA" w:rsidRPr="007B1BDA" w:rsidRDefault="005C21FA" w:rsidP="005C21FA">
      <w:pPr>
        <w:spacing w:before="40"/>
        <w:ind w:right="-115"/>
        <w:jc w:val="center"/>
        <w:rPr>
          <w:rFonts w:asciiTheme="minorHAnsi" w:hAnsiTheme="minorHAnsi" w:cstheme="minorHAnsi"/>
          <w:bCs/>
          <w:i/>
          <w:sz w:val="22"/>
          <w:szCs w:val="21"/>
        </w:rPr>
      </w:pPr>
      <w:r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- </w:t>
      </w:r>
      <w:r w:rsidR="000174D3" w:rsidRPr="007B1BDA">
        <w:rPr>
          <w:rFonts w:asciiTheme="minorHAnsi" w:hAnsiTheme="minorHAnsi" w:cstheme="minorHAnsi"/>
          <w:bCs/>
          <w:i/>
          <w:sz w:val="22"/>
          <w:szCs w:val="21"/>
        </w:rPr>
        <w:t>Key courses in Networking and Cybersecurity</w:t>
      </w:r>
      <w:r w:rsidRPr="007B1BDA">
        <w:rPr>
          <w:rFonts w:asciiTheme="minorHAnsi" w:hAnsiTheme="minorHAnsi" w:cstheme="minorHAnsi"/>
          <w:bCs/>
          <w:i/>
          <w:sz w:val="22"/>
          <w:szCs w:val="21"/>
        </w:rPr>
        <w:t>.</w:t>
      </w:r>
    </w:p>
    <w:p w14:paraId="45FBBA64" w14:textId="2F231D5D" w:rsidR="005C21FA" w:rsidRPr="007B1BDA" w:rsidRDefault="005C21FA" w:rsidP="005C21FA">
      <w:pPr>
        <w:spacing w:before="80"/>
        <w:ind w:right="-115"/>
        <w:jc w:val="center"/>
        <w:rPr>
          <w:rFonts w:asciiTheme="minorHAnsi" w:hAnsiTheme="minorHAnsi" w:cstheme="minorHAnsi"/>
          <w:b/>
          <w:bCs/>
          <w:sz w:val="22"/>
          <w:szCs w:val="21"/>
        </w:rPr>
      </w:pPr>
      <w:r w:rsidRPr="007B1BDA">
        <w:rPr>
          <w:rFonts w:asciiTheme="minorHAnsi" w:hAnsiTheme="minorHAnsi" w:cstheme="minorHAnsi"/>
          <w:b/>
          <w:bCs/>
          <w:sz w:val="22"/>
          <w:szCs w:val="21"/>
        </w:rPr>
        <w:t xml:space="preserve">BS – Computer Science (2001), </w:t>
      </w:r>
      <w:r w:rsidRPr="007B1BDA">
        <w:rPr>
          <w:rFonts w:asciiTheme="minorHAnsi" w:hAnsiTheme="minorHAnsi" w:cstheme="minorHAnsi"/>
          <w:bCs/>
          <w:smallCaps/>
          <w:sz w:val="22"/>
          <w:szCs w:val="21"/>
        </w:rPr>
        <w:t xml:space="preserve">University of Sindh, </w:t>
      </w:r>
      <w:r w:rsidRPr="007B1BDA">
        <w:rPr>
          <w:rFonts w:asciiTheme="minorHAnsi" w:hAnsiTheme="minorHAnsi" w:cstheme="minorHAnsi"/>
          <w:bCs/>
          <w:sz w:val="22"/>
          <w:szCs w:val="21"/>
        </w:rPr>
        <w:t>Jamshoro, Pakistan</w:t>
      </w:r>
    </w:p>
    <w:p w14:paraId="652A6372" w14:textId="0B4C4305" w:rsidR="005C21FA" w:rsidRPr="007B1BDA" w:rsidRDefault="005C21FA" w:rsidP="005C21FA">
      <w:pPr>
        <w:ind w:right="-115"/>
        <w:jc w:val="center"/>
        <w:rPr>
          <w:rFonts w:asciiTheme="minorHAnsi" w:hAnsiTheme="minorHAnsi" w:cstheme="minorHAnsi"/>
          <w:bCs/>
          <w:i/>
          <w:sz w:val="22"/>
          <w:szCs w:val="21"/>
        </w:rPr>
      </w:pPr>
      <w:r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- </w:t>
      </w:r>
      <w:r w:rsidR="000174D3"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Member, </w:t>
      </w:r>
      <w:r w:rsidR="00141DD1" w:rsidRPr="007B1BDA">
        <w:rPr>
          <w:rFonts w:asciiTheme="minorHAnsi" w:hAnsiTheme="minorHAnsi" w:cstheme="minorHAnsi"/>
          <w:bCs/>
          <w:i/>
          <w:sz w:val="22"/>
          <w:szCs w:val="21"/>
        </w:rPr>
        <w:t>SSU (</w:t>
      </w:r>
      <w:r w:rsidR="00755097" w:rsidRPr="007B1BDA">
        <w:rPr>
          <w:rFonts w:asciiTheme="minorHAnsi" w:hAnsiTheme="minorHAnsi" w:cstheme="minorHAnsi"/>
          <w:bCs/>
          <w:i/>
          <w:sz w:val="22"/>
          <w:szCs w:val="21"/>
        </w:rPr>
        <w:t>student union)</w:t>
      </w:r>
      <w:r w:rsidR="000174D3"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 and Soccer team</w:t>
      </w:r>
      <w:r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.  </w:t>
      </w:r>
    </w:p>
    <w:p w14:paraId="59398BAD" w14:textId="77777777" w:rsidR="00B54F4A" w:rsidRDefault="005C21FA" w:rsidP="005C21FA">
      <w:pPr>
        <w:ind w:right="-115"/>
        <w:jc w:val="center"/>
        <w:rPr>
          <w:rFonts w:asciiTheme="minorHAnsi" w:hAnsiTheme="minorHAnsi" w:cstheme="minorHAnsi"/>
          <w:bCs/>
          <w:i/>
          <w:sz w:val="22"/>
          <w:szCs w:val="21"/>
        </w:rPr>
      </w:pPr>
      <w:r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- </w:t>
      </w:r>
      <w:r w:rsidR="00DE6F0F" w:rsidRPr="007B1BDA">
        <w:rPr>
          <w:rFonts w:asciiTheme="minorHAnsi" w:hAnsiTheme="minorHAnsi" w:cstheme="minorHAnsi"/>
          <w:bCs/>
          <w:i/>
          <w:sz w:val="22"/>
          <w:szCs w:val="21"/>
        </w:rPr>
        <w:t>Key courses in Computer Science and Database Management System.</w:t>
      </w:r>
    </w:p>
    <w:p w14:paraId="61F1D3AC" w14:textId="77777777" w:rsidR="004A7CCE" w:rsidRDefault="004A7CCE" w:rsidP="005C21FA">
      <w:pPr>
        <w:ind w:right="-115"/>
        <w:jc w:val="center"/>
        <w:rPr>
          <w:rFonts w:asciiTheme="minorHAnsi" w:hAnsiTheme="minorHAnsi" w:cstheme="minorHAnsi"/>
          <w:bCs/>
          <w:i/>
          <w:sz w:val="22"/>
          <w:szCs w:val="21"/>
        </w:rPr>
      </w:pPr>
    </w:p>
    <w:p w14:paraId="27AF0BAD" w14:textId="77777777" w:rsidR="004A7CCE" w:rsidRPr="007B1BDA" w:rsidRDefault="004A7CCE" w:rsidP="004A7CCE">
      <w:pPr>
        <w:pBdr>
          <w:top w:val="single" w:sz="4" w:space="1" w:color="C0C0C0"/>
          <w:bottom w:val="single" w:sz="4" w:space="1" w:color="C0C0C0"/>
        </w:pBdr>
        <w:shd w:val="clear" w:color="auto" w:fill="244061"/>
        <w:tabs>
          <w:tab w:val="right" w:pos="10530"/>
        </w:tabs>
        <w:spacing w:before="80"/>
        <w:ind w:right="-158"/>
        <w:jc w:val="center"/>
        <w:rPr>
          <w:rFonts w:asciiTheme="minorHAnsi" w:hAnsiTheme="minorHAnsi" w:cstheme="minorHAnsi"/>
          <w:b/>
          <w:smallCaps/>
          <w:color w:val="FFFFFF" w:themeColor="background1"/>
          <w:sz w:val="28"/>
          <w:szCs w:val="22"/>
        </w:rPr>
      </w:pPr>
      <w:r w:rsidRPr="007B1BDA">
        <w:rPr>
          <w:rFonts w:asciiTheme="minorHAnsi" w:hAnsiTheme="minorHAnsi" w:cstheme="minorHAnsi"/>
          <w:b/>
          <w:smallCaps/>
          <w:color w:val="FFFFFF" w:themeColor="background1"/>
          <w:sz w:val="28"/>
          <w:szCs w:val="22"/>
        </w:rPr>
        <w:t>Professional Training and certifications</w:t>
      </w:r>
    </w:p>
    <w:p w14:paraId="015FA71F" w14:textId="77777777" w:rsidR="004A7CCE" w:rsidRDefault="004A7CCE" w:rsidP="004A7CCE">
      <w:pPr>
        <w:pStyle w:val="List2"/>
        <w:numPr>
          <w:ilvl w:val="0"/>
          <w:numId w:val="24"/>
        </w:numPr>
        <w:spacing w:before="80"/>
        <w:ind w:left="360"/>
        <w:rPr>
          <w:rFonts w:asciiTheme="minorHAnsi" w:hAnsiTheme="minorHAnsi" w:cstheme="minorHAnsi"/>
          <w:sz w:val="22"/>
          <w:szCs w:val="21"/>
        </w:rPr>
      </w:pPr>
      <w:r>
        <w:rPr>
          <w:rFonts w:asciiTheme="minorHAnsi" w:hAnsiTheme="minorHAnsi" w:cstheme="minorHAnsi"/>
          <w:sz w:val="22"/>
          <w:szCs w:val="21"/>
        </w:rPr>
        <w:t>Oracle Certified Associate – JAVA SE 8 programmer – 15 Dec 2023</w:t>
      </w:r>
    </w:p>
    <w:p w14:paraId="4D9AF760" w14:textId="77777777" w:rsidR="004A7CCE" w:rsidRDefault="004A7CCE" w:rsidP="004A7CCE">
      <w:pPr>
        <w:pStyle w:val="List2"/>
        <w:numPr>
          <w:ilvl w:val="0"/>
          <w:numId w:val="24"/>
        </w:numPr>
        <w:spacing w:before="80"/>
        <w:ind w:left="360"/>
        <w:rPr>
          <w:rFonts w:asciiTheme="minorHAnsi" w:hAnsiTheme="minorHAnsi" w:cstheme="minorHAnsi"/>
          <w:sz w:val="22"/>
          <w:szCs w:val="21"/>
        </w:rPr>
      </w:pPr>
      <w:r>
        <w:rPr>
          <w:rFonts w:asciiTheme="minorHAnsi" w:hAnsiTheme="minorHAnsi" w:cstheme="minorHAnsi"/>
          <w:sz w:val="22"/>
          <w:szCs w:val="21"/>
        </w:rPr>
        <w:t>Google Cloud Certified – Associate Cloud Engineer – 15 Sep 2023</w:t>
      </w:r>
    </w:p>
    <w:p w14:paraId="4D10F0AC" w14:textId="77777777" w:rsidR="004A7CCE" w:rsidRPr="007B1BDA" w:rsidRDefault="004A7CCE" w:rsidP="004A7CCE">
      <w:pPr>
        <w:pStyle w:val="List2"/>
        <w:numPr>
          <w:ilvl w:val="0"/>
          <w:numId w:val="24"/>
        </w:numPr>
        <w:spacing w:before="80"/>
        <w:ind w:left="360"/>
        <w:rPr>
          <w:rFonts w:asciiTheme="minorHAnsi" w:hAnsiTheme="minorHAnsi" w:cstheme="minorHAnsi"/>
          <w:sz w:val="22"/>
          <w:szCs w:val="21"/>
        </w:rPr>
      </w:pPr>
      <w:r w:rsidRPr="007B1BDA">
        <w:rPr>
          <w:rFonts w:asciiTheme="minorHAnsi" w:hAnsiTheme="minorHAnsi" w:cstheme="minorHAnsi"/>
          <w:sz w:val="22"/>
          <w:szCs w:val="21"/>
        </w:rPr>
        <w:t xml:space="preserve">Java developer Training course by </w:t>
      </w:r>
      <w:proofErr w:type="spellStart"/>
      <w:r w:rsidRPr="007B1BDA">
        <w:rPr>
          <w:rFonts w:asciiTheme="minorHAnsi" w:hAnsiTheme="minorHAnsi" w:cstheme="minorHAnsi"/>
          <w:sz w:val="22"/>
          <w:szCs w:val="21"/>
        </w:rPr>
        <w:t>ClassBoxes</w:t>
      </w:r>
      <w:proofErr w:type="spellEnd"/>
      <w:r w:rsidRPr="007B1BDA">
        <w:rPr>
          <w:rFonts w:asciiTheme="minorHAnsi" w:hAnsiTheme="minorHAnsi" w:cstheme="minorHAnsi"/>
          <w:sz w:val="22"/>
          <w:szCs w:val="21"/>
        </w:rPr>
        <w:t xml:space="preserve"> Inc</w:t>
      </w:r>
    </w:p>
    <w:p w14:paraId="1DEDD0C6" w14:textId="77777777" w:rsidR="004A7CCE" w:rsidRPr="007B1BDA" w:rsidRDefault="004A7CCE" w:rsidP="004A7CCE">
      <w:pPr>
        <w:pStyle w:val="List2"/>
        <w:numPr>
          <w:ilvl w:val="0"/>
          <w:numId w:val="24"/>
        </w:numPr>
        <w:spacing w:before="80"/>
        <w:ind w:left="360"/>
        <w:rPr>
          <w:rFonts w:asciiTheme="minorHAnsi" w:hAnsiTheme="minorHAnsi" w:cstheme="minorHAnsi"/>
          <w:sz w:val="22"/>
          <w:szCs w:val="21"/>
        </w:rPr>
      </w:pPr>
      <w:r w:rsidRPr="007B1BDA">
        <w:rPr>
          <w:rFonts w:asciiTheme="minorHAnsi" w:hAnsiTheme="minorHAnsi" w:cstheme="minorHAnsi"/>
          <w:sz w:val="22"/>
          <w:szCs w:val="21"/>
        </w:rPr>
        <w:t xml:space="preserve">Classes in IT Fundamentals(certified), A+, </w:t>
      </w:r>
      <w:proofErr w:type="spellStart"/>
      <w:r w:rsidRPr="007B1BDA">
        <w:rPr>
          <w:rFonts w:asciiTheme="minorHAnsi" w:hAnsiTheme="minorHAnsi" w:cstheme="minorHAnsi"/>
          <w:sz w:val="22"/>
          <w:szCs w:val="21"/>
        </w:rPr>
        <w:t>PenTest</w:t>
      </w:r>
      <w:proofErr w:type="spellEnd"/>
      <w:r w:rsidRPr="007B1BDA">
        <w:rPr>
          <w:rFonts w:asciiTheme="minorHAnsi" w:hAnsiTheme="minorHAnsi" w:cstheme="minorHAnsi"/>
          <w:sz w:val="22"/>
          <w:szCs w:val="21"/>
        </w:rPr>
        <w:t>, Network+, Cybersecurity Analysis from CompTIA.</w:t>
      </w:r>
    </w:p>
    <w:p w14:paraId="476F110C" w14:textId="77777777" w:rsidR="004A7CCE" w:rsidRPr="007B1BDA" w:rsidRDefault="004A7CCE" w:rsidP="004A7CCE">
      <w:pPr>
        <w:pStyle w:val="List2"/>
        <w:numPr>
          <w:ilvl w:val="0"/>
          <w:numId w:val="24"/>
        </w:numPr>
        <w:spacing w:before="80"/>
        <w:ind w:left="360"/>
        <w:rPr>
          <w:rFonts w:asciiTheme="minorHAnsi" w:hAnsiTheme="minorHAnsi" w:cstheme="minorHAnsi"/>
          <w:sz w:val="22"/>
          <w:szCs w:val="21"/>
        </w:rPr>
      </w:pPr>
      <w:r w:rsidRPr="007B1BDA">
        <w:rPr>
          <w:rFonts w:asciiTheme="minorHAnsi" w:hAnsiTheme="minorHAnsi" w:cstheme="minorHAnsi"/>
          <w:sz w:val="22"/>
          <w:szCs w:val="21"/>
        </w:rPr>
        <w:t>Certificate in Computer Science through Omdurman Ahlia University in 1996.</w:t>
      </w:r>
    </w:p>
    <w:p w14:paraId="0AEDE064" w14:textId="77777777" w:rsidR="004A7CCE" w:rsidRPr="007B1BDA" w:rsidRDefault="004A7CCE" w:rsidP="004A7CCE">
      <w:pPr>
        <w:pStyle w:val="List2"/>
        <w:numPr>
          <w:ilvl w:val="0"/>
          <w:numId w:val="24"/>
        </w:numPr>
        <w:spacing w:before="80"/>
        <w:ind w:left="360"/>
        <w:rPr>
          <w:rFonts w:asciiTheme="minorHAnsi" w:hAnsiTheme="minorHAnsi" w:cstheme="minorHAnsi"/>
          <w:sz w:val="22"/>
          <w:szCs w:val="21"/>
        </w:rPr>
      </w:pPr>
      <w:r w:rsidRPr="007B1BDA">
        <w:rPr>
          <w:rFonts w:asciiTheme="minorHAnsi" w:hAnsiTheme="minorHAnsi" w:cstheme="minorHAnsi"/>
          <w:sz w:val="22"/>
          <w:szCs w:val="21"/>
        </w:rPr>
        <w:t>Member, IEEE Advancing Technology for Humanity, IMCS Institute of Mathematics and Computer Science, ACM Association for Computing Machinery.</w:t>
      </w:r>
    </w:p>
    <w:p w14:paraId="395908B0" w14:textId="77777777" w:rsidR="004A7CCE" w:rsidRPr="007B1BDA" w:rsidRDefault="004A7CCE" w:rsidP="005C21FA">
      <w:pPr>
        <w:ind w:right="-115"/>
        <w:jc w:val="center"/>
        <w:rPr>
          <w:rFonts w:asciiTheme="minorHAnsi" w:hAnsiTheme="minorHAnsi" w:cstheme="minorHAnsi"/>
          <w:bCs/>
          <w:i/>
          <w:sz w:val="22"/>
          <w:szCs w:val="21"/>
        </w:rPr>
      </w:pPr>
    </w:p>
    <w:p w14:paraId="2635F371" w14:textId="074766A5" w:rsidR="005C21FA" w:rsidRPr="007B1BDA" w:rsidRDefault="005C21FA" w:rsidP="005C21FA">
      <w:pPr>
        <w:ind w:right="-115"/>
        <w:jc w:val="center"/>
        <w:rPr>
          <w:rFonts w:asciiTheme="minorHAnsi" w:hAnsiTheme="minorHAnsi" w:cstheme="minorHAnsi"/>
          <w:bCs/>
          <w:i/>
          <w:sz w:val="22"/>
          <w:szCs w:val="21"/>
        </w:rPr>
      </w:pPr>
      <w:r w:rsidRPr="007B1BDA">
        <w:rPr>
          <w:rFonts w:asciiTheme="minorHAnsi" w:hAnsiTheme="minorHAnsi" w:cstheme="minorHAnsi"/>
          <w:bCs/>
          <w:i/>
          <w:sz w:val="22"/>
          <w:szCs w:val="21"/>
        </w:rPr>
        <w:t xml:space="preserve">  </w:t>
      </w:r>
    </w:p>
    <w:p w14:paraId="7FCCF7D3" w14:textId="77777777" w:rsidR="005C21FA" w:rsidRPr="007B1BDA" w:rsidRDefault="005C21FA" w:rsidP="005C21FA">
      <w:pPr>
        <w:pBdr>
          <w:top w:val="single" w:sz="4" w:space="1" w:color="C0C0C0"/>
          <w:bottom w:val="single" w:sz="4" w:space="1" w:color="C0C0C0"/>
        </w:pBdr>
        <w:shd w:val="clear" w:color="auto" w:fill="244061"/>
        <w:tabs>
          <w:tab w:val="right" w:pos="10530"/>
        </w:tabs>
        <w:ind w:right="-152"/>
        <w:jc w:val="center"/>
        <w:rPr>
          <w:rFonts w:asciiTheme="minorHAnsi" w:hAnsiTheme="minorHAnsi" w:cstheme="minorHAnsi"/>
          <w:b/>
          <w:smallCaps/>
          <w:color w:val="FFFFFF" w:themeColor="background1"/>
          <w:sz w:val="28"/>
          <w:szCs w:val="22"/>
        </w:rPr>
      </w:pPr>
      <w:r w:rsidRPr="007B1BDA">
        <w:rPr>
          <w:rFonts w:asciiTheme="minorHAnsi" w:hAnsiTheme="minorHAnsi" w:cstheme="minorHAnsi"/>
          <w:b/>
          <w:smallCaps/>
          <w:color w:val="FFFFFF" w:themeColor="background1"/>
          <w:sz w:val="28"/>
          <w:szCs w:val="22"/>
        </w:rPr>
        <w:t>Technical Background</w:t>
      </w:r>
    </w:p>
    <w:p w14:paraId="1A2C252F" w14:textId="7A8F7C3A" w:rsidR="00B54F4A" w:rsidRPr="007B1BDA" w:rsidRDefault="005C21FA" w:rsidP="007B1BDA">
      <w:pPr>
        <w:pStyle w:val="List2"/>
        <w:numPr>
          <w:ilvl w:val="0"/>
          <w:numId w:val="24"/>
        </w:numPr>
        <w:spacing w:before="80" w:after="80"/>
        <w:ind w:left="360"/>
        <w:rPr>
          <w:rFonts w:asciiTheme="minorHAnsi" w:hAnsiTheme="minorHAnsi" w:cstheme="minorHAnsi"/>
          <w:sz w:val="22"/>
          <w:szCs w:val="21"/>
        </w:rPr>
      </w:pPr>
      <w:r w:rsidRPr="007B1BDA">
        <w:rPr>
          <w:rFonts w:asciiTheme="minorHAnsi" w:hAnsiTheme="minorHAnsi" w:cstheme="minorHAnsi"/>
          <w:sz w:val="22"/>
          <w:szCs w:val="21"/>
        </w:rPr>
        <w:t>Proficient in MS Office Suite, HTML5, JavaScript, CSS, SQL, Java, C++, Python and C language.</w:t>
      </w:r>
    </w:p>
    <w:p w14:paraId="1E2B8985" w14:textId="77777777" w:rsidR="00B54F4A" w:rsidRPr="007B1BDA" w:rsidRDefault="00B54F4A" w:rsidP="00B54F4A">
      <w:pPr>
        <w:pStyle w:val="List2"/>
        <w:spacing w:before="80" w:after="80"/>
        <w:rPr>
          <w:rFonts w:asciiTheme="minorHAnsi" w:hAnsiTheme="minorHAnsi" w:cstheme="minorHAnsi"/>
          <w:sz w:val="22"/>
          <w:szCs w:val="21"/>
        </w:rPr>
      </w:pPr>
    </w:p>
    <w:p w14:paraId="7A792073" w14:textId="2BB0F1D6" w:rsidR="00B803BC" w:rsidRPr="007B1BDA" w:rsidRDefault="005247CA" w:rsidP="004449EA">
      <w:pPr>
        <w:tabs>
          <w:tab w:val="left" w:pos="180"/>
          <w:tab w:val="left" w:pos="3870"/>
          <w:tab w:val="left" w:pos="7380"/>
          <w:tab w:val="right" w:pos="10490"/>
        </w:tabs>
        <w:ind w:right="-115"/>
        <w:rPr>
          <w:rFonts w:asciiTheme="minorHAnsi" w:hAnsiTheme="minorHAnsi" w:cstheme="minorHAnsi"/>
          <w:b/>
          <w:smallCaps/>
          <w:spacing w:val="20"/>
          <w:sz w:val="2"/>
          <w:szCs w:val="10"/>
        </w:rPr>
      </w:pPr>
      <w:r w:rsidRPr="007B1BDA">
        <w:rPr>
          <w:rFonts w:asciiTheme="minorHAnsi" w:hAnsiTheme="minorHAnsi" w:cstheme="minorHAnsi"/>
          <w:bCs/>
          <w:spacing w:val="-2"/>
          <w:sz w:val="21"/>
          <w:szCs w:val="21"/>
        </w:rPr>
        <w:tab/>
        <w:t xml:space="preserve">    </w:t>
      </w:r>
    </w:p>
    <w:p w14:paraId="13DEC401" w14:textId="77777777" w:rsidR="004B2651" w:rsidRPr="007B1BDA" w:rsidRDefault="004D35BF" w:rsidP="00076057">
      <w:pPr>
        <w:pBdr>
          <w:top w:val="single" w:sz="4" w:space="1" w:color="C0C0C0"/>
          <w:bottom w:val="single" w:sz="4" w:space="1" w:color="C0C0C0"/>
        </w:pBdr>
        <w:shd w:val="clear" w:color="auto" w:fill="244061"/>
        <w:tabs>
          <w:tab w:val="right" w:pos="10530"/>
        </w:tabs>
        <w:ind w:right="-152"/>
        <w:jc w:val="center"/>
        <w:rPr>
          <w:rFonts w:asciiTheme="minorHAnsi" w:hAnsiTheme="minorHAnsi" w:cstheme="minorHAnsi"/>
          <w:i/>
          <w:smallCaps/>
          <w:color w:val="FFFFFF" w:themeColor="background1"/>
          <w:spacing w:val="-2"/>
          <w:sz w:val="28"/>
        </w:rPr>
      </w:pPr>
      <w:r w:rsidRPr="007B1BDA">
        <w:rPr>
          <w:rFonts w:asciiTheme="minorHAnsi" w:hAnsiTheme="minorHAnsi" w:cstheme="minorHAnsi"/>
          <w:b/>
          <w:smallCaps/>
          <w:color w:val="FFFFFF" w:themeColor="background1"/>
          <w:sz w:val="28"/>
          <w:szCs w:val="22"/>
        </w:rPr>
        <w:t>Employment &amp; Accomplishments</w:t>
      </w:r>
    </w:p>
    <w:p w14:paraId="375D8109" w14:textId="77777777" w:rsidR="007B1BDA" w:rsidRPr="007B1BDA" w:rsidRDefault="007B1BDA" w:rsidP="009D5185">
      <w:pPr>
        <w:tabs>
          <w:tab w:val="right" w:pos="10206"/>
        </w:tabs>
        <w:spacing w:before="120"/>
        <w:ind w:right="-115"/>
        <w:jc w:val="center"/>
        <w:outlineLvl w:val="0"/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</w:pPr>
    </w:p>
    <w:p w14:paraId="26CA0CAC" w14:textId="56EF0052" w:rsidR="008D4606" w:rsidRDefault="008D4606" w:rsidP="007B1BDA">
      <w:pPr>
        <w:tabs>
          <w:tab w:val="right" w:pos="10206"/>
        </w:tabs>
        <w:spacing w:before="120"/>
        <w:ind w:right="-115"/>
        <w:jc w:val="center"/>
        <w:outlineLvl w:val="0"/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</w:pPr>
      <w:r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COGNIZANT</w:t>
      </w:r>
      <w:r w:rsidR="00141DD1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,</w:t>
      </w:r>
      <w:r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 xml:space="preserve"> NEW</w:t>
      </w:r>
      <w:r w:rsidR="00141DD1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 xml:space="preserve"> </w:t>
      </w:r>
      <w:r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 xml:space="preserve">JERSY, </w:t>
      </w:r>
      <w:proofErr w:type="gramStart"/>
      <w:r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NJ(</w:t>
      </w:r>
      <w:proofErr w:type="gramEnd"/>
      <w:r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AUGEST 2022-</w:t>
      </w:r>
      <w:r w:rsidR="000F042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January 2024</w:t>
      </w:r>
      <w:r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)</w:t>
      </w:r>
    </w:p>
    <w:p w14:paraId="244E3789" w14:textId="77777777" w:rsidR="000E3D98" w:rsidRPr="007B1BDA" w:rsidRDefault="000E3D98" w:rsidP="000E3D98">
      <w:pPr>
        <w:jc w:val="both"/>
        <w:rPr>
          <w:rFonts w:asciiTheme="minorHAnsi" w:hAnsiTheme="minorHAnsi" w:cstheme="minorHAnsi"/>
          <w:b/>
          <w:color w:val="000000"/>
        </w:rPr>
      </w:pPr>
      <w:r w:rsidRPr="007B1BDA">
        <w:rPr>
          <w:rFonts w:asciiTheme="minorHAnsi" w:hAnsiTheme="minorHAnsi" w:cstheme="minorHAnsi"/>
          <w:b/>
          <w:color w:val="000000"/>
          <w:shd w:val="clear" w:color="auto" w:fill="FFFFFF"/>
        </w:rPr>
        <w:t>Accountabilities:</w:t>
      </w:r>
    </w:p>
    <w:p w14:paraId="67B5539D" w14:textId="77777777" w:rsidR="000E3D98" w:rsidRPr="007B1BDA" w:rsidRDefault="000E3D98" w:rsidP="000E3D98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Performed the analysis, design, and implementation of software applications using Java, J2EE, XML and XSLT. </w:t>
      </w:r>
    </w:p>
    <w:p w14:paraId="3255ADDD" w14:textId="77777777" w:rsidR="000E3D98" w:rsidRPr="007B1BDA" w:rsidRDefault="000E3D98" w:rsidP="000E3D98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Implemented design patterns like Data Access Objects (DAO), Value Objects/Data Transfer Objects (DTO), and Singleton etc. Developed JavaScript validations on order submission forms. </w:t>
      </w:r>
    </w:p>
    <w:p w14:paraId="1BFBCC7B" w14:textId="29C2B9C8" w:rsidR="000E3D98" w:rsidRDefault="000E3D98" w:rsidP="000E3D98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Worked with core java concepts such as OOPs, multi-threading, collection framework and Exception handling. </w:t>
      </w:r>
    </w:p>
    <w:p w14:paraId="6319C0F1" w14:textId="2300E91E" w:rsidR="000E3D98" w:rsidRPr="000E3D98" w:rsidRDefault="000E3D98" w:rsidP="000E3D98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A7CCE">
        <w:rPr>
          <w:rFonts w:asciiTheme="minorHAnsi" w:hAnsiTheme="minorHAnsi" w:cstheme="minorHAnsi"/>
          <w:sz w:val="22"/>
          <w:szCs w:val="22"/>
        </w:rPr>
        <w:t>Engineer and deploy secure and robust applications on Google Cloud Platform.</w:t>
      </w:r>
    </w:p>
    <w:p w14:paraId="00060712" w14:textId="4E3B7EA3" w:rsidR="000E3D98" w:rsidRPr="000E3D98" w:rsidRDefault="000E3D98" w:rsidP="000E3D98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A7CCE">
        <w:rPr>
          <w:rFonts w:asciiTheme="minorHAnsi" w:hAnsiTheme="minorHAnsi" w:cstheme="minorHAnsi"/>
          <w:sz w:val="22"/>
          <w:szCs w:val="22"/>
        </w:rPr>
        <w:t>Hands-on with compute, networking, storage, and database services in Google Cloud Platform.</w:t>
      </w:r>
    </w:p>
    <w:p w14:paraId="28117B05" w14:textId="5B76172B" w:rsidR="000E3D98" w:rsidRPr="007B1BDA" w:rsidRDefault="000E3D98" w:rsidP="000E3D98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A7CCE">
        <w:rPr>
          <w:rFonts w:asciiTheme="minorHAnsi" w:hAnsiTheme="minorHAnsi" w:cstheme="minorHAnsi"/>
          <w:sz w:val="22"/>
          <w:szCs w:val="22"/>
        </w:rPr>
        <w:t>Building secure and reliable applications on the Google Cloud Platform.</w:t>
      </w:r>
    </w:p>
    <w:p w14:paraId="41A3F0C9" w14:textId="77777777" w:rsidR="000E3D98" w:rsidRDefault="000E3D98" w:rsidP="000E3D98">
      <w:pPr>
        <w:tabs>
          <w:tab w:val="right" w:pos="10206"/>
        </w:tabs>
        <w:spacing w:before="120"/>
        <w:ind w:right="-115"/>
        <w:outlineLvl w:val="0"/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</w:pPr>
    </w:p>
    <w:p w14:paraId="12EB5148" w14:textId="77777777" w:rsidR="004A7CCE" w:rsidRDefault="004A7CCE" w:rsidP="000E3D98">
      <w:pPr>
        <w:tabs>
          <w:tab w:val="right" w:pos="10206"/>
        </w:tabs>
        <w:spacing w:before="120"/>
        <w:ind w:right="-115"/>
        <w:outlineLvl w:val="0"/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</w:pPr>
    </w:p>
    <w:p w14:paraId="74693368" w14:textId="77777777" w:rsidR="004A7CCE" w:rsidRDefault="004A7CCE" w:rsidP="000E3D98">
      <w:pPr>
        <w:tabs>
          <w:tab w:val="right" w:pos="10206"/>
        </w:tabs>
        <w:spacing w:before="120"/>
        <w:ind w:right="-115"/>
        <w:outlineLvl w:val="0"/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</w:pPr>
    </w:p>
    <w:p w14:paraId="192C08B1" w14:textId="3D9C0DCB" w:rsidR="007B1BDA" w:rsidRPr="007B1BDA" w:rsidRDefault="007B1BDA" w:rsidP="007B1BDA">
      <w:pPr>
        <w:tabs>
          <w:tab w:val="right" w:pos="10206"/>
        </w:tabs>
        <w:spacing w:before="120"/>
        <w:ind w:right="-115"/>
        <w:jc w:val="center"/>
        <w:outlineLvl w:val="0"/>
        <w:rPr>
          <w:rFonts w:asciiTheme="minorHAnsi" w:hAnsiTheme="minorHAnsi" w:cstheme="minorHAnsi"/>
          <w:b/>
          <w:caps/>
          <w:spacing w:val="-4"/>
          <w:sz w:val="26"/>
          <w:szCs w:val="22"/>
        </w:rPr>
      </w:pPr>
      <w:r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lastRenderedPageBreak/>
        <w:t>Apton INC,</w:t>
      </w:r>
      <w:r w:rsidRPr="007B1BDA">
        <w:rPr>
          <w:rFonts w:asciiTheme="minorHAnsi" w:hAnsiTheme="minorHAnsi" w:cstheme="minorHAnsi"/>
          <w:b/>
          <w:smallCaps/>
          <w:spacing w:val="-4"/>
          <w:sz w:val="26"/>
          <w:szCs w:val="22"/>
        </w:rPr>
        <w:t xml:space="preserve"> </w:t>
      </w:r>
      <w:r w:rsidRPr="007B1BDA">
        <w:rPr>
          <w:rFonts w:asciiTheme="minorHAnsi" w:hAnsiTheme="minorHAnsi" w:cstheme="minorHAnsi"/>
          <w:smallCaps/>
          <w:spacing w:val="-4"/>
          <w:sz w:val="26"/>
          <w:szCs w:val="22"/>
        </w:rPr>
        <w:t xml:space="preserve">Piscataway, NJ 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(May 2021-</w:t>
      </w:r>
      <w:r w:rsidR="008D4606">
        <w:rPr>
          <w:rFonts w:asciiTheme="minorHAnsi" w:hAnsiTheme="minorHAnsi" w:cstheme="minorHAnsi"/>
          <w:b/>
          <w:caps/>
          <w:spacing w:val="-4"/>
          <w:sz w:val="26"/>
          <w:szCs w:val="22"/>
        </w:rPr>
        <w:t>JULY 2022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)</w:t>
      </w:r>
    </w:p>
    <w:p w14:paraId="15C6523B" w14:textId="77777777" w:rsidR="007B1BDA" w:rsidRPr="007B1BDA" w:rsidRDefault="007B1BDA" w:rsidP="007B1BDA">
      <w:pPr>
        <w:jc w:val="both"/>
        <w:rPr>
          <w:rFonts w:asciiTheme="minorHAnsi" w:eastAsia="Arial" w:hAnsiTheme="minorHAnsi" w:cstheme="minorHAnsi"/>
        </w:rPr>
      </w:pPr>
    </w:p>
    <w:p w14:paraId="744D4D6A" w14:textId="77777777" w:rsidR="007B1BDA" w:rsidRPr="007B1BDA" w:rsidRDefault="007B1BDA" w:rsidP="007B1BDA">
      <w:pPr>
        <w:jc w:val="both"/>
        <w:rPr>
          <w:rFonts w:asciiTheme="minorHAnsi" w:hAnsiTheme="minorHAnsi" w:cstheme="minorHAnsi"/>
          <w:b/>
          <w:color w:val="000000"/>
        </w:rPr>
      </w:pPr>
      <w:r w:rsidRPr="007B1BDA">
        <w:rPr>
          <w:rFonts w:asciiTheme="minorHAnsi" w:hAnsiTheme="minorHAnsi" w:cstheme="minorHAnsi"/>
          <w:b/>
          <w:color w:val="000000"/>
          <w:shd w:val="clear" w:color="auto" w:fill="FFFFFF"/>
        </w:rPr>
        <w:t>Accountabilities:</w:t>
      </w:r>
    </w:p>
    <w:p w14:paraId="549FCD3F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Performed the analysis, design, and implementation of software applications using Java, J2EE, XML and XSLT. </w:t>
      </w:r>
    </w:p>
    <w:p w14:paraId="1191DFE7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Implemented design patterns like Data Access Objects (DAO), Value Objects/Data Transfer Objects (DTO), and Singleton etc. Developed JavaScript validations on order submission forms. </w:t>
      </w:r>
    </w:p>
    <w:p w14:paraId="2447579E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Worked with core java concepts such as OOPs, Multi-threading, collection framework and Exception handling. </w:t>
      </w:r>
    </w:p>
    <w:p w14:paraId="5FF912CD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Prepared technical document and got approval from client before development. </w:t>
      </w:r>
    </w:p>
    <w:p w14:paraId="71532A78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>Coded Modules in Java, HTML, JSTL, JavaScript, CSS, JSP and Servlets.</w:t>
      </w:r>
    </w:p>
    <w:p w14:paraId="1E91424B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Model View Control (MVC) design pattern was implemented with Struts MVC, Servlets, JSP, HTML, AJAX, JavaScript, CSS to control the flow of the application in the Presentation/Web tier, Application/Business layer (JDBC) and Data layer (Oracle). </w:t>
      </w:r>
    </w:p>
    <w:p w14:paraId="45A90519" w14:textId="6E898F7E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Designed, </w:t>
      </w:r>
      <w:r w:rsidR="004F5923" w:rsidRPr="007B1BDA">
        <w:rPr>
          <w:rFonts w:asciiTheme="minorHAnsi" w:hAnsiTheme="minorHAnsi" w:cstheme="minorHAnsi"/>
          <w:sz w:val="22"/>
          <w:szCs w:val="22"/>
        </w:rPr>
        <w:t>developed,</w:t>
      </w:r>
      <w:r w:rsidRPr="007B1BDA">
        <w:rPr>
          <w:rFonts w:asciiTheme="minorHAnsi" w:hAnsiTheme="minorHAnsi" w:cstheme="minorHAnsi"/>
          <w:sz w:val="22"/>
          <w:szCs w:val="22"/>
        </w:rPr>
        <w:t xml:space="preserve"> and maintained the data layer using Hibernate. </w:t>
      </w:r>
    </w:p>
    <w:p w14:paraId="00355F5C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 xml:space="preserve">JUnit was used to do the Unit testing for the application. </w:t>
      </w:r>
    </w:p>
    <w:p w14:paraId="1A9806A5" w14:textId="77777777" w:rsidR="007B1BDA" w:rsidRPr="007B1BDA" w:rsidRDefault="007B1BDA" w:rsidP="007B1BDA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B1BDA">
        <w:rPr>
          <w:rFonts w:asciiTheme="minorHAnsi" w:hAnsiTheme="minorHAnsi" w:cstheme="minorHAnsi"/>
          <w:sz w:val="22"/>
          <w:szCs w:val="22"/>
        </w:rPr>
        <w:t>Created XML Schema, XML template and used XML SAX/DOM API to parse them.</w:t>
      </w:r>
    </w:p>
    <w:p w14:paraId="5543A096" w14:textId="77777777" w:rsidR="007B1BDA" w:rsidRPr="007B1BDA" w:rsidRDefault="007B1BDA" w:rsidP="007B1BDA">
      <w:pPr>
        <w:pStyle w:val="ListParagraph"/>
        <w:suppressAutoHyphens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E748EFD" w14:textId="17B9609C" w:rsidR="007B1BDA" w:rsidRDefault="007B1BDA" w:rsidP="007B1BDA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  <w:lang w:eastAsia="ar-SA"/>
        </w:rPr>
      </w:pPr>
      <w:r w:rsidRPr="007B1BD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B1BDA">
        <w:rPr>
          <w:rFonts w:asciiTheme="minorHAnsi" w:hAnsiTheme="minorHAnsi" w:cstheme="minorHAnsi"/>
          <w:bCs/>
          <w:color w:val="000000"/>
          <w:sz w:val="22"/>
          <w:szCs w:val="22"/>
          <w:lang w:eastAsia="ar-SA"/>
        </w:rPr>
        <w:t>Java, J2EE, JSP, Servlets, Hibernate, HTML, CSS, JavaScript, Spring MVC, XML, XSLT, JUnit, JBoss, PL/SQL, Oracle, Apache Ant, Eclipse.</w:t>
      </w:r>
    </w:p>
    <w:p w14:paraId="64122750" w14:textId="116EA109" w:rsidR="00A61F19" w:rsidRPr="007B1BDA" w:rsidRDefault="005C21FA" w:rsidP="009D5185">
      <w:pPr>
        <w:tabs>
          <w:tab w:val="right" w:pos="10206"/>
        </w:tabs>
        <w:spacing w:before="120"/>
        <w:ind w:right="-115"/>
        <w:jc w:val="center"/>
        <w:outlineLvl w:val="0"/>
        <w:rPr>
          <w:rFonts w:asciiTheme="minorHAnsi" w:hAnsiTheme="minorHAnsi" w:cstheme="minorHAnsi"/>
          <w:b/>
          <w:caps/>
          <w:spacing w:val="-4"/>
          <w:sz w:val="26"/>
          <w:szCs w:val="22"/>
        </w:rPr>
      </w:pPr>
      <w:r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TAIF University</w:t>
      </w:r>
      <w:r w:rsidR="004D35BF"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,</w:t>
      </w:r>
      <w:r w:rsidR="004D35BF" w:rsidRPr="007B1BDA">
        <w:rPr>
          <w:rFonts w:asciiTheme="minorHAnsi" w:hAnsiTheme="minorHAnsi" w:cstheme="minorHAnsi"/>
          <w:b/>
          <w:smallCaps/>
          <w:spacing w:val="-4"/>
          <w:sz w:val="26"/>
          <w:szCs w:val="22"/>
        </w:rPr>
        <w:t xml:space="preserve"> </w:t>
      </w:r>
      <w:r w:rsidRPr="007B1BDA">
        <w:rPr>
          <w:rFonts w:asciiTheme="minorHAnsi" w:hAnsiTheme="minorHAnsi" w:cstheme="minorHAnsi"/>
          <w:smallCaps/>
          <w:spacing w:val="-4"/>
          <w:sz w:val="26"/>
          <w:szCs w:val="22"/>
        </w:rPr>
        <w:t>Taif, Saudi Arabia</w:t>
      </w:r>
      <w:r w:rsidR="0090750C" w:rsidRPr="007B1BDA">
        <w:rPr>
          <w:rFonts w:asciiTheme="minorHAnsi" w:hAnsiTheme="minorHAnsi" w:cstheme="minorHAnsi"/>
          <w:smallCaps/>
          <w:spacing w:val="-4"/>
          <w:sz w:val="26"/>
          <w:szCs w:val="22"/>
        </w:rPr>
        <w:t xml:space="preserve"> </w:t>
      </w:r>
      <w:r w:rsidR="00A05919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(20</w:t>
      </w:r>
      <w:r w:rsidR="00243648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0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9</w:t>
      </w:r>
      <w:r w:rsidR="0030490B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-</w:t>
      </w:r>
      <w:r w:rsidR="00243648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2017</w:t>
      </w:r>
      <w:r w:rsidR="00923514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)</w:t>
      </w:r>
    </w:p>
    <w:p w14:paraId="277B16CF" w14:textId="7D4C681F" w:rsidR="00773F9E" w:rsidRPr="007B1BDA" w:rsidRDefault="000D5332" w:rsidP="00A05919">
      <w:pPr>
        <w:tabs>
          <w:tab w:val="right" w:pos="10206"/>
        </w:tabs>
        <w:ind w:right="-115"/>
        <w:jc w:val="center"/>
        <w:outlineLvl w:val="0"/>
        <w:rPr>
          <w:rFonts w:asciiTheme="minorHAnsi" w:hAnsiTheme="minorHAnsi" w:cstheme="minorHAnsi"/>
          <w:b/>
          <w:spacing w:val="-4"/>
          <w:sz w:val="22"/>
          <w:szCs w:val="22"/>
        </w:rPr>
      </w:pPr>
      <w:r w:rsidRPr="007B1BDA">
        <w:rPr>
          <w:rFonts w:asciiTheme="minorHAnsi" w:hAnsiTheme="minorHAnsi" w:cstheme="minorHAnsi"/>
          <w:b/>
          <w:spacing w:val="-4"/>
          <w:sz w:val="22"/>
          <w:szCs w:val="22"/>
        </w:rPr>
        <w:t>Computer Science</w:t>
      </w:r>
      <w:r w:rsidR="005C21FA" w:rsidRPr="007B1BDA">
        <w:rPr>
          <w:rFonts w:asciiTheme="minorHAnsi" w:hAnsiTheme="minorHAnsi" w:cstheme="minorHAnsi"/>
          <w:b/>
          <w:spacing w:val="-4"/>
          <w:sz w:val="22"/>
          <w:szCs w:val="22"/>
        </w:rPr>
        <w:t xml:space="preserve"> Lecturer</w:t>
      </w:r>
      <w:r w:rsidR="00C95566" w:rsidRPr="007B1BDA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</w:p>
    <w:p w14:paraId="3826C882" w14:textId="0F18F8EE" w:rsidR="004D35BF" w:rsidRPr="007B1BDA" w:rsidRDefault="0014413C" w:rsidP="004D35BF">
      <w:pPr>
        <w:pStyle w:val="JobDescription"/>
        <w:ind w:left="0"/>
        <w:rPr>
          <w:rFonts w:asciiTheme="minorHAnsi" w:hAnsiTheme="minorHAnsi" w:cstheme="minorHAnsi"/>
          <w:i/>
          <w:szCs w:val="21"/>
        </w:rPr>
      </w:pPr>
      <w:r w:rsidRPr="007B1BDA">
        <w:rPr>
          <w:rFonts w:asciiTheme="minorHAnsi" w:hAnsiTheme="minorHAnsi" w:cstheme="minorHAnsi"/>
          <w:szCs w:val="21"/>
        </w:rPr>
        <w:t>Expertly instructed undergraduate classes with up to</w:t>
      </w:r>
      <w:r w:rsidR="00DE6F0F" w:rsidRPr="007B1BDA">
        <w:rPr>
          <w:rFonts w:asciiTheme="minorHAnsi" w:hAnsiTheme="minorHAnsi" w:cstheme="minorHAnsi"/>
          <w:szCs w:val="21"/>
        </w:rPr>
        <w:t xml:space="preserve"> 45</w:t>
      </w:r>
      <w:r w:rsidRPr="007B1BDA">
        <w:rPr>
          <w:rFonts w:asciiTheme="minorHAnsi" w:hAnsiTheme="minorHAnsi" w:cstheme="minorHAnsi"/>
          <w:szCs w:val="21"/>
        </w:rPr>
        <w:t xml:space="preserve"> students, along with lesson planning, testing, evaluation, content creation and accurate recordkeeping.</w:t>
      </w:r>
      <w:r w:rsidR="00C36126" w:rsidRPr="007B1BDA">
        <w:rPr>
          <w:rFonts w:asciiTheme="minorHAnsi" w:hAnsiTheme="minorHAnsi" w:cstheme="minorHAnsi"/>
          <w:szCs w:val="21"/>
        </w:rPr>
        <w:t xml:space="preserve"> Personally monitored, </w:t>
      </w:r>
      <w:r w:rsidR="004F5923" w:rsidRPr="007B1BDA">
        <w:rPr>
          <w:rFonts w:asciiTheme="minorHAnsi" w:hAnsiTheme="minorHAnsi" w:cstheme="minorHAnsi"/>
          <w:szCs w:val="21"/>
        </w:rPr>
        <w:t>analyzed,</w:t>
      </w:r>
      <w:r w:rsidR="00C36126" w:rsidRPr="007B1BDA">
        <w:rPr>
          <w:rFonts w:asciiTheme="minorHAnsi" w:hAnsiTheme="minorHAnsi" w:cstheme="minorHAnsi"/>
          <w:szCs w:val="21"/>
        </w:rPr>
        <w:t xml:space="preserve"> and detected network performance. </w:t>
      </w:r>
      <w:r w:rsidR="00BB48FC" w:rsidRPr="007B1BDA">
        <w:rPr>
          <w:rFonts w:asciiTheme="minorHAnsi" w:hAnsiTheme="minorHAnsi" w:cstheme="minorHAnsi"/>
          <w:szCs w:val="21"/>
        </w:rPr>
        <w:t>Regularly participated in professional development opportunities.</w:t>
      </w:r>
    </w:p>
    <w:p w14:paraId="2221D9FC" w14:textId="6CB4541C" w:rsidR="00800254" w:rsidRPr="003773A1" w:rsidRDefault="00024EC2" w:rsidP="003773A1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 xml:space="preserve">Organized and taught classes in Java, </w:t>
      </w:r>
      <w:r w:rsidR="0014413C" w:rsidRPr="007B1BDA">
        <w:rPr>
          <w:rFonts w:asciiTheme="minorHAnsi" w:hAnsiTheme="minorHAnsi" w:cstheme="minorHAnsi"/>
          <w:szCs w:val="21"/>
        </w:rPr>
        <w:t xml:space="preserve">C/C++, Python, Webpage Design, </w:t>
      </w:r>
      <w:r w:rsidR="004F5923" w:rsidRPr="007B1BDA">
        <w:rPr>
          <w:rFonts w:asciiTheme="minorHAnsi" w:hAnsiTheme="minorHAnsi" w:cstheme="minorHAnsi"/>
          <w:szCs w:val="21"/>
        </w:rPr>
        <w:t>Graphics,</w:t>
      </w:r>
      <w:r w:rsidR="0014413C" w:rsidRPr="007B1BDA">
        <w:rPr>
          <w:rFonts w:asciiTheme="minorHAnsi" w:hAnsiTheme="minorHAnsi" w:cstheme="minorHAnsi"/>
          <w:szCs w:val="21"/>
        </w:rPr>
        <w:t xml:space="preserve"> and other software applications</w:t>
      </w:r>
      <w:r w:rsidR="004D35BF" w:rsidRPr="007B1BDA">
        <w:rPr>
          <w:rFonts w:asciiTheme="minorHAnsi" w:hAnsiTheme="minorHAnsi" w:cstheme="minorHAnsi"/>
          <w:szCs w:val="21"/>
        </w:rPr>
        <w:t>.</w:t>
      </w:r>
    </w:p>
    <w:p w14:paraId="2DCC31B6" w14:textId="77777777" w:rsidR="00800254" w:rsidRPr="007B1BDA" w:rsidRDefault="00800254" w:rsidP="00227C3D">
      <w:pPr>
        <w:pStyle w:val="JobDescription"/>
        <w:ind w:left="0"/>
        <w:rPr>
          <w:rFonts w:asciiTheme="minorHAnsi" w:hAnsiTheme="minorHAnsi" w:cstheme="minorHAnsi"/>
          <w:szCs w:val="21"/>
        </w:rPr>
      </w:pPr>
    </w:p>
    <w:p w14:paraId="3D8757B3" w14:textId="4FE2476F" w:rsidR="00227C3D" w:rsidRPr="007B1BDA" w:rsidRDefault="00227C3D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>Graded and evaluated students and assignments per strict institutional policies and guidelines for academic integrity and honesty.</w:t>
      </w:r>
    </w:p>
    <w:p w14:paraId="6F5E4526" w14:textId="419620F1" w:rsidR="00C36126" w:rsidRPr="007B1BDA" w:rsidRDefault="00C36126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>Maintained full accessibility as resource for students during office hours to tutor, advise and encourage students.</w:t>
      </w:r>
    </w:p>
    <w:p w14:paraId="5698A7E6" w14:textId="7881E876" w:rsidR="003B69EB" w:rsidRPr="007B1BDA" w:rsidRDefault="005C21FA" w:rsidP="003B69EB">
      <w:pPr>
        <w:tabs>
          <w:tab w:val="right" w:pos="10206"/>
        </w:tabs>
        <w:spacing w:before="240"/>
        <w:ind w:right="-115"/>
        <w:jc w:val="center"/>
        <w:outlineLvl w:val="0"/>
        <w:rPr>
          <w:rFonts w:asciiTheme="minorHAnsi" w:hAnsiTheme="minorHAnsi" w:cstheme="minorHAnsi"/>
          <w:b/>
          <w:caps/>
          <w:spacing w:val="-4"/>
          <w:sz w:val="26"/>
          <w:szCs w:val="22"/>
        </w:rPr>
      </w:pPr>
      <w:r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Sharjah University</w:t>
      </w:r>
      <w:r w:rsidR="003B69EB"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,</w:t>
      </w:r>
      <w:r w:rsidR="003B69EB" w:rsidRPr="007B1BDA">
        <w:rPr>
          <w:rFonts w:asciiTheme="minorHAnsi" w:hAnsiTheme="minorHAnsi" w:cstheme="minorHAnsi"/>
          <w:b/>
          <w:smallCaps/>
          <w:spacing w:val="-4"/>
          <w:sz w:val="26"/>
          <w:szCs w:val="22"/>
        </w:rPr>
        <w:t xml:space="preserve"> </w:t>
      </w:r>
      <w:r w:rsidRPr="007B1BDA">
        <w:rPr>
          <w:rFonts w:asciiTheme="minorHAnsi" w:hAnsiTheme="minorHAnsi" w:cstheme="minorHAnsi"/>
          <w:smallCaps/>
          <w:spacing w:val="-4"/>
          <w:sz w:val="26"/>
          <w:szCs w:val="22"/>
        </w:rPr>
        <w:t>Sharjah, UAE</w:t>
      </w:r>
      <w:r w:rsidR="003B69EB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 xml:space="preserve"> (</w:t>
      </w:r>
      <w:r w:rsidR="0090750C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200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7</w:t>
      </w:r>
      <w:r w:rsidR="003B69EB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-20</w:t>
      </w:r>
      <w:r w:rsidR="00507C4B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0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9</w:t>
      </w:r>
      <w:r w:rsidR="003B69EB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)</w:t>
      </w:r>
    </w:p>
    <w:p w14:paraId="396E11AD" w14:textId="35116160" w:rsidR="003B69EB" w:rsidRPr="007B1BDA" w:rsidRDefault="005C21FA" w:rsidP="003B69EB">
      <w:pPr>
        <w:tabs>
          <w:tab w:val="right" w:pos="10206"/>
        </w:tabs>
        <w:ind w:right="-115"/>
        <w:jc w:val="center"/>
        <w:outlineLvl w:val="0"/>
        <w:rPr>
          <w:rFonts w:asciiTheme="minorHAnsi" w:hAnsiTheme="minorHAnsi" w:cstheme="minorHAnsi"/>
          <w:b/>
          <w:spacing w:val="-4"/>
          <w:sz w:val="22"/>
          <w:szCs w:val="22"/>
        </w:rPr>
      </w:pPr>
      <w:r w:rsidRPr="007B1BDA">
        <w:rPr>
          <w:rFonts w:asciiTheme="minorHAnsi" w:hAnsiTheme="minorHAnsi" w:cstheme="minorHAnsi"/>
          <w:b/>
          <w:spacing w:val="-4"/>
          <w:sz w:val="22"/>
          <w:szCs w:val="22"/>
        </w:rPr>
        <w:t>IT Lecturer</w:t>
      </w:r>
      <w:r w:rsidR="003B69EB" w:rsidRPr="007B1BDA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</w:p>
    <w:p w14:paraId="4EA8DBA2" w14:textId="652EBB7D" w:rsidR="003B69EB" w:rsidRPr="007B1BDA" w:rsidRDefault="00FE086D" w:rsidP="003B69EB">
      <w:pPr>
        <w:pStyle w:val="JobDescription"/>
        <w:ind w:left="0"/>
        <w:rPr>
          <w:rFonts w:asciiTheme="minorHAnsi" w:hAnsiTheme="minorHAnsi" w:cstheme="minorHAnsi"/>
          <w:i/>
          <w:szCs w:val="21"/>
        </w:rPr>
      </w:pPr>
      <w:r w:rsidRPr="007B1BDA">
        <w:rPr>
          <w:rFonts w:asciiTheme="minorHAnsi" w:hAnsiTheme="minorHAnsi" w:cstheme="minorHAnsi"/>
          <w:szCs w:val="21"/>
        </w:rPr>
        <w:t>Skillfully taught courses on Computer Languages and Applications to up to</w:t>
      </w:r>
      <w:r w:rsidR="00DE6F0F" w:rsidRPr="007B1BDA">
        <w:rPr>
          <w:rFonts w:asciiTheme="minorHAnsi" w:hAnsiTheme="minorHAnsi" w:cstheme="minorHAnsi"/>
          <w:szCs w:val="21"/>
        </w:rPr>
        <w:t xml:space="preserve"> 25</w:t>
      </w:r>
      <w:r w:rsidRPr="007B1BDA">
        <w:rPr>
          <w:rFonts w:asciiTheme="minorHAnsi" w:hAnsiTheme="minorHAnsi" w:cstheme="minorHAnsi"/>
          <w:szCs w:val="21"/>
        </w:rPr>
        <w:t xml:space="preserve"> students per class with appropriate syllabi and training materials. Advised and oriented students in courses, </w:t>
      </w:r>
      <w:r w:rsidR="003361CF" w:rsidRPr="007B1BDA">
        <w:rPr>
          <w:rFonts w:asciiTheme="minorHAnsi" w:hAnsiTheme="minorHAnsi" w:cstheme="minorHAnsi"/>
          <w:szCs w:val="21"/>
        </w:rPr>
        <w:t>programs,</w:t>
      </w:r>
      <w:r w:rsidRPr="007B1BDA">
        <w:rPr>
          <w:rFonts w:asciiTheme="minorHAnsi" w:hAnsiTheme="minorHAnsi" w:cstheme="minorHAnsi"/>
          <w:szCs w:val="21"/>
        </w:rPr>
        <w:t xml:space="preserve"> and career path development.</w:t>
      </w:r>
    </w:p>
    <w:p w14:paraId="54785E1D" w14:textId="289CAB74" w:rsidR="00FE086D" w:rsidRPr="007B1BDA" w:rsidRDefault="00FE086D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 xml:space="preserve">Introduced and presented software and hardware solutions to students; also assigned and tracked IT projects as part of course instruction. </w:t>
      </w:r>
    </w:p>
    <w:p w14:paraId="4E6A0B28" w14:textId="714253E5" w:rsidR="003B69EB" w:rsidRPr="007B1BDA" w:rsidRDefault="00FE086D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 xml:space="preserve">Utilized variety of learning modalities and support materials to navigate learning process and deliver multimedia presentations in visual, </w:t>
      </w:r>
      <w:r w:rsidR="004F5923" w:rsidRPr="007B1BDA">
        <w:rPr>
          <w:rFonts w:asciiTheme="minorHAnsi" w:hAnsiTheme="minorHAnsi" w:cstheme="minorHAnsi"/>
          <w:szCs w:val="21"/>
        </w:rPr>
        <w:t>online,</w:t>
      </w:r>
      <w:r w:rsidRPr="007B1BDA">
        <w:rPr>
          <w:rFonts w:asciiTheme="minorHAnsi" w:hAnsiTheme="minorHAnsi" w:cstheme="minorHAnsi"/>
          <w:szCs w:val="21"/>
        </w:rPr>
        <w:t xml:space="preserve"> or social learning settings</w:t>
      </w:r>
      <w:r w:rsidR="003B69EB" w:rsidRPr="007B1BDA">
        <w:rPr>
          <w:rFonts w:asciiTheme="minorHAnsi" w:hAnsiTheme="minorHAnsi" w:cstheme="minorHAnsi"/>
          <w:szCs w:val="21"/>
        </w:rPr>
        <w:t>.</w:t>
      </w:r>
    </w:p>
    <w:p w14:paraId="5F4C7368" w14:textId="30D70475" w:rsidR="00FE086D" w:rsidRPr="007B1BDA" w:rsidRDefault="00FE086D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 xml:space="preserve">Created and deployed semester outlines and instructional plans for each class session per strategic objectives. </w:t>
      </w:r>
    </w:p>
    <w:p w14:paraId="0E21DE13" w14:textId="73B1E424" w:rsidR="0090750C" w:rsidRPr="007B1BDA" w:rsidRDefault="005C21FA" w:rsidP="0090750C">
      <w:pPr>
        <w:tabs>
          <w:tab w:val="right" w:pos="10206"/>
        </w:tabs>
        <w:spacing w:before="240"/>
        <w:ind w:right="-115"/>
        <w:jc w:val="center"/>
        <w:outlineLvl w:val="0"/>
        <w:rPr>
          <w:rFonts w:asciiTheme="minorHAnsi" w:hAnsiTheme="minorHAnsi" w:cstheme="minorHAnsi"/>
          <w:b/>
          <w:caps/>
          <w:spacing w:val="-4"/>
          <w:sz w:val="26"/>
          <w:szCs w:val="22"/>
        </w:rPr>
      </w:pPr>
      <w:r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King Saud University</w:t>
      </w:r>
      <w:r w:rsidR="0090750C" w:rsidRPr="007B1BDA">
        <w:rPr>
          <w:rFonts w:asciiTheme="minorHAnsi" w:hAnsiTheme="minorHAnsi" w:cstheme="minorHAnsi"/>
          <w:smallCaps/>
          <w:spacing w:val="-4"/>
          <w:sz w:val="26"/>
          <w:szCs w:val="22"/>
          <w:u w:val="single"/>
        </w:rPr>
        <w:t>,</w:t>
      </w:r>
      <w:r w:rsidR="0090750C" w:rsidRPr="007B1BDA">
        <w:rPr>
          <w:rFonts w:asciiTheme="minorHAnsi" w:hAnsiTheme="minorHAnsi" w:cstheme="minorHAnsi"/>
          <w:b/>
          <w:smallCaps/>
          <w:spacing w:val="-4"/>
          <w:sz w:val="26"/>
          <w:szCs w:val="22"/>
        </w:rPr>
        <w:t xml:space="preserve"> </w:t>
      </w:r>
      <w:r w:rsidRPr="007B1BDA">
        <w:rPr>
          <w:rFonts w:asciiTheme="minorHAnsi" w:hAnsiTheme="minorHAnsi" w:cstheme="minorHAnsi"/>
          <w:smallCaps/>
          <w:spacing w:val="-4"/>
          <w:sz w:val="26"/>
          <w:szCs w:val="22"/>
        </w:rPr>
        <w:t>Riyadh, Saudi Arabia</w:t>
      </w:r>
      <w:r w:rsidR="0090750C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 xml:space="preserve"> (200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4</w:t>
      </w:r>
      <w:r w:rsidR="0090750C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-200</w:t>
      </w:r>
      <w:r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6</w:t>
      </w:r>
      <w:r w:rsidR="0090750C" w:rsidRPr="007B1BDA">
        <w:rPr>
          <w:rFonts w:asciiTheme="minorHAnsi" w:hAnsiTheme="minorHAnsi" w:cstheme="minorHAnsi"/>
          <w:b/>
          <w:caps/>
          <w:spacing w:val="-4"/>
          <w:sz w:val="26"/>
          <w:szCs w:val="22"/>
        </w:rPr>
        <w:t>)</w:t>
      </w:r>
    </w:p>
    <w:p w14:paraId="4451287D" w14:textId="681DA9FD" w:rsidR="0090750C" w:rsidRPr="007B1BDA" w:rsidRDefault="005C21FA" w:rsidP="0090750C">
      <w:pPr>
        <w:tabs>
          <w:tab w:val="right" w:pos="10206"/>
        </w:tabs>
        <w:ind w:right="-115"/>
        <w:jc w:val="center"/>
        <w:outlineLvl w:val="0"/>
        <w:rPr>
          <w:rFonts w:asciiTheme="minorHAnsi" w:hAnsiTheme="minorHAnsi" w:cstheme="minorHAnsi"/>
          <w:b/>
          <w:spacing w:val="-4"/>
          <w:sz w:val="22"/>
          <w:szCs w:val="22"/>
        </w:rPr>
      </w:pPr>
      <w:r w:rsidRPr="007B1BDA">
        <w:rPr>
          <w:rFonts w:asciiTheme="minorHAnsi" w:hAnsiTheme="minorHAnsi" w:cstheme="minorHAnsi"/>
          <w:b/>
          <w:spacing w:val="-4"/>
          <w:sz w:val="22"/>
          <w:szCs w:val="22"/>
        </w:rPr>
        <w:t>IT Lecturer</w:t>
      </w:r>
      <w:r w:rsidR="00482E84" w:rsidRPr="007B1BDA">
        <w:rPr>
          <w:rFonts w:asciiTheme="minorHAnsi" w:hAnsiTheme="minorHAnsi" w:cstheme="minorHAnsi"/>
          <w:b/>
          <w:spacing w:val="-4"/>
          <w:sz w:val="22"/>
          <w:szCs w:val="22"/>
        </w:rPr>
        <w:t xml:space="preserve"> – Computer Application Studies</w:t>
      </w:r>
      <w:r w:rsidR="0090750C" w:rsidRPr="007B1BDA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</w:p>
    <w:p w14:paraId="788B15FA" w14:textId="646EDFCE" w:rsidR="0090750C" w:rsidRPr="007B1BDA" w:rsidRDefault="00482E84" w:rsidP="0090750C">
      <w:pPr>
        <w:pStyle w:val="JobDescription"/>
        <w:ind w:left="0"/>
        <w:rPr>
          <w:rFonts w:asciiTheme="minorHAnsi" w:hAnsiTheme="minorHAnsi" w:cstheme="minorHAnsi"/>
          <w:i/>
          <w:szCs w:val="21"/>
        </w:rPr>
      </w:pPr>
      <w:r w:rsidRPr="007B1BDA">
        <w:rPr>
          <w:rFonts w:asciiTheme="minorHAnsi" w:hAnsiTheme="minorHAnsi" w:cstheme="minorHAnsi"/>
          <w:szCs w:val="21"/>
        </w:rPr>
        <w:t>Coordinated daily classroom instruction in Computer Language</w:t>
      </w:r>
      <w:r w:rsidR="005071D7" w:rsidRPr="007B1BDA">
        <w:rPr>
          <w:rFonts w:asciiTheme="minorHAnsi" w:hAnsiTheme="minorHAnsi" w:cstheme="minorHAnsi"/>
          <w:szCs w:val="21"/>
        </w:rPr>
        <w:t>s</w:t>
      </w:r>
      <w:r w:rsidRPr="007B1BDA">
        <w:rPr>
          <w:rFonts w:asciiTheme="minorHAnsi" w:hAnsiTheme="minorHAnsi" w:cstheme="minorHAnsi"/>
          <w:szCs w:val="21"/>
        </w:rPr>
        <w:t xml:space="preserve"> and Applications to </w:t>
      </w:r>
      <w:r w:rsidR="00DE6F0F" w:rsidRPr="007B1BDA">
        <w:rPr>
          <w:rFonts w:asciiTheme="minorHAnsi" w:hAnsiTheme="minorHAnsi" w:cstheme="minorHAnsi"/>
          <w:szCs w:val="21"/>
        </w:rPr>
        <w:t xml:space="preserve">45 </w:t>
      </w:r>
      <w:r w:rsidRPr="007B1BDA">
        <w:rPr>
          <w:rFonts w:asciiTheme="minorHAnsi" w:hAnsiTheme="minorHAnsi" w:cstheme="minorHAnsi"/>
          <w:szCs w:val="21"/>
        </w:rPr>
        <w:t>undergraduate students.</w:t>
      </w:r>
      <w:r w:rsidR="008C3BA8" w:rsidRPr="007B1BDA">
        <w:rPr>
          <w:rFonts w:asciiTheme="minorHAnsi" w:hAnsiTheme="minorHAnsi" w:cstheme="minorHAnsi"/>
          <w:szCs w:val="21"/>
        </w:rPr>
        <w:t xml:space="preserve"> Highly skilled in utilizing technology and facilitating online systems to provide stable teaching platform. </w:t>
      </w:r>
    </w:p>
    <w:p w14:paraId="2EB77298" w14:textId="0FFD5A5F" w:rsidR="00482E84" w:rsidRPr="007B1BDA" w:rsidRDefault="00482E84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 xml:space="preserve">Ensured interdisciplinary approach to teaching and study, while establishing faculty partnerships with other departments to optimize </w:t>
      </w:r>
      <w:r w:rsidR="008C3BA8" w:rsidRPr="007B1BDA">
        <w:rPr>
          <w:rFonts w:asciiTheme="minorHAnsi" w:hAnsiTheme="minorHAnsi" w:cstheme="minorHAnsi"/>
          <w:szCs w:val="21"/>
        </w:rPr>
        <w:t>intersectionality.</w:t>
      </w:r>
    </w:p>
    <w:p w14:paraId="0AD71E78" w14:textId="1033CFCC" w:rsidR="0090750C" w:rsidRPr="007B1BDA" w:rsidRDefault="00482E84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>Designed and implemented full-scale syllabus plans for each class session per stated course objectives</w:t>
      </w:r>
      <w:r w:rsidR="0090750C" w:rsidRPr="007B1BDA">
        <w:rPr>
          <w:rFonts w:asciiTheme="minorHAnsi" w:hAnsiTheme="minorHAnsi" w:cstheme="minorHAnsi"/>
          <w:szCs w:val="21"/>
        </w:rPr>
        <w:t>.</w:t>
      </w:r>
    </w:p>
    <w:p w14:paraId="03D15197" w14:textId="26BFAD4E" w:rsidR="00482E84" w:rsidRPr="007B1BDA" w:rsidRDefault="00FE2BC5" w:rsidP="00470A17">
      <w:pPr>
        <w:pStyle w:val="JobDescription"/>
        <w:numPr>
          <w:ilvl w:val="0"/>
          <w:numId w:val="8"/>
        </w:numPr>
        <w:ind w:left="360"/>
        <w:rPr>
          <w:rFonts w:asciiTheme="minorHAnsi" w:hAnsiTheme="minorHAnsi" w:cstheme="minorHAnsi"/>
          <w:szCs w:val="21"/>
        </w:rPr>
      </w:pPr>
      <w:r w:rsidRPr="007B1BDA">
        <w:rPr>
          <w:rFonts w:asciiTheme="minorHAnsi" w:hAnsiTheme="minorHAnsi" w:cstheme="minorHAnsi"/>
          <w:szCs w:val="21"/>
        </w:rPr>
        <w:t>Maintained full availability for students as resources to address inquiries and provide academic advice.</w:t>
      </w:r>
    </w:p>
    <w:p w14:paraId="5875B625" w14:textId="47A3E02B" w:rsidR="00C16DCA" w:rsidRPr="007B1BDA" w:rsidRDefault="004A7CCE" w:rsidP="004A7CCE">
      <w:pPr>
        <w:pStyle w:val="List2"/>
        <w:spacing w:before="80"/>
        <w:ind w:left="0" w:firstLine="0"/>
        <w:rPr>
          <w:rFonts w:asciiTheme="minorHAnsi" w:hAnsiTheme="minorHAnsi" w:cstheme="minorHAnsi"/>
          <w:sz w:val="22"/>
          <w:szCs w:val="21"/>
        </w:rPr>
      </w:pPr>
      <w:r w:rsidRPr="007B1BDA">
        <w:rPr>
          <w:rFonts w:asciiTheme="minorHAnsi" w:hAnsiTheme="minorHAnsi" w:cstheme="minorHAnsi"/>
          <w:b/>
          <w:smallCaps/>
          <w:color w:val="000000" w:themeColor="text1"/>
          <w:sz w:val="28"/>
          <w:szCs w:val="22"/>
        </w:rPr>
        <w:t>References:</w:t>
      </w:r>
      <w:r w:rsidRPr="007B1BDA">
        <w:rPr>
          <w:rFonts w:asciiTheme="minorHAnsi" w:hAnsiTheme="minorHAnsi" w:cstheme="minorHAnsi"/>
          <w:sz w:val="22"/>
          <w:szCs w:val="21"/>
        </w:rPr>
        <w:t xml:space="preserve"> upon request</w:t>
      </w:r>
    </w:p>
    <w:sectPr w:rsidR="00C16DCA" w:rsidRPr="007B1BDA" w:rsidSect="001621CF">
      <w:headerReference w:type="default" r:id="rId16"/>
      <w:footerReference w:type="default" r:id="rId17"/>
      <w:type w:val="continuous"/>
      <w:pgSz w:w="12240" w:h="15840"/>
      <w:pgMar w:top="720" w:right="864" w:bottom="720" w:left="864" w:header="720" w:footer="27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33065" w14:textId="77777777" w:rsidR="001621CF" w:rsidRDefault="001621CF" w:rsidP="004A1DE9">
      <w:r>
        <w:separator/>
      </w:r>
    </w:p>
  </w:endnote>
  <w:endnote w:type="continuationSeparator" w:id="0">
    <w:p w14:paraId="7F74D07F" w14:textId="77777777" w:rsidR="001621CF" w:rsidRDefault="001621CF" w:rsidP="004A1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35803956"/>
      <w:docPartObj>
        <w:docPartGallery w:val="Page Numbers (Bottom of Page)"/>
        <w:docPartUnique/>
      </w:docPartObj>
    </w:sdtPr>
    <w:sdtContent>
      <w:p w14:paraId="285A9762" w14:textId="3FE88493" w:rsidR="00141DD1" w:rsidRDefault="00141DD1" w:rsidP="00575E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85EE96" w14:textId="77777777" w:rsidR="0089466D" w:rsidRDefault="0089466D" w:rsidP="00141D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3522418"/>
      <w:docPartObj>
        <w:docPartGallery w:val="Page Numbers (Bottom of Page)"/>
        <w:docPartUnique/>
      </w:docPartObj>
    </w:sdtPr>
    <w:sdtContent>
      <w:p w14:paraId="7DAAEFFC" w14:textId="29DFCA74" w:rsidR="00141DD1" w:rsidRDefault="00141DD1" w:rsidP="00575E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927A6A2" w14:textId="77777777" w:rsidR="005C21FA" w:rsidRDefault="005C21FA" w:rsidP="00141DD1">
    <w:pPr>
      <w:pStyle w:val="Footer"/>
      <w:tabs>
        <w:tab w:val="clear" w:pos="4320"/>
        <w:tab w:val="clear" w:pos="8640"/>
        <w:tab w:val="right" w:pos="10368"/>
      </w:tabs>
      <w:ind w:right="360"/>
      <w:jc w:val="center"/>
      <w:rPr>
        <w:rFonts w:ascii="Cambria" w:hAnsi="Cambria"/>
      </w:rPr>
    </w:pPr>
    <w:r>
      <w:rPr>
        <w:rFonts w:ascii="Cambria" w:hAnsi="Cambria"/>
      </w:rPr>
      <w:t xml:space="preserve">        </w:t>
    </w:r>
  </w:p>
  <w:p w14:paraId="11306195" w14:textId="77777777" w:rsidR="005C21FA" w:rsidRPr="001E1945" w:rsidRDefault="005C21FA" w:rsidP="007B77B7">
    <w:pPr>
      <w:pStyle w:val="Footer"/>
      <w:jc w:val="center"/>
      <w:rPr>
        <w:sz w:val="17"/>
        <w:szCs w:val="1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53E03" w14:textId="77777777" w:rsidR="0089466D" w:rsidRDefault="0089466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C2A24" w14:textId="77777777" w:rsidR="00BC148D" w:rsidRDefault="00BC148D" w:rsidP="00223BB5">
    <w:pPr>
      <w:pStyle w:val="Footer"/>
      <w:tabs>
        <w:tab w:val="clear" w:pos="4320"/>
        <w:tab w:val="clear" w:pos="8640"/>
        <w:tab w:val="right" w:pos="10368"/>
      </w:tabs>
      <w:jc w:val="center"/>
      <w:rPr>
        <w:rFonts w:ascii="Cambria" w:hAnsi="Cambria"/>
      </w:rPr>
    </w:pPr>
    <w:r>
      <w:rPr>
        <w:rFonts w:ascii="Cambria" w:hAnsi="Cambria"/>
      </w:rPr>
      <w:t xml:space="preserve">        </w:t>
    </w:r>
  </w:p>
  <w:p w14:paraId="3D396259" w14:textId="77777777" w:rsidR="00BC148D" w:rsidRPr="001E1945" w:rsidRDefault="00BC148D" w:rsidP="007B77B7">
    <w:pPr>
      <w:pStyle w:val="Footer"/>
      <w:jc w:val="center"/>
      <w:rPr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284C7" w14:textId="77777777" w:rsidR="001621CF" w:rsidRDefault="001621CF" w:rsidP="004A1DE9">
      <w:r>
        <w:separator/>
      </w:r>
    </w:p>
  </w:footnote>
  <w:footnote w:type="continuationSeparator" w:id="0">
    <w:p w14:paraId="7611876F" w14:textId="77777777" w:rsidR="001621CF" w:rsidRDefault="001621CF" w:rsidP="004A1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12B6B" w14:textId="77777777" w:rsidR="0089466D" w:rsidRDefault="008946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0685" w14:textId="7D5967A4" w:rsidR="005C21FA" w:rsidRPr="00E02394" w:rsidRDefault="005C21FA" w:rsidP="002D3C89">
    <w:pPr>
      <w:pBdr>
        <w:bottom w:val="single" w:sz="8" w:space="0" w:color="auto"/>
      </w:pBdr>
      <w:tabs>
        <w:tab w:val="left" w:pos="1530"/>
        <w:tab w:val="right" w:pos="10490"/>
      </w:tabs>
      <w:jc w:val="both"/>
    </w:pPr>
    <w:r>
      <w:rPr>
        <w:rFonts w:ascii="Palatino Linotype" w:hAnsi="Palatino Linotype"/>
        <w:b/>
      </w:rPr>
      <w:tab/>
      <w:t xml:space="preserve">                                                    </w:t>
    </w:r>
    <w:r w:rsidRPr="00E02394">
      <w:rPr>
        <w:rFonts w:ascii="Palatino Linotype" w:hAnsi="Palatino Linotype"/>
        <w:b/>
      </w:rPr>
      <w:t>PAGE</w:t>
    </w:r>
    <w:r>
      <w:rPr>
        <w:rFonts w:ascii="Palatino Linotype" w:hAnsi="Palatino Linotype"/>
        <w:b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495ED9" w:rsidRPr="00495ED9">
      <w:rPr>
        <w:rFonts w:ascii="Palatino Linotype" w:hAnsi="Palatino Linotype"/>
        <w:b/>
        <w:noProof/>
      </w:rPr>
      <w:t>2</w:t>
    </w:r>
    <w:r>
      <w:rPr>
        <w:rFonts w:ascii="Palatino Linotype" w:hAnsi="Palatino Linotype"/>
        <w:b/>
        <w:noProof/>
      </w:rPr>
      <w:fldChar w:fldCharType="end"/>
    </w:r>
    <w:r>
      <w:rPr>
        <w:rFonts w:ascii="Palatino Linotype" w:hAnsi="Palatino Linotype"/>
        <w:b/>
        <w:noProof/>
      </w:rPr>
      <w:t xml:space="preserve"> of </w:t>
    </w:r>
    <w:r w:rsidR="0089466D">
      <w:rPr>
        <w:rFonts w:ascii="Palatino Linotype" w:hAnsi="Palatino Linotype"/>
        <w:b/>
        <w:noProof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DFDE4" w14:textId="77777777" w:rsidR="0089466D" w:rsidRDefault="0089466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9374B" w14:textId="50C91170" w:rsidR="00BC148D" w:rsidRPr="00E02394" w:rsidRDefault="00BC148D" w:rsidP="002D3C89">
    <w:pPr>
      <w:pBdr>
        <w:bottom w:val="single" w:sz="8" w:space="0" w:color="auto"/>
      </w:pBdr>
      <w:tabs>
        <w:tab w:val="left" w:pos="1530"/>
        <w:tab w:val="right" w:pos="10490"/>
      </w:tabs>
      <w:jc w:val="both"/>
    </w:pPr>
    <w:r>
      <w:rPr>
        <w:rFonts w:ascii="Palatino Linotype" w:hAnsi="Palatino Linotype"/>
        <w:b/>
      </w:rPr>
      <w:tab/>
      <w:t xml:space="preserve">                                                    </w:t>
    </w:r>
    <w:r w:rsidRPr="00E02394">
      <w:rPr>
        <w:rFonts w:ascii="Palatino Linotype" w:hAnsi="Palatino Linotype"/>
        <w:b/>
      </w:rPr>
      <w:t>PAGE</w:t>
    </w:r>
    <w:r>
      <w:rPr>
        <w:rFonts w:ascii="Palatino Linotype" w:hAnsi="Palatino Linotype"/>
        <w:b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495ED9" w:rsidRPr="00495ED9">
      <w:rPr>
        <w:rFonts w:ascii="Palatino Linotype" w:hAnsi="Palatino Linotype"/>
        <w:b/>
        <w:noProof/>
      </w:rPr>
      <w:t>3</w:t>
    </w:r>
    <w:r>
      <w:rPr>
        <w:rFonts w:ascii="Palatino Linotype" w:hAnsi="Palatino Linotype"/>
        <w:b/>
        <w:noProof/>
      </w:rPr>
      <w:fldChar w:fldCharType="end"/>
    </w:r>
    <w:r>
      <w:rPr>
        <w:rFonts w:ascii="Palatino Linotype" w:hAnsi="Palatino Linotype"/>
        <w:b/>
        <w:noProof/>
      </w:rPr>
      <w:t xml:space="preserve"> of </w:t>
    </w:r>
    <w:r w:rsidR="0089466D">
      <w:rPr>
        <w:rFonts w:ascii="Palatino Linotype" w:hAnsi="Palatino Linotype"/>
        <w:b/>
        <w:noProof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92057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6F8FD9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29121D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43039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0B02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618A3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7ED9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F76DF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74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80E42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46E4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47771E"/>
    <w:multiLevelType w:val="hybridMultilevel"/>
    <w:tmpl w:val="3AE0FBDE"/>
    <w:lvl w:ilvl="0" w:tplc="123C04D8">
      <w:start w:val="1"/>
      <w:numFmt w:val="bullet"/>
      <w:lvlText w:val=""/>
      <w:lvlJc w:val="left"/>
      <w:pPr>
        <w:ind w:left="1080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C6232D"/>
    <w:multiLevelType w:val="hybridMultilevel"/>
    <w:tmpl w:val="0CB86176"/>
    <w:lvl w:ilvl="0" w:tplc="9CF4CD22">
      <w:start w:val="1"/>
      <w:numFmt w:val="bullet"/>
      <w:lvlText w:val="-"/>
      <w:lvlJc w:val="left"/>
      <w:pPr>
        <w:ind w:left="900" w:hanging="360"/>
      </w:pPr>
      <w:rPr>
        <w:rFonts w:ascii="Palatino Linotype" w:eastAsia="Times New Roman" w:hAnsi="Palatino Linotype" w:cs="Wingdings 2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10F9639A"/>
    <w:multiLevelType w:val="hybridMultilevel"/>
    <w:tmpl w:val="9DFE8B00"/>
    <w:lvl w:ilvl="0" w:tplc="123C04D8">
      <w:start w:val="1"/>
      <w:numFmt w:val="bullet"/>
      <w:lvlText w:val=""/>
      <w:lvlJc w:val="left"/>
      <w:pPr>
        <w:ind w:left="412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132"/>
        </w:tabs>
        <w:ind w:left="1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52"/>
        </w:tabs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72"/>
        </w:tabs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92"/>
        </w:tabs>
        <w:ind w:left="3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12"/>
        </w:tabs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32"/>
        </w:tabs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52"/>
        </w:tabs>
        <w:ind w:left="5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72"/>
        </w:tabs>
        <w:ind w:left="6172" w:hanging="360"/>
      </w:pPr>
      <w:rPr>
        <w:rFonts w:ascii="Wingdings" w:hAnsi="Wingdings" w:hint="default"/>
      </w:rPr>
    </w:lvl>
  </w:abstractNum>
  <w:abstractNum w:abstractNumId="14" w15:restartNumberingAfterBreak="0">
    <w:nsid w:val="163102FD"/>
    <w:multiLevelType w:val="multilevel"/>
    <w:tmpl w:val="9444693E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15" w15:restartNumberingAfterBreak="0">
    <w:nsid w:val="17710D6B"/>
    <w:multiLevelType w:val="multilevel"/>
    <w:tmpl w:val="E01082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77E5445"/>
    <w:multiLevelType w:val="hybridMultilevel"/>
    <w:tmpl w:val="38C8CB1E"/>
    <w:lvl w:ilvl="0" w:tplc="123C04D8">
      <w:start w:val="1"/>
      <w:numFmt w:val="bullet"/>
      <w:lvlText w:val=""/>
      <w:lvlJc w:val="left"/>
      <w:pPr>
        <w:ind w:left="412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D4BA0"/>
    <w:multiLevelType w:val="hybridMultilevel"/>
    <w:tmpl w:val="1F08F2C0"/>
    <w:lvl w:ilvl="0" w:tplc="123C04D8">
      <w:start w:val="1"/>
      <w:numFmt w:val="bullet"/>
      <w:lvlText w:val=""/>
      <w:lvlJc w:val="left"/>
      <w:pPr>
        <w:ind w:left="412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06E0B"/>
    <w:multiLevelType w:val="hybridMultilevel"/>
    <w:tmpl w:val="4A4A73CE"/>
    <w:lvl w:ilvl="0" w:tplc="FFFFFFFF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 2" w:hint="default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 Linotype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 2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 2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 Linotype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 2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Wingdings 2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 Linotype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 2" w:hint="default"/>
      </w:rPr>
    </w:lvl>
  </w:abstractNum>
  <w:abstractNum w:abstractNumId="19" w15:restartNumberingAfterBreak="0">
    <w:nsid w:val="38066EF8"/>
    <w:multiLevelType w:val="hybridMultilevel"/>
    <w:tmpl w:val="CB8445BC"/>
    <w:lvl w:ilvl="0" w:tplc="123C04D8">
      <w:start w:val="1"/>
      <w:numFmt w:val="bullet"/>
      <w:lvlText w:val=""/>
      <w:lvlJc w:val="left"/>
      <w:pPr>
        <w:ind w:left="412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753E50"/>
    <w:multiLevelType w:val="hybridMultilevel"/>
    <w:tmpl w:val="9ED247D2"/>
    <w:lvl w:ilvl="0" w:tplc="123C04D8">
      <w:start w:val="1"/>
      <w:numFmt w:val="bullet"/>
      <w:lvlText w:val=""/>
      <w:lvlJc w:val="left"/>
      <w:pPr>
        <w:ind w:left="412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A41D3"/>
    <w:multiLevelType w:val="multilevel"/>
    <w:tmpl w:val="04964BA8"/>
    <w:lvl w:ilvl="0">
      <w:start w:val="1"/>
      <w:numFmt w:val="bullet"/>
      <w:lvlText w:val=""/>
      <w:lvlJc w:val="left"/>
      <w:pPr>
        <w:tabs>
          <w:tab w:val="num" w:pos="450"/>
        </w:tabs>
        <w:ind w:left="450" w:hanging="360"/>
      </w:pPr>
      <w:rPr>
        <w:rFonts w:ascii="Wingdings 2" w:hAnsi="Wingdings 2" w:hint="default"/>
        <w:color w:val="auto"/>
        <w:sz w:val="18"/>
        <w:szCs w:val="18"/>
      </w:rPr>
    </w:lvl>
    <w:lvl w:ilvl="1">
      <w:start w:val="1"/>
      <w:numFmt w:val="bullet"/>
      <w:lvlText w:val="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466B380F"/>
    <w:multiLevelType w:val="hybridMultilevel"/>
    <w:tmpl w:val="0B4E14BE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32"/>
        </w:tabs>
        <w:ind w:left="1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52"/>
        </w:tabs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72"/>
        </w:tabs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92"/>
        </w:tabs>
        <w:ind w:left="3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12"/>
        </w:tabs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32"/>
        </w:tabs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52"/>
        </w:tabs>
        <w:ind w:left="5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72"/>
        </w:tabs>
        <w:ind w:left="6172" w:hanging="360"/>
      </w:pPr>
      <w:rPr>
        <w:rFonts w:ascii="Wingdings" w:hAnsi="Wingdings" w:hint="default"/>
      </w:rPr>
    </w:lvl>
  </w:abstractNum>
  <w:abstractNum w:abstractNumId="23" w15:restartNumberingAfterBreak="0">
    <w:nsid w:val="552666E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 2" w:hint="default"/>
        <w:sz w:val="16"/>
        <w:szCs w:val="16"/>
      </w:rPr>
    </w:lvl>
  </w:abstractNum>
  <w:abstractNum w:abstractNumId="24" w15:restartNumberingAfterBreak="0">
    <w:nsid w:val="5FBD2B05"/>
    <w:multiLevelType w:val="multilevel"/>
    <w:tmpl w:val="4E64DFFC"/>
    <w:lvl w:ilvl="0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3993A0C"/>
    <w:multiLevelType w:val="hybridMultilevel"/>
    <w:tmpl w:val="04964BA8"/>
    <w:lvl w:ilvl="0" w:tplc="123C04D8">
      <w:start w:val="1"/>
      <w:numFmt w:val="bullet"/>
      <w:lvlText w:val=""/>
      <w:lvlJc w:val="left"/>
      <w:pPr>
        <w:tabs>
          <w:tab w:val="num" w:pos="450"/>
        </w:tabs>
        <w:ind w:left="450" w:hanging="360"/>
      </w:pPr>
      <w:rPr>
        <w:rFonts w:ascii="Wingdings 2" w:hAnsi="Wingdings 2" w:hint="default"/>
        <w:color w:val="auto"/>
        <w:sz w:val="18"/>
        <w:szCs w:val="18"/>
      </w:rPr>
    </w:lvl>
    <w:lvl w:ilvl="1" w:tplc="5E544D76">
      <w:start w:val="1"/>
      <w:numFmt w:val="bullet"/>
      <w:lvlText w:val="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37D58B5"/>
    <w:multiLevelType w:val="hybridMultilevel"/>
    <w:tmpl w:val="54CEC0D2"/>
    <w:lvl w:ilvl="0" w:tplc="6E5AFA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76DBE"/>
    <w:multiLevelType w:val="multilevel"/>
    <w:tmpl w:val="CA2C7BB8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8" w15:restartNumberingAfterBreak="0">
    <w:nsid w:val="792E2DA7"/>
    <w:multiLevelType w:val="hybridMultilevel"/>
    <w:tmpl w:val="37146930"/>
    <w:lvl w:ilvl="0" w:tplc="123C04D8">
      <w:start w:val="1"/>
      <w:numFmt w:val="bullet"/>
      <w:lvlText w:val=""/>
      <w:lvlJc w:val="left"/>
      <w:pPr>
        <w:ind w:left="412" w:hanging="360"/>
      </w:pPr>
      <w:rPr>
        <w:rFonts w:ascii="Wingdings 2" w:hAnsi="Wingdings 2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C32598"/>
    <w:multiLevelType w:val="hybridMultilevel"/>
    <w:tmpl w:val="E0F6F128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7083639">
    <w:abstractNumId w:val="25"/>
  </w:num>
  <w:num w:numId="2" w16cid:durableId="1682194358">
    <w:abstractNumId w:val="12"/>
  </w:num>
  <w:num w:numId="3" w16cid:durableId="814176251">
    <w:abstractNumId w:val="18"/>
  </w:num>
  <w:num w:numId="4" w16cid:durableId="1805191239">
    <w:abstractNumId w:val="23"/>
  </w:num>
  <w:num w:numId="5" w16cid:durableId="2088264629">
    <w:abstractNumId w:val="21"/>
  </w:num>
  <w:num w:numId="6" w16cid:durableId="1333534784">
    <w:abstractNumId w:val="22"/>
  </w:num>
  <w:num w:numId="7" w16cid:durableId="261107975">
    <w:abstractNumId w:val="29"/>
  </w:num>
  <w:num w:numId="8" w16cid:durableId="1466922104">
    <w:abstractNumId w:val="20"/>
  </w:num>
  <w:num w:numId="9" w16cid:durableId="1684897274">
    <w:abstractNumId w:val="16"/>
  </w:num>
  <w:num w:numId="10" w16cid:durableId="1715810993">
    <w:abstractNumId w:val="10"/>
  </w:num>
  <w:num w:numId="11" w16cid:durableId="130951579">
    <w:abstractNumId w:val="8"/>
  </w:num>
  <w:num w:numId="12" w16cid:durableId="1817214096">
    <w:abstractNumId w:val="7"/>
  </w:num>
  <w:num w:numId="13" w16cid:durableId="731657865">
    <w:abstractNumId w:val="6"/>
  </w:num>
  <w:num w:numId="14" w16cid:durableId="250234984">
    <w:abstractNumId w:val="5"/>
  </w:num>
  <w:num w:numId="15" w16cid:durableId="693700450">
    <w:abstractNumId w:val="9"/>
  </w:num>
  <w:num w:numId="16" w16cid:durableId="519854498">
    <w:abstractNumId w:val="4"/>
  </w:num>
  <w:num w:numId="17" w16cid:durableId="1479228169">
    <w:abstractNumId w:val="3"/>
  </w:num>
  <w:num w:numId="18" w16cid:durableId="1149175750">
    <w:abstractNumId w:val="2"/>
  </w:num>
  <w:num w:numId="19" w16cid:durableId="13001244">
    <w:abstractNumId w:val="1"/>
  </w:num>
  <w:num w:numId="20" w16cid:durableId="1494030571">
    <w:abstractNumId w:val="0"/>
  </w:num>
  <w:num w:numId="21" w16cid:durableId="525870810">
    <w:abstractNumId w:val="17"/>
  </w:num>
  <w:num w:numId="22" w16cid:durableId="1781139843">
    <w:abstractNumId w:val="19"/>
  </w:num>
  <w:num w:numId="23" w16cid:durableId="268389276">
    <w:abstractNumId w:val="28"/>
  </w:num>
  <w:num w:numId="24" w16cid:durableId="1940797508">
    <w:abstractNumId w:val="11"/>
  </w:num>
  <w:num w:numId="25" w16cid:durableId="983118686">
    <w:abstractNumId w:val="26"/>
  </w:num>
  <w:num w:numId="26" w16cid:durableId="544870470">
    <w:abstractNumId w:val="13"/>
  </w:num>
  <w:num w:numId="27" w16cid:durableId="1237284684">
    <w:abstractNumId w:val="15"/>
  </w:num>
  <w:num w:numId="28" w16cid:durableId="879897228">
    <w:abstractNumId w:val="24"/>
  </w:num>
  <w:num w:numId="29" w16cid:durableId="373890974">
    <w:abstractNumId w:val="14"/>
  </w:num>
  <w:num w:numId="30" w16cid:durableId="11312911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de-AT" w:vendorID="64" w:dllVersion="0" w:nlCheck="1" w:checkStyle="0"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39FF180-F1E7-492B-99ED-E29EDC55493C}"/>
    <w:docVar w:name="dgnword-eventsink" w:val="93819536"/>
  </w:docVars>
  <w:rsids>
    <w:rsidRoot w:val="00E800E0"/>
    <w:rsid w:val="00000653"/>
    <w:rsid w:val="00004D24"/>
    <w:rsid w:val="00005BE6"/>
    <w:rsid w:val="00006AA9"/>
    <w:rsid w:val="00007D52"/>
    <w:rsid w:val="000118BC"/>
    <w:rsid w:val="00012E16"/>
    <w:rsid w:val="00013A07"/>
    <w:rsid w:val="00016203"/>
    <w:rsid w:val="000174D3"/>
    <w:rsid w:val="00020251"/>
    <w:rsid w:val="00021348"/>
    <w:rsid w:val="00024EC2"/>
    <w:rsid w:val="000251C7"/>
    <w:rsid w:val="00026026"/>
    <w:rsid w:val="00026B51"/>
    <w:rsid w:val="00030981"/>
    <w:rsid w:val="00031F2F"/>
    <w:rsid w:val="00033158"/>
    <w:rsid w:val="00033E1B"/>
    <w:rsid w:val="000406AE"/>
    <w:rsid w:val="00042370"/>
    <w:rsid w:val="00044C91"/>
    <w:rsid w:val="00047180"/>
    <w:rsid w:val="00047E2B"/>
    <w:rsid w:val="00047FCF"/>
    <w:rsid w:val="00051645"/>
    <w:rsid w:val="00055223"/>
    <w:rsid w:val="00056277"/>
    <w:rsid w:val="000563CB"/>
    <w:rsid w:val="00062136"/>
    <w:rsid w:val="00062923"/>
    <w:rsid w:val="000643EB"/>
    <w:rsid w:val="000666E0"/>
    <w:rsid w:val="00066D84"/>
    <w:rsid w:val="00070E2F"/>
    <w:rsid w:val="00073EE1"/>
    <w:rsid w:val="00075B5D"/>
    <w:rsid w:val="00076057"/>
    <w:rsid w:val="00080472"/>
    <w:rsid w:val="000843F6"/>
    <w:rsid w:val="00084639"/>
    <w:rsid w:val="00086494"/>
    <w:rsid w:val="000907C5"/>
    <w:rsid w:val="00091B89"/>
    <w:rsid w:val="000946F4"/>
    <w:rsid w:val="00094D56"/>
    <w:rsid w:val="00094E8C"/>
    <w:rsid w:val="00096491"/>
    <w:rsid w:val="00096C0C"/>
    <w:rsid w:val="000A47DB"/>
    <w:rsid w:val="000A4AC2"/>
    <w:rsid w:val="000A52F7"/>
    <w:rsid w:val="000B17F8"/>
    <w:rsid w:val="000B230D"/>
    <w:rsid w:val="000B5C20"/>
    <w:rsid w:val="000B7496"/>
    <w:rsid w:val="000C286A"/>
    <w:rsid w:val="000D3EC7"/>
    <w:rsid w:val="000D411F"/>
    <w:rsid w:val="000D4380"/>
    <w:rsid w:val="000D5332"/>
    <w:rsid w:val="000D7E99"/>
    <w:rsid w:val="000D7FAC"/>
    <w:rsid w:val="000E172D"/>
    <w:rsid w:val="000E2342"/>
    <w:rsid w:val="000E39AF"/>
    <w:rsid w:val="000E3ABC"/>
    <w:rsid w:val="000E3D98"/>
    <w:rsid w:val="000E4C6E"/>
    <w:rsid w:val="000E61EA"/>
    <w:rsid w:val="000F042A"/>
    <w:rsid w:val="000F0A07"/>
    <w:rsid w:val="000F675E"/>
    <w:rsid w:val="000F6978"/>
    <w:rsid w:val="00100533"/>
    <w:rsid w:val="00101B67"/>
    <w:rsid w:val="0010252C"/>
    <w:rsid w:val="00102C42"/>
    <w:rsid w:val="0010363E"/>
    <w:rsid w:val="00103849"/>
    <w:rsid w:val="0010395A"/>
    <w:rsid w:val="0010538C"/>
    <w:rsid w:val="001107C7"/>
    <w:rsid w:val="001109C3"/>
    <w:rsid w:val="00112491"/>
    <w:rsid w:val="00115E0E"/>
    <w:rsid w:val="00116EEC"/>
    <w:rsid w:val="001234A6"/>
    <w:rsid w:val="00131CB2"/>
    <w:rsid w:val="00132399"/>
    <w:rsid w:val="0013300F"/>
    <w:rsid w:val="001354DF"/>
    <w:rsid w:val="00136536"/>
    <w:rsid w:val="00136ADA"/>
    <w:rsid w:val="00140213"/>
    <w:rsid w:val="00141DD1"/>
    <w:rsid w:val="00142315"/>
    <w:rsid w:val="00142B0D"/>
    <w:rsid w:val="00143C3F"/>
    <w:rsid w:val="0014413C"/>
    <w:rsid w:val="00144967"/>
    <w:rsid w:val="00147A44"/>
    <w:rsid w:val="00147EF0"/>
    <w:rsid w:val="00151782"/>
    <w:rsid w:val="00152CBB"/>
    <w:rsid w:val="001533DC"/>
    <w:rsid w:val="00154F25"/>
    <w:rsid w:val="0015633A"/>
    <w:rsid w:val="00160653"/>
    <w:rsid w:val="00161453"/>
    <w:rsid w:val="00161AEB"/>
    <w:rsid w:val="001621CF"/>
    <w:rsid w:val="001669E5"/>
    <w:rsid w:val="00167048"/>
    <w:rsid w:val="001673EE"/>
    <w:rsid w:val="001705E9"/>
    <w:rsid w:val="0017233D"/>
    <w:rsid w:val="00174855"/>
    <w:rsid w:val="00180AA1"/>
    <w:rsid w:val="00182D04"/>
    <w:rsid w:val="00182FF3"/>
    <w:rsid w:val="001834B9"/>
    <w:rsid w:val="001838A4"/>
    <w:rsid w:val="00187CEF"/>
    <w:rsid w:val="001906DD"/>
    <w:rsid w:val="00190F10"/>
    <w:rsid w:val="00191CB2"/>
    <w:rsid w:val="0019206A"/>
    <w:rsid w:val="001957AB"/>
    <w:rsid w:val="001A0A23"/>
    <w:rsid w:val="001A0D2D"/>
    <w:rsid w:val="001A23CB"/>
    <w:rsid w:val="001A3059"/>
    <w:rsid w:val="001B1444"/>
    <w:rsid w:val="001B7F5D"/>
    <w:rsid w:val="001C0919"/>
    <w:rsid w:val="001C0CD4"/>
    <w:rsid w:val="001C0F7C"/>
    <w:rsid w:val="001C3CFD"/>
    <w:rsid w:val="001C45ED"/>
    <w:rsid w:val="001C5AEC"/>
    <w:rsid w:val="001C63C2"/>
    <w:rsid w:val="001C6482"/>
    <w:rsid w:val="001D1362"/>
    <w:rsid w:val="001D4786"/>
    <w:rsid w:val="001E0F9E"/>
    <w:rsid w:val="001E5004"/>
    <w:rsid w:val="001E5E6D"/>
    <w:rsid w:val="001F0CF2"/>
    <w:rsid w:val="001F64E3"/>
    <w:rsid w:val="001F73E6"/>
    <w:rsid w:val="00201B75"/>
    <w:rsid w:val="00202914"/>
    <w:rsid w:val="0020466E"/>
    <w:rsid w:val="002051DD"/>
    <w:rsid w:val="002058AA"/>
    <w:rsid w:val="00210C12"/>
    <w:rsid w:val="00211B4D"/>
    <w:rsid w:val="002128D7"/>
    <w:rsid w:val="00212D2D"/>
    <w:rsid w:val="00213010"/>
    <w:rsid w:val="00214EA5"/>
    <w:rsid w:val="00220B20"/>
    <w:rsid w:val="00221676"/>
    <w:rsid w:val="00222409"/>
    <w:rsid w:val="00223BB5"/>
    <w:rsid w:val="0022556F"/>
    <w:rsid w:val="00227C3D"/>
    <w:rsid w:val="0024097A"/>
    <w:rsid w:val="002419C6"/>
    <w:rsid w:val="00243648"/>
    <w:rsid w:val="00247988"/>
    <w:rsid w:val="0025076F"/>
    <w:rsid w:val="00250A15"/>
    <w:rsid w:val="00251177"/>
    <w:rsid w:val="00251CEC"/>
    <w:rsid w:val="00252A88"/>
    <w:rsid w:val="00253F04"/>
    <w:rsid w:val="00255561"/>
    <w:rsid w:val="002568C2"/>
    <w:rsid w:val="00262C0F"/>
    <w:rsid w:val="0026331B"/>
    <w:rsid w:val="00263AEC"/>
    <w:rsid w:val="002647F9"/>
    <w:rsid w:val="00264EA0"/>
    <w:rsid w:val="00266862"/>
    <w:rsid w:val="002671DA"/>
    <w:rsid w:val="00267FDC"/>
    <w:rsid w:val="00275F2C"/>
    <w:rsid w:val="002766DB"/>
    <w:rsid w:val="00276935"/>
    <w:rsid w:val="00277083"/>
    <w:rsid w:val="002823F9"/>
    <w:rsid w:val="00282667"/>
    <w:rsid w:val="00283878"/>
    <w:rsid w:val="00294178"/>
    <w:rsid w:val="002A2CB8"/>
    <w:rsid w:val="002A4054"/>
    <w:rsid w:val="002A58A0"/>
    <w:rsid w:val="002B108F"/>
    <w:rsid w:val="002B61D4"/>
    <w:rsid w:val="002B73F3"/>
    <w:rsid w:val="002C0A56"/>
    <w:rsid w:val="002C221E"/>
    <w:rsid w:val="002C2BE4"/>
    <w:rsid w:val="002C3A34"/>
    <w:rsid w:val="002C3B5C"/>
    <w:rsid w:val="002C4CDC"/>
    <w:rsid w:val="002C5B04"/>
    <w:rsid w:val="002D10F5"/>
    <w:rsid w:val="002D12F5"/>
    <w:rsid w:val="002D3C89"/>
    <w:rsid w:val="002D5EF7"/>
    <w:rsid w:val="002D6824"/>
    <w:rsid w:val="002E3B6B"/>
    <w:rsid w:val="002E615C"/>
    <w:rsid w:val="002F204F"/>
    <w:rsid w:val="002F3F78"/>
    <w:rsid w:val="002F5C58"/>
    <w:rsid w:val="002F5D65"/>
    <w:rsid w:val="002F6518"/>
    <w:rsid w:val="002F6E31"/>
    <w:rsid w:val="00301178"/>
    <w:rsid w:val="00301697"/>
    <w:rsid w:val="00303D94"/>
    <w:rsid w:val="0030490B"/>
    <w:rsid w:val="00304F52"/>
    <w:rsid w:val="00306429"/>
    <w:rsid w:val="00307D0C"/>
    <w:rsid w:val="00312309"/>
    <w:rsid w:val="00312BBF"/>
    <w:rsid w:val="00313316"/>
    <w:rsid w:val="003143BA"/>
    <w:rsid w:val="0031776A"/>
    <w:rsid w:val="003200D7"/>
    <w:rsid w:val="00320ADD"/>
    <w:rsid w:val="003242D0"/>
    <w:rsid w:val="00327E01"/>
    <w:rsid w:val="00327E8E"/>
    <w:rsid w:val="003303E3"/>
    <w:rsid w:val="00331774"/>
    <w:rsid w:val="003323AE"/>
    <w:rsid w:val="003325A2"/>
    <w:rsid w:val="003361CF"/>
    <w:rsid w:val="00337416"/>
    <w:rsid w:val="00337E22"/>
    <w:rsid w:val="00340078"/>
    <w:rsid w:val="003406BB"/>
    <w:rsid w:val="0034260D"/>
    <w:rsid w:val="00344A19"/>
    <w:rsid w:val="003477F0"/>
    <w:rsid w:val="003502AF"/>
    <w:rsid w:val="00353B7A"/>
    <w:rsid w:val="00356314"/>
    <w:rsid w:val="003605CD"/>
    <w:rsid w:val="003672F7"/>
    <w:rsid w:val="0037258E"/>
    <w:rsid w:val="0037439A"/>
    <w:rsid w:val="00374DBF"/>
    <w:rsid w:val="003758A6"/>
    <w:rsid w:val="0037662E"/>
    <w:rsid w:val="003766CD"/>
    <w:rsid w:val="003773A1"/>
    <w:rsid w:val="00380164"/>
    <w:rsid w:val="00380E5C"/>
    <w:rsid w:val="00381183"/>
    <w:rsid w:val="00383E4B"/>
    <w:rsid w:val="00384234"/>
    <w:rsid w:val="003845EB"/>
    <w:rsid w:val="003848CE"/>
    <w:rsid w:val="003877A8"/>
    <w:rsid w:val="00387ABD"/>
    <w:rsid w:val="003901DC"/>
    <w:rsid w:val="00390800"/>
    <w:rsid w:val="003913D8"/>
    <w:rsid w:val="0039263B"/>
    <w:rsid w:val="00396B44"/>
    <w:rsid w:val="003A20F8"/>
    <w:rsid w:val="003A51BA"/>
    <w:rsid w:val="003A6C41"/>
    <w:rsid w:val="003A7381"/>
    <w:rsid w:val="003A7988"/>
    <w:rsid w:val="003A7EE8"/>
    <w:rsid w:val="003B0C64"/>
    <w:rsid w:val="003B1D76"/>
    <w:rsid w:val="003B241F"/>
    <w:rsid w:val="003B69EB"/>
    <w:rsid w:val="003C18A3"/>
    <w:rsid w:val="003C2320"/>
    <w:rsid w:val="003C3CE5"/>
    <w:rsid w:val="003C4562"/>
    <w:rsid w:val="003C5772"/>
    <w:rsid w:val="003C74E7"/>
    <w:rsid w:val="003D0D29"/>
    <w:rsid w:val="003D18D6"/>
    <w:rsid w:val="003D47B1"/>
    <w:rsid w:val="003D6232"/>
    <w:rsid w:val="003D7D77"/>
    <w:rsid w:val="003E2B0C"/>
    <w:rsid w:val="003E3DEE"/>
    <w:rsid w:val="003E3F2D"/>
    <w:rsid w:val="003E526E"/>
    <w:rsid w:val="003E553E"/>
    <w:rsid w:val="003F0059"/>
    <w:rsid w:val="003F0E67"/>
    <w:rsid w:val="003F255F"/>
    <w:rsid w:val="003F2C5C"/>
    <w:rsid w:val="003F399E"/>
    <w:rsid w:val="003F622B"/>
    <w:rsid w:val="003F6CE3"/>
    <w:rsid w:val="00400588"/>
    <w:rsid w:val="0040268C"/>
    <w:rsid w:val="00405CDA"/>
    <w:rsid w:val="00405DEF"/>
    <w:rsid w:val="0041150A"/>
    <w:rsid w:val="004116B0"/>
    <w:rsid w:val="0041184B"/>
    <w:rsid w:val="00412734"/>
    <w:rsid w:val="00414D0D"/>
    <w:rsid w:val="00415CAD"/>
    <w:rsid w:val="00417A90"/>
    <w:rsid w:val="0042391D"/>
    <w:rsid w:val="00423ED5"/>
    <w:rsid w:val="004278C2"/>
    <w:rsid w:val="004305E2"/>
    <w:rsid w:val="004323E3"/>
    <w:rsid w:val="004328D2"/>
    <w:rsid w:val="00435267"/>
    <w:rsid w:val="00437090"/>
    <w:rsid w:val="004449EA"/>
    <w:rsid w:val="00447975"/>
    <w:rsid w:val="00447ED4"/>
    <w:rsid w:val="00450AD8"/>
    <w:rsid w:val="004518C1"/>
    <w:rsid w:val="00455A8E"/>
    <w:rsid w:val="00455F35"/>
    <w:rsid w:val="00461529"/>
    <w:rsid w:val="0046163A"/>
    <w:rsid w:val="0046331C"/>
    <w:rsid w:val="00463813"/>
    <w:rsid w:val="00464771"/>
    <w:rsid w:val="00464C29"/>
    <w:rsid w:val="00465178"/>
    <w:rsid w:val="004666E1"/>
    <w:rsid w:val="0046674E"/>
    <w:rsid w:val="00467C34"/>
    <w:rsid w:val="0047033D"/>
    <w:rsid w:val="00470A17"/>
    <w:rsid w:val="00470CD4"/>
    <w:rsid w:val="00470F07"/>
    <w:rsid w:val="004712A9"/>
    <w:rsid w:val="0047636A"/>
    <w:rsid w:val="00477A8D"/>
    <w:rsid w:val="00480686"/>
    <w:rsid w:val="004822EF"/>
    <w:rsid w:val="00482633"/>
    <w:rsid w:val="00482D38"/>
    <w:rsid w:val="00482E84"/>
    <w:rsid w:val="00485948"/>
    <w:rsid w:val="00486D2D"/>
    <w:rsid w:val="004956CE"/>
    <w:rsid w:val="00495ED9"/>
    <w:rsid w:val="00495FE7"/>
    <w:rsid w:val="004970A7"/>
    <w:rsid w:val="004A0BB3"/>
    <w:rsid w:val="004A0E3C"/>
    <w:rsid w:val="004A1DE9"/>
    <w:rsid w:val="004A5453"/>
    <w:rsid w:val="004A7CCE"/>
    <w:rsid w:val="004A7CE1"/>
    <w:rsid w:val="004B2651"/>
    <w:rsid w:val="004B4B35"/>
    <w:rsid w:val="004B56CE"/>
    <w:rsid w:val="004C4FC4"/>
    <w:rsid w:val="004C506B"/>
    <w:rsid w:val="004C7284"/>
    <w:rsid w:val="004D1570"/>
    <w:rsid w:val="004D1618"/>
    <w:rsid w:val="004D2FDF"/>
    <w:rsid w:val="004D35BF"/>
    <w:rsid w:val="004E08E8"/>
    <w:rsid w:val="004E1628"/>
    <w:rsid w:val="004E1C5E"/>
    <w:rsid w:val="004E1FF4"/>
    <w:rsid w:val="004E45DD"/>
    <w:rsid w:val="004E5B33"/>
    <w:rsid w:val="004F0327"/>
    <w:rsid w:val="004F0EF4"/>
    <w:rsid w:val="004F2D28"/>
    <w:rsid w:val="004F2DED"/>
    <w:rsid w:val="004F51F9"/>
    <w:rsid w:val="004F5923"/>
    <w:rsid w:val="004F7152"/>
    <w:rsid w:val="00501727"/>
    <w:rsid w:val="0050292F"/>
    <w:rsid w:val="00504507"/>
    <w:rsid w:val="00505CB1"/>
    <w:rsid w:val="005071D7"/>
    <w:rsid w:val="00507C4B"/>
    <w:rsid w:val="0051332E"/>
    <w:rsid w:val="00514592"/>
    <w:rsid w:val="005149D9"/>
    <w:rsid w:val="00515827"/>
    <w:rsid w:val="00515B45"/>
    <w:rsid w:val="00516392"/>
    <w:rsid w:val="005173C9"/>
    <w:rsid w:val="0052148C"/>
    <w:rsid w:val="00521BB4"/>
    <w:rsid w:val="00521C84"/>
    <w:rsid w:val="005247CA"/>
    <w:rsid w:val="0052604D"/>
    <w:rsid w:val="0052773D"/>
    <w:rsid w:val="00530793"/>
    <w:rsid w:val="00537226"/>
    <w:rsid w:val="005408B8"/>
    <w:rsid w:val="00542416"/>
    <w:rsid w:val="0054283D"/>
    <w:rsid w:val="00544E97"/>
    <w:rsid w:val="0055340A"/>
    <w:rsid w:val="00553596"/>
    <w:rsid w:val="00555334"/>
    <w:rsid w:val="005554B9"/>
    <w:rsid w:val="00557EBB"/>
    <w:rsid w:val="00566E29"/>
    <w:rsid w:val="00567E95"/>
    <w:rsid w:val="005804E4"/>
    <w:rsid w:val="00582027"/>
    <w:rsid w:val="00582F1A"/>
    <w:rsid w:val="00587506"/>
    <w:rsid w:val="00590307"/>
    <w:rsid w:val="005911A2"/>
    <w:rsid w:val="005911E6"/>
    <w:rsid w:val="00591234"/>
    <w:rsid w:val="005941B4"/>
    <w:rsid w:val="005A0EF0"/>
    <w:rsid w:val="005A1488"/>
    <w:rsid w:val="005A1AB6"/>
    <w:rsid w:val="005A235D"/>
    <w:rsid w:val="005A2D82"/>
    <w:rsid w:val="005A5287"/>
    <w:rsid w:val="005A5D75"/>
    <w:rsid w:val="005A6C13"/>
    <w:rsid w:val="005A72AF"/>
    <w:rsid w:val="005A7D57"/>
    <w:rsid w:val="005B1856"/>
    <w:rsid w:val="005B7781"/>
    <w:rsid w:val="005C13EA"/>
    <w:rsid w:val="005C21FA"/>
    <w:rsid w:val="005C3373"/>
    <w:rsid w:val="005C3E3C"/>
    <w:rsid w:val="005C5F13"/>
    <w:rsid w:val="005C6882"/>
    <w:rsid w:val="005D007C"/>
    <w:rsid w:val="005E021E"/>
    <w:rsid w:val="005E1015"/>
    <w:rsid w:val="005E34CA"/>
    <w:rsid w:val="005E3680"/>
    <w:rsid w:val="005E4B64"/>
    <w:rsid w:val="005E51B8"/>
    <w:rsid w:val="005E541B"/>
    <w:rsid w:val="005F0C45"/>
    <w:rsid w:val="005F1351"/>
    <w:rsid w:val="005F2C12"/>
    <w:rsid w:val="005F3B4D"/>
    <w:rsid w:val="005F465F"/>
    <w:rsid w:val="006013F1"/>
    <w:rsid w:val="00602422"/>
    <w:rsid w:val="00605E7D"/>
    <w:rsid w:val="006061F2"/>
    <w:rsid w:val="00611F51"/>
    <w:rsid w:val="00612C82"/>
    <w:rsid w:val="00613B47"/>
    <w:rsid w:val="00615E64"/>
    <w:rsid w:val="006213D3"/>
    <w:rsid w:val="006218BE"/>
    <w:rsid w:val="00621EE6"/>
    <w:rsid w:val="006244BE"/>
    <w:rsid w:val="0063401F"/>
    <w:rsid w:val="0063431F"/>
    <w:rsid w:val="00635DBD"/>
    <w:rsid w:val="0063610B"/>
    <w:rsid w:val="00636374"/>
    <w:rsid w:val="00641DCE"/>
    <w:rsid w:val="006432CC"/>
    <w:rsid w:val="006448B9"/>
    <w:rsid w:val="0064494B"/>
    <w:rsid w:val="0064581A"/>
    <w:rsid w:val="00647C8A"/>
    <w:rsid w:val="00651BE8"/>
    <w:rsid w:val="00652E46"/>
    <w:rsid w:val="00655B49"/>
    <w:rsid w:val="006603BC"/>
    <w:rsid w:val="00660BF6"/>
    <w:rsid w:val="006612A8"/>
    <w:rsid w:val="0066480A"/>
    <w:rsid w:val="00671DE4"/>
    <w:rsid w:val="00672276"/>
    <w:rsid w:val="00674F6D"/>
    <w:rsid w:val="00676769"/>
    <w:rsid w:val="00677D8E"/>
    <w:rsid w:val="0068049E"/>
    <w:rsid w:val="00684C16"/>
    <w:rsid w:val="00685D07"/>
    <w:rsid w:val="00687412"/>
    <w:rsid w:val="006877E8"/>
    <w:rsid w:val="00691BD6"/>
    <w:rsid w:val="0069261B"/>
    <w:rsid w:val="006932C0"/>
    <w:rsid w:val="006932FD"/>
    <w:rsid w:val="00694A90"/>
    <w:rsid w:val="006A0DDF"/>
    <w:rsid w:val="006A2404"/>
    <w:rsid w:val="006A4218"/>
    <w:rsid w:val="006A432B"/>
    <w:rsid w:val="006A5A92"/>
    <w:rsid w:val="006A7974"/>
    <w:rsid w:val="006B0C7B"/>
    <w:rsid w:val="006B1230"/>
    <w:rsid w:val="006B24EA"/>
    <w:rsid w:val="006B268E"/>
    <w:rsid w:val="006B2C10"/>
    <w:rsid w:val="006B4235"/>
    <w:rsid w:val="006C0B93"/>
    <w:rsid w:val="006C128C"/>
    <w:rsid w:val="006C207B"/>
    <w:rsid w:val="006C2EDB"/>
    <w:rsid w:val="006D0169"/>
    <w:rsid w:val="006D06F0"/>
    <w:rsid w:val="006E06FC"/>
    <w:rsid w:val="006E163B"/>
    <w:rsid w:val="006E3048"/>
    <w:rsid w:val="006E4A18"/>
    <w:rsid w:val="006E4C4D"/>
    <w:rsid w:val="006E63B9"/>
    <w:rsid w:val="006E6BC7"/>
    <w:rsid w:val="006F4132"/>
    <w:rsid w:val="006F56DD"/>
    <w:rsid w:val="006F6D7D"/>
    <w:rsid w:val="006F6DE2"/>
    <w:rsid w:val="006F76B9"/>
    <w:rsid w:val="007021F4"/>
    <w:rsid w:val="007032C1"/>
    <w:rsid w:val="00703C4D"/>
    <w:rsid w:val="00704B41"/>
    <w:rsid w:val="00705A78"/>
    <w:rsid w:val="00705C41"/>
    <w:rsid w:val="00706407"/>
    <w:rsid w:val="007100DD"/>
    <w:rsid w:val="00711846"/>
    <w:rsid w:val="00712E42"/>
    <w:rsid w:val="007151F0"/>
    <w:rsid w:val="00715EED"/>
    <w:rsid w:val="00716094"/>
    <w:rsid w:val="0071655F"/>
    <w:rsid w:val="00716BB0"/>
    <w:rsid w:val="007205D0"/>
    <w:rsid w:val="00720CBF"/>
    <w:rsid w:val="00721F3C"/>
    <w:rsid w:val="0072307B"/>
    <w:rsid w:val="00723A84"/>
    <w:rsid w:val="007245A8"/>
    <w:rsid w:val="007263F9"/>
    <w:rsid w:val="00730FFA"/>
    <w:rsid w:val="00733CAF"/>
    <w:rsid w:val="00734C97"/>
    <w:rsid w:val="00741AD1"/>
    <w:rsid w:val="00742D0E"/>
    <w:rsid w:val="00743898"/>
    <w:rsid w:val="007454E3"/>
    <w:rsid w:val="00753CC4"/>
    <w:rsid w:val="00755097"/>
    <w:rsid w:val="007551E0"/>
    <w:rsid w:val="00756FE7"/>
    <w:rsid w:val="00762A2F"/>
    <w:rsid w:val="007649EF"/>
    <w:rsid w:val="00770346"/>
    <w:rsid w:val="00772FC1"/>
    <w:rsid w:val="00773F9E"/>
    <w:rsid w:val="00777FB6"/>
    <w:rsid w:val="00780485"/>
    <w:rsid w:val="0078074D"/>
    <w:rsid w:val="0078281D"/>
    <w:rsid w:val="00783446"/>
    <w:rsid w:val="007919D2"/>
    <w:rsid w:val="00792E26"/>
    <w:rsid w:val="00793629"/>
    <w:rsid w:val="007942E7"/>
    <w:rsid w:val="0079631B"/>
    <w:rsid w:val="00796473"/>
    <w:rsid w:val="007A1A93"/>
    <w:rsid w:val="007A351B"/>
    <w:rsid w:val="007A3528"/>
    <w:rsid w:val="007A5501"/>
    <w:rsid w:val="007B0F98"/>
    <w:rsid w:val="007B1BDA"/>
    <w:rsid w:val="007B3289"/>
    <w:rsid w:val="007B77B7"/>
    <w:rsid w:val="007C02B2"/>
    <w:rsid w:val="007C0433"/>
    <w:rsid w:val="007C4C3B"/>
    <w:rsid w:val="007C6BFB"/>
    <w:rsid w:val="007C7B39"/>
    <w:rsid w:val="007D0122"/>
    <w:rsid w:val="007D7C48"/>
    <w:rsid w:val="007E22F1"/>
    <w:rsid w:val="007E7084"/>
    <w:rsid w:val="007F198B"/>
    <w:rsid w:val="007F232C"/>
    <w:rsid w:val="007F301F"/>
    <w:rsid w:val="007F638D"/>
    <w:rsid w:val="007F7EE3"/>
    <w:rsid w:val="00800254"/>
    <w:rsid w:val="00801892"/>
    <w:rsid w:val="0080189E"/>
    <w:rsid w:val="00801AC9"/>
    <w:rsid w:val="00804B3E"/>
    <w:rsid w:val="0081415C"/>
    <w:rsid w:val="00814E25"/>
    <w:rsid w:val="008156E9"/>
    <w:rsid w:val="008217D5"/>
    <w:rsid w:val="00824ED3"/>
    <w:rsid w:val="00825D31"/>
    <w:rsid w:val="00830918"/>
    <w:rsid w:val="008339AC"/>
    <w:rsid w:val="0083428E"/>
    <w:rsid w:val="008352CB"/>
    <w:rsid w:val="00835956"/>
    <w:rsid w:val="00835C51"/>
    <w:rsid w:val="008400C5"/>
    <w:rsid w:val="008425EB"/>
    <w:rsid w:val="00843B1E"/>
    <w:rsid w:val="00847404"/>
    <w:rsid w:val="00847CE2"/>
    <w:rsid w:val="00850EA6"/>
    <w:rsid w:val="008518DB"/>
    <w:rsid w:val="008522A0"/>
    <w:rsid w:val="0085261D"/>
    <w:rsid w:val="00853500"/>
    <w:rsid w:val="00856E45"/>
    <w:rsid w:val="008572EA"/>
    <w:rsid w:val="008608E2"/>
    <w:rsid w:val="00860E48"/>
    <w:rsid w:val="00860FDC"/>
    <w:rsid w:val="0086127E"/>
    <w:rsid w:val="00862113"/>
    <w:rsid w:val="00863F5C"/>
    <w:rsid w:val="00864C0D"/>
    <w:rsid w:val="00871451"/>
    <w:rsid w:val="00872F07"/>
    <w:rsid w:val="00881F8D"/>
    <w:rsid w:val="0088415C"/>
    <w:rsid w:val="00886EDD"/>
    <w:rsid w:val="0088714C"/>
    <w:rsid w:val="0088744B"/>
    <w:rsid w:val="00887C85"/>
    <w:rsid w:val="008903E5"/>
    <w:rsid w:val="008920BC"/>
    <w:rsid w:val="0089466D"/>
    <w:rsid w:val="008A00E9"/>
    <w:rsid w:val="008A15BF"/>
    <w:rsid w:val="008A199C"/>
    <w:rsid w:val="008A287F"/>
    <w:rsid w:val="008A4249"/>
    <w:rsid w:val="008B0924"/>
    <w:rsid w:val="008B23AF"/>
    <w:rsid w:val="008B43F0"/>
    <w:rsid w:val="008B4CBA"/>
    <w:rsid w:val="008B782B"/>
    <w:rsid w:val="008C2805"/>
    <w:rsid w:val="008C36FA"/>
    <w:rsid w:val="008C3BA8"/>
    <w:rsid w:val="008C41AB"/>
    <w:rsid w:val="008C4518"/>
    <w:rsid w:val="008C4D06"/>
    <w:rsid w:val="008C54C6"/>
    <w:rsid w:val="008C627C"/>
    <w:rsid w:val="008C6750"/>
    <w:rsid w:val="008C70D7"/>
    <w:rsid w:val="008C7C15"/>
    <w:rsid w:val="008D0746"/>
    <w:rsid w:val="008D2B8A"/>
    <w:rsid w:val="008D4606"/>
    <w:rsid w:val="008D5F25"/>
    <w:rsid w:val="008E039C"/>
    <w:rsid w:val="008E26EB"/>
    <w:rsid w:val="008E2CB7"/>
    <w:rsid w:val="008E3BCA"/>
    <w:rsid w:val="008E57C4"/>
    <w:rsid w:val="008F17CE"/>
    <w:rsid w:val="008F5D91"/>
    <w:rsid w:val="009007DF"/>
    <w:rsid w:val="00900C07"/>
    <w:rsid w:val="0090503E"/>
    <w:rsid w:val="009067B7"/>
    <w:rsid w:val="00906D9A"/>
    <w:rsid w:val="0090750C"/>
    <w:rsid w:val="00911235"/>
    <w:rsid w:val="0091290E"/>
    <w:rsid w:val="00915229"/>
    <w:rsid w:val="00916666"/>
    <w:rsid w:val="00917901"/>
    <w:rsid w:val="00922A55"/>
    <w:rsid w:val="00923514"/>
    <w:rsid w:val="00924799"/>
    <w:rsid w:val="00926C2E"/>
    <w:rsid w:val="00927FC1"/>
    <w:rsid w:val="00930009"/>
    <w:rsid w:val="00930480"/>
    <w:rsid w:val="00936885"/>
    <w:rsid w:val="00940CC0"/>
    <w:rsid w:val="00940EC4"/>
    <w:rsid w:val="00943C45"/>
    <w:rsid w:val="00944B67"/>
    <w:rsid w:val="00944C00"/>
    <w:rsid w:val="00947830"/>
    <w:rsid w:val="00947D46"/>
    <w:rsid w:val="00950585"/>
    <w:rsid w:val="00950DB9"/>
    <w:rsid w:val="00951398"/>
    <w:rsid w:val="00952D32"/>
    <w:rsid w:val="00955CC9"/>
    <w:rsid w:val="009576D4"/>
    <w:rsid w:val="00957C9C"/>
    <w:rsid w:val="0096062F"/>
    <w:rsid w:val="00966013"/>
    <w:rsid w:val="009661D2"/>
    <w:rsid w:val="009671B2"/>
    <w:rsid w:val="00971D69"/>
    <w:rsid w:val="00973A23"/>
    <w:rsid w:val="00974E6D"/>
    <w:rsid w:val="00975A60"/>
    <w:rsid w:val="0097765A"/>
    <w:rsid w:val="0098211B"/>
    <w:rsid w:val="00982861"/>
    <w:rsid w:val="00982AEB"/>
    <w:rsid w:val="00986177"/>
    <w:rsid w:val="009907AE"/>
    <w:rsid w:val="0099166B"/>
    <w:rsid w:val="0099251B"/>
    <w:rsid w:val="00994CC1"/>
    <w:rsid w:val="009A0F76"/>
    <w:rsid w:val="009A3409"/>
    <w:rsid w:val="009A44CD"/>
    <w:rsid w:val="009A6688"/>
    <w:rsid w:val="009A71F5"/>
    <w:rsid w:val="009A7370"/>
    <w:rsid w:val="009B120F"/>
    <w:rsid w:val="009B1781"/>
    <w:rsid w:val="009B7399"/>
    <w:rsid w:val="009C1B2F"/>
    <w:rsid w:val="009C2D7D"/>
    <w:rsid w:val="009C3FE7"/>
    <w:rsid w:val="009D3975"/>
    <w:rsid w:val="009D3E51"/>
    <w:rsid w:val="009D3E83"/>
    <w:rsid w:val="009D428E"/>
    <w:rsid w:val="009D5185"/>
    <w:rsid w:val="009D59B2"/>
    <w:rsid w:val="009D5A9B"/>
    <w:rsid w:val="009E633A"/>
    <w:rsid w:val="009F0331"/>
    <w:rsid w:val="00A02AC7"/>
    <w:rsid w:val="00A04C3C"/>
    <w:rsid w:val="00A0526B"/>
    <w:rsid w:val="00A05919"/>
    <w:rsid w:val="00A07592"/>
    <w:rsid w:val="00A1059D"/>
    <w:rsid w:val="00A1063E"/>
    <w:rsid w:val="00A13BFA"/>
    <w:rsid w:val="00A14203"/>
    <w:rsid w:val="00A16BE4"/>
    <w:rsid w:val="00A17A73"/>
    <w:rsid w:val="00A17BAE"/>
    <w:rsid w:val="00A22161"/>
    <w:rsid w:val="00A23FF7"/>
    <w:rsid w:val="00A274CE"/>
    <w:rsid w:val="00A316FC"/>
    <w:rsid w:val="00A3265C"/>
    <w:rsid w:val="00A36C56"/>
    <w:rsid w:val="00A37488"/>
    <w:rsid w:val="00A41714"/>
    <w:rsid w:val="00A42A16"/>
    <w:rsid w:val="00A43024"/>
    <w:rsid w:val="00A451E2"/>
    <w:rsid w:val="00A45956"/>
    <w:rsid w:val="00A4735E"/>
    <w:rsid w:val="00A474B7"/>
    <w:rsid w:val="00A52618"/>
    <w:rsid w:val="00A537B9"/>
    <w:rsid w:val="00A5402B"/>
    <w:rsid w:val="00A55570"/>
    <w:rsid w:val="00A56172"/>
    <w:rsid w:val="00A565E2"/>
    <w:rsid w:val="00A573F0"/>
    <w:rsid w:val="00A57EAF"/>
    <w:rsid w:val="00A6026E"/>
    <w:rsid w:val="00A61F19"/>
    <w:rsid w:val="00A708FB"/>
    <w:rsid w:val="00A72EA5"/>
    <w:rsid w:val="00A7531B"/>
    <w:rsid w:val="00A807BC"/>
    <w:rsid w:val="00A8194F"/>
    <w:rsid w:val="00A846FF"/>
    <w:rsid w:val="00A84A72"/>
    <w:rsid w:val="00A861C9"/>
    <w:rsid w:val="00A87951"/>
    <w:rsid w:val="00A93796"/>
    <w:rsid w:val="00A949DA"/>
    <w:rsid w:val="00A94A83"/>
    <w:rsid w:val="00A95794"/>
    <w:rsid w:val="00A96084"/>
    <w:rsid w:val="00A960BE"/>
    <w:rsid w:val="00A9682E"/>
    <w:rsid w:val="00AA02C4"/>
    <w:rsid w:val="00AA17A3"/>
    <w:rsid w:val="00AA22E2"/>
    <w:rsid w:val="00AA4DAF"/>
    <w:rsid w:val="00AA7D1B"/>
    <w:rsid w:val="00AB1340"/>
    <w:rsid w:val="00AB2EEF"/>
    <w:rsid w:val="00AB3787"/>
    <w:rsid w:val="00AB39F7"/>
    <w:rsid w:val="00AB432F"/>
    <w:rsid w:val="00AB5593"/>
    <w:rsid w:val="00AB70A7"/>
    <w:rsid w:val="00AB7CA0"/>
    <w:rsid w:val="00AB7FE6"/>
    <w:rsid w:val="00AC1D8B"/>
    <w:rsid w:val="00AC3CAD"/>
    <w:rsid w:val="00AC4862"/>
    <w:rsid w:val="00AD164A"/>
    <w:rsid w:val="00AD333E"/>
    <w:rsid w:val="00AD7094"/>
    <w:rsid w:val="00AE0ED8"/>
    <w:rsid w:val="00AE0F43"/>
    <w:rsid w:val="00AE2997"/>
    <w:rsid w:val="00AE2C80"/>
    <w:rsid w:val="00AE5D83"/>
    <w:rsid w:val="00AF01ED"/>
    <w:rsid w:val="00AF0C70"/>
    <w:rsid w:val="00AF27E1"/>
    <w:rsid w:val="00AF441A"/>
    <w:rsid w:val="00AF5004"/>
    <w:rsid w:val="00AF7EF4"/>
    <w:rsid w:val="00B01A60"/>
    <w:rsid w:val="00B0474D"/>
    <w:rsid w:val="00B04DEB"/>
    <w:rsid w:val="00B05060"/>
    <w:rsid w:val="00B05217"/>
    <w:rsid w:val="00B05388"/>
    <w:rsid w:val="00B05829"/>
    <w:rsid w:val="00B06263"/>
    <w:rsid w:val="00B070B2"/>
    <w:rsid w:val="00B11C67"/>
    <w:rsid w:val="00B11D47"/>
    <w:rsid w:val="00B16C37"/>
    <w:rsid w:val="00B17D07"/>
    <w:rsid w:val="00B26E5A"/>
    <w:rsid w:val="00B277C8"/>
    <w:rsid w:val="00B279C7"/>
    <w:rsid w:val="00B27BF3"/>
    <w:rsid w:val="00B32EAE"/>
    <w:rsid w:val="00B33B98"/>
    <w:rsid w:val="00B37E65"/>
    <w:rsid w:val="00B404F1"/>
    <w:rsid w:val="00B418AC"/>
    <w:rsid w:val="00B429C5"/>
    <w:rsid w:val="00B47B05"/>
    <w:rsid w:val="00B535CD"/>
    <w:rsid w:val="00B53DB9"/>
    <w:rsid w:val="00B54F4A"/>
    <w:rsid w:val="00B56E4A"/>
    <w:rsid w:val="00B61021"/>
    <w:rsid w:val="00B67BA0"/>
    <w:rsid w:val="00B710BA"/>
    <w:rsid w:val="00B72588"/>
    <w:rsid w:val="00B72F70"/>
    <w:rsid w:val="00B74A2C"/>
    <w:rsid w:val="00B76E13"/>
    <w:rsid w:val="00B803BC"/>
    <w:rsid w:val="00B81BB2"/>
    <w:rsid w:val="00B86027"/>
    <w:rsid w:val="00B90B23"/>
    <w:rsid w:val="00B91907"/>
    <w:rsid w:val="00B91ADB"/>
    <w:rsid w:val="00B92F7C"/>
    <w:rsid w:val="00B94221"/>
    <w:rsid w:val="00B94D10"/>
    <w:rsid w:val="00BA31DB"/>
    <w:rsid w:val="00BA7D44"/>
    <w:rsid w:val="00BB0742"/>
    <w:rsid w:val="00BB11D3"/>
    <w:rsid w:val="00BB2700"/>
    <w:rsid w:val="00BB48FC"/>
    <w:rsid w:val="00BB606B"/>
    <w:rsid w:val="00BB7267"/>
    <w:rsid w:val="00BC148D"/>
    <w:rsid w:val="00BC2F60"/>
    <w:rsid w:val="00BC5A4C"/>
    <w:rsid w:val="00BD0A16"/>
    <w:rsid w:val="00BD13B7"/>
    <w:rsid w:val="00BD2415"/>
    <w:rsid w:val="00BD39A0"/>
    <w:rsid w:val="00BD54C2"/>
    <w:rsid w:val="00BE71E0"/>
    <w:rsid w:val="00BE7DC8"/>
    <w:rsid w:val="00BF245F"/>
    <w:rsid w:val="00BF24D8"/>
    <w:rsid w:val="00BF399A"/>
    <w:rsid w:val="00BF5DFC"/>
    <w:rsid w:val="00BF6338"/>
    <w:rsid w:val="00C03D1E"/>
    <w:rsid w:val="00C06ACF"/>
    <w:rsid w:val="00C06DA0"/>
    <w:rsid w:val="00C07672"/>
    <w:rsid w:val="00C1083C"/>
    <w:rsid w:val="00C1101E"/>
    <w:rsid w:val="00C11852"/>
    <w:rsid w:val="00C11A87"/>
    <w:rsid w:val="00C16DCA"/>
    <w:rsid w:val="00C17790"/>
    <w:rsid w:val="00C20656"/>
    <w:rsid w:val="00C2180C"/>
    <w:rsid w:val="00C225B2"/>
    <w:rsid w:val="00C246B7"/>
    <w:rsid w:val="00C25C72"/>
    <w:rsid w:val="00C34E13"/>
    <w:rsid w:val="00C36126"/>
    <w:rsid w:val="00C37D45"/>
    <w:rsid w:val="00C438DD"/>
    <w:rsid w:val="00C4473D"/>
    <w:rsid w:val="00C45CFC"/>
    <w:rsid w:val="00C51BCE"/>
    <w:rsid w:val="00C530EF"/>
    <w:rsid w:val="00C5418C"/>
    <w:rsid w:val="00C54A00"/>
    <w:rsid w:val="00C56B90"/>
    <w:rsid w:val="00C61B5C"/>
    <w:rsid w:val="00C63013"/>
    <w:rsid w:val="00C63B42"/>
    <w:rsid w:val="00C64259"/>
    <w:rsid w:val="00C66143"/>
    <w:rsid w:val="00C70D41"/>
    <w:rsid w:val="00C72B63"/>
    <w:rsid w:val="00C75D00"/>
    <w:rsid w:val="00C75F6F"/>
    <w:rsid w:val="00C805F3"/>
    <w:rsid w:val="00C80B68"/>
    <w:rsid w:val="00C81164"/>
    <w:rsid w:val="00C814FE"/>
    <w:rsid w:val="00C840AF"/>
    <w:rsid w:val="00C86446"/>
    <w:rsid w:val="00C91E78"/>
    <w:rsid w:val="00C95566"/>
    <w:rsid w:val="00C957F3"/>
    <w:rsid w:val="00C95B0C"/>
    <w:rsid w:val="00C97073"/>
    <w:rsid w:val="00CA03DF"/>
    <w:rsid w:val="00CA16EA"/>
    <w:rsid w:val="00CA26B7"/>
    <w:rsid w:val="00CA292F"/>
    <w:rsid w:val="00CA3785"/>
    <w:rsid w:val="00CA40C4"/>
    <w:rsid w:val="00CA5C77"/>
    <w:rsid w:val="00CB1271"/>
    <w:rsid w:val="00CB30C2"/>
    <w:rsid w:val="00CB3388"/>
    <w:rsid w:val="00CB4403"/>
    <w:rsid w:val="00CB4802"/>
    <w:rsid w:val="00CB4E8D"/>
    <w:rsid w:val="00CB588C"/>
    <w:rsid w:val="00CB6CEF"/>
    <w:rsid w:val="00CB7EB5"/>
    <w:rsid w:val="00CC053A"/>
    <w:rsid w:val="00CC1427"/>
    <w:rsid w:val="00CC2659"/>
    <w:rsid w:val="00CC3899"/>
    <w:rsid w:val="00CC5907"/>
    <w:rsid w:val="00CC7951"/>
    <w:rsid w:val="00CD159F"/>
    <w:rsid w:val="00CD37F8"/>
    <w:rsid w:val="00CD544C"/>
    <w:rsid w:val="00CD7242"/>
    <w:rsid w:val="00CE21C7"/>
    <w:rsid w:val="00CE3ED3"/>
    <w:rsid w:val="00CF0E3A"/>
    <w:rsid w:val="00CF1773"/>
    <w:rsid w:val="00CF2438"/>
    <w:rsid w:val="00CF3036"/>
    <w:rsid w:val="00CF44C6"/>
    <w:rsid w:val="00CF46D2"/>
    <w:rsid w:val="00CF5B8A"/>
    <w:rsid w:val="00CF5C3F"/>
    <w:rsid w:val="00D008CB"/>
    <w:rsid w:val="00D01402"/>
    <w:rsid w:val="00D02682"/>
    <w:rsid w:val="00D02CB5"/>
    <w:rsid w:val="00D031A3"/>
    <w:rsid w:val="00D04E13"/>
    <w:rsid w:val="00D10416"/>
    <w:rsid w:val="00D134D0"/>
    <w:rsid w:val="00D176E6"/>
    <w:rsid w:val="00D215E6"/>
    <w:rsid w:val="00D219CA"/>
    <w:rsid w:val="00D239B9"/>
    <w:rsid w:val="00D23BE2"/>
    <w:rsid w:val="00D24B23"/>
    <w:rsid w:val="00D24E07"/>
    <w:rsid w:val="00D25346"/>
    <w:rsid w:val="00D2788D"/>
    <w:rsid w:val="00D31B4D"/>
    <w:rsid w:val="00D335D2"/>
    <w:rsid w:val="00D34F3C"/>
    <w:rsid w:val="00D351B7"/>
    <w:rsid w:val="00D405AE"/>
    <w:rsid w:val="00D45641"/>
    <w:rsid w:val="00D46621"/>
    <w:rsid w:val="00D46DAE"/>
    <w:rsid w:val="00D479D1"/>
    <w:rsid w:val="00D50920"/>
    <w:rsid w:val="00D52093"/>
    <w:rsid w:val="00D57528"/>
    <w:rsid w:val="00D578FD"/>
    <w:rsid w:val="00D619A0"/>
    <w:rsid w:val="00D656B8"/>
    <w:rsid w:val="00D65DBB"/>
    <w:rsid w:val="00D66F73"/>
    <w:rsid w:val="00D70A9E"/>
    <w:rsid w:val="00D72F61"/>
    <w:rsid w:val="00D730DE"/>
    <w:rsid w:val="00D74093"/>
    <w:rsid w:val="00D74CDF"/>
    <w:rsid w:val="00D76030"/>
    <w:rsid w:val="00D7782A"/>
    <w:rsid w:val="00D77E48"/>
    <w:rsid w:val="00D8401A"/>
    <w:rsid w:val="00D86C10"/>
    <w:rsid w:val="00D90661"/>
    <w:rsid w:val="00D935EF"/>
    <w:rsid w:val="00D9510D"/>
    <w:rsid w:val="00D97689"/>
    <w:rsid w:val="00DA4561"/>
    <w:rsid w:val="00DA4AF5"/>
    <w:rsid w:val="00DA5891"/>
    <w:rsid w:val="00DA63B5"/>
    <w:rsid w:val="00DA75B7"/>
    <w:rsid w:val="00DB339E"/>
    <w:rsid w:val="00DB3D09"/>
    <w:rsid w:val="00DB4AEE"/>
    <w:rsid w:val="00DB5985"/>
    <w:rsid w:val="00DC2F0D"/>
    <w:rsid w:val="00DC7C87"/>
    <w:rsid w:val="00DD066D"/>
    <w:rsid w:val="00DD133B"/>
    <w:rsid w:val="00DD6C06"/>
    <w:rsid w:val="00DD73AC"/>
    <w:rsid w:val="00DD7A2E"/>
    <w:rsid w:val="00DE2302"/>
    <w:rsid w:val="00DE37F2"/>
    <w:rsid w:val="00DE6F0F"/>
    <w:rsid w:val="00DE7B0E"/>
    <w:rsid w:val="00DE7BB9"/>
    <w:rsid w:val="00DF09A6"/>
    <w:rsid w:val="00DF5559"/>
    <w:rsid w:val="00DF59B4"/>
    <w:rsid w:val="00DF622A"/>
    <w:rsid w:val="00E015EA"/>
    <w:rsid w:val="00E02394"/>
    <w:rsid w:val="00E03401"/>
    <w:rsid w:val="00E0482A"/>
    <w:rsid w:val="00E06B21"/>
    <w:rsid w:val="00E07F12"/>
    <w:rsid w:val="00E10CFD"/>
    <w:rsid w:val="00E11F84"/>
    <w:rsid w:val="00E13B4B"/>
    <w:rsid w:val="00E13E1B"/>
    <w:rsid w:val="00E1436E"/>
    <w:rsid w:val="00E149A8"/>
    <w:rsid w:val="00E154C8"/>
    <w:rsid w:val="00E15B20"/>
    <w:rsid w:val="00E20210"/>
    <w:rsid w:val="00E22444"/>
    <w:rsid w:val="00E237F0"/>
    <w:rsid w:val="00E30394"/>
    <w:rsid w:val="00E30EA3"/>
    <w:rsid w:val="00E31C24"/>
    <w:rsid w:val="00E37E73"/>
    <w:rsid w:val="00E400F4"/>
    <w:rsid w:val="00E43D91"/>
    <w:rsid w:val="00E4568C"/>
    <w:rsid w:val="00E473F3"/>
    <w:rsid w:val="00E546A8"/>
    <w:rsid w:val="00E5624B"/>
    <w:rsid w:val="00E568B6"/>
    <w:rsid w:val="00E57107"/>
    <w:rsid w:val="00E57CE4"/>
    <w:rsid w:val="00E60420"/>
    <w:rsid w:val="00E61BF8"/>
    <w:rsid w:val="00E61F12"/>
    <w:rsid w:val="00E63499"/>
    <w:rsid w:val="00E63FA1"/>
    <w:rsid w:val="00E64DCB"/>
    <w:rsid w:val="00E67853"/>
    <w:rsid w:val="00E700F0"/>
    <w:rsid w:val="00E71371"/>
    <w:rsid w:val="00E768E1"/>
    <w:rsid w:val="00E76A79"/>
    <w:rsid w:val="00E800E0"/>
    <w:rsid w:val="00E8059D"/>
    <w:rsid w:val="00E8070B"/>
    <w:rsid w:val="00E81CD0"/>
    <w:rsid w:val="00E836CA"/>
    <w:rsid w:val="00E85A8E"/>
    <w:rsid w:val="00E86D00"/>
    <w:rsid w:val="00E8747A"/>
    <w:rsid w:val="00E92FF6"/>
    <w:rsid w:val="00E96641"/>
    <w:rsid w:val="00E96B0A"/>
    <w:rsid w:val="00EB1B92"/>
    <w:rsid w:val="00EB3588"/>
    <w:rsid w:val="00EB462C"/>
    <w:rsid w:val="00EB76E1"/>
    <w:rsid w:val="00EC0DC2"/>
    <w:rsid w:val="00EC4AF8"/>
    <w:rsid w:val="00EC5480"/>
    <w:rsid w:val="00EC5C98"/>
    <w:rsid w:val="00ED05A0"/>
    <w:rsid w:val="00ED357B"/>
    <w:rsid w:val="00ED3722"/>
    <w:rsid w:val="00ED45FE"/>
    <w:rsid w:val="00ED46A2"/>
    <w:rsid w:val="00EE18D6"/>
    <w:rsid w:val="00EF05E2"/>
    <w:rsid w:val="00EF2790"/>
    <w:rsid w:val="00EF2CC9"/>
    <w:rsid w:val="00EF5108"/>
    <w:rsid w:val="00F02FE6"/>
    <w:rsid w:val="00F05EDA"/>
    <w:rsid w:val="00F06D26"/>
    <w:rsid w:val="00F101F9"/>
    <w:rsid w:val="00F1465C"/>
    <w:rsid w:val="00F15D63"/>
    <w:rsid w:val="00F16FC8"/>
    <w:rsid w:val="00F21871"/>
    <w:rsid w:val="00F21E8C"/>
    <w:rsid w:val="00F22831"/>
    <w:rsid w:val="00F2646B"/>
    <w:rsid w:val="00F2687C"/>
    <w:rsid w:val="00F26AE4"/>
    <w:rsid w:val="00F2708C"/>
    <w:rsid w:val="00F30700"/>
    <w:rsid w:val="00F30F0F"/>
    <w:rsid w:val="00F33283"/>
    <w:rsid w:val="00F33FD4"/>
    <w:rsid w:val="00F368B1"/>
    <w:rsid w:val="00F36CF9"/>
    <w:rsid w:val="00F371F1"/>
    <w:rsid w:val="00F46025"/>
    <w:rsid w:val="00F511A0"/>
    <w:rsid w:val="00F5227B"/>
    <w:rsid w:val="00F52BBC"/>
    <w:rsid w:val="00F52DD7"/>
    <w:rsid w:val="00F54F3D"/>
    <w:rsid w:val="00F57C5D"/>
    <w:rsid w:val="00F6032C"/>
    <w:rsid w:val="00F61161"/>
    <w:rsid w:val="00F6143E"/>
    <w:rsid w:val="00F63038"/>
    <w:rsid w:val="00F66159"/>
    <w:rsid w:val="00F710A4"/>
    <w:rsid w:val="00F72F63"/>
    <w:rsid w:val="00F72FAF"/>
    <w:rsid w:val="00F7333C"/>
    <w:rsid w:val="00F7767A"/>
    <w:rsid w:val="00F77CE7"/>
    <w:rsid w:val="00F8067F"/>
    <w:rsid w:val="00F83950"/>
    <w:rsid w:val="00F86BB2"/>
    <w:rsid w:val="00F90A8E"/>
    <w:rsid w:val="00F90BF0"/>
    <w:rsid w:val="00F94F6F"/>
    <w:rsid w:val="00F95CDB"/>
    <w:rsid w:val="00F97AC8"/>
    <w:rsid w:val="00FA36D1"/>
    <w:rsid w:val="00FA5383"/>
    <w:rsid w:val="00FB059F"/>
    <w:rsid w:val="00FB16E7"/>
    <w:rsid w:val="00FB4963"/>
    <w:rsid w:val="00FB71FB"/>
    <w:rsid w:val="00FB7C63"/>
    <w:rsid w:val="00FC7F89"/>
    <w:rsid w:val="00FD186A"/>
    <w:rsid w:val="00FD2A9E"/>
    <w:rsid w:val="00FE012E"/>
    <w:rsid w:val="00FE0563"/>
    <w:rsid w:val="00FE086D"/>
    <w:rsid w:val="00FE0D8F"/>
    <w:rsid w:val="00FE1934"/>
    <w:rsid w:val="00FE2BC5"/>
    <w:rsid w:val="00FE5AF4"/>
    <w:rsid w:val="00FF1C66"/>
    <w:rsid w:val="00FF43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ADDD0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3F9E"/>
    <w:rPr>
      <w:rFonts w:ascii="Verdana" w:eastAsia="Times New Roman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E2B"/>
    <w:pPr>
      <w:keepNext/>
      <w:keepLines/>
      <w:spacing w:before="480" w:line="276" w:lineRule="auto"/>
      <w:outlineLvl w:val="0"/>
    </w:pPr>
    <w:rPr>
      <w:rFonts w:ascii="Cambria" w:eastAsia="MS Gothic" w:hAnsi="Cambria"/>
      <w:b/>
      <w:bCs/>
      <w:color w:val="365F91"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73F9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73F9E"/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73F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3F9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73F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148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1488"/>
    <w:rPr>
      <w:rFonts w:ascii="Verdana" w:eastAsia="Times New Roman" w:hAnsi="Verdana" w:cs="Times New Roman"/>
      <w:sz w:val="20"/>
      <w:szCs w:val="20"/>
    </w:rPr>
  </w:style>
  <w:style w:type="paragraph" w:customStyle="1" w:styleId="Default">
    <w:name w:val="Default"/>
    <w:rsid w:val="00E800E0"/>
    <w:pPr>
      <w:autoSpaceDE w:val="0"/>
      <w:autoSpaceDN w:val="0"/>
      <w:adjustRightInd w:val="0"/>
    </w:pPr>
    <w:rPr>
      <w:rFonts w:cs="Calibri"/>
      <w:color w:val="000000"/>
    </w:rPr>
  </w:style>
  <w:style w:type="paragraph" w:styleId="NormalWeb">
    <w:name w:val="Normal (Web)"/>
    <w:basedOn w:val="Normal"/>
    <w:uiPriority w:val="99"/>
    <w:unhideWhenUsed/>
    <w:rsid w:val="00414D0D"/>
    <w:pPr>
      <w:spacing w:before="100" w:beforeAutospacing="1" w:after="100" w:afterAutospacing="1"/>
    </w:pPr>
    <w:rPr>
      <w:rFonts w:ascii="Times New Roman" w:eastAsia="Calibri" w:hAnsi="Times New Roman"/>
    </w:rPr>
  </w:style>
  <w:style w:type="character" w:customStyle="1" w:styleId="apple-style-span">
    <w:name w:val="apple-style-span"/>
    <w:basedOn w:val="DefaultParagraphFont"/>
    <w:rsid w:val="00BC2F60"/>
  </w:style>
  <w:style w:type="table" w:styleId="TableGrid">
    <w:name w:val="Table Grid"/>
    <w:basedOn w:val="TableNormal"/>
    <w:uiPriority w:val="59"/>
    <w:rsid w:val="009F0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352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52CB"/>
  </w:style>
  <w:style w:type="character" w:customStyle="1" w:styleId="CommentTextChar">
    <w:name w:val="Comment Text Char"/>
    <w:link w:val="CommentText"/>
    <w:uiPriority w:val="99"/>
    <w:rsid w:val="008352CB"/>
    <w:rPr>
      <w:rFonts w:ascii="Verdana" w:eastAsia="Times New Roman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2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352CB"/>
    <w:rPr>
      <w:rFonts w:ascii="Verdana" w:eastAsia="Times New Roman" w:hAnsi="Verdana"/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92FF6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92FF6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D74093"/>
    <w:rPr>
      <w:rFonts w:ascii="Verdana" w:eastAsia="Times New Roman" w:hAnsi="Verdana"/>
    </w:rPr>
  </w:style>
  <w:style w:type="character" w:styleId="Hyperlink">
    <w:name w:val="Hyperlink"/>
    <w:uiPriority w:val="99"/>
    <w:unhideWhenUsed/>
    <w:rsid w:val="005C3373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047E2B"/>
    <w:rPr>
      <w:rFonts w:ascii="Cambria" w:eastAsia="MS Gothic" w:hAnsi="Cambria"/>
      <w:b/>
      <w:bCs/>
      <w:color w:val="365F91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3845EB"/>
    <w:rPr>
      <w:rFonts w:asciiTheme="minorHAnsi" w:eastAsiaTheme="minorEastAsia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B47B05"/>
    <w:rPr>
      <w:rFonts w:ascii="Courier" w:hAnsi="Courier"/>
      <w:szCs w:val="20"/>
    </w:rPr>
  </w:style>
  <w:style w:type="character" w:customStyle="1" w:styleId="PlainTextChar">
    <w:name w:val="Plain Text Char"/>
    <w:basedOn w:val="DefaultParagraphFont"/>
    <w:link w:val="PlainText"/>
    <w:rsid w:val="00B47B05"/>
    <w:rPr>
      <w:rFonts w:ascii="Courier" w:eastAsia="Times New Roman" w:hAnsi="Courier"/>
      <w:szCs w:val="20"/>
    </w:rPr>
  </w:style>
  <w:style w:type="character" w:customStyle="1" w:styleId="focusparagraph">
    <w:name w:val="focusparagraph"/>
    <w:basedOn w:val="DefaultParagraphFont"/>
    <w:rsid w:val="00B47B05"/>
  </w:style>
  <w:style w:type="character" w:customStyle="1" w:styleId="goa1h">
    <w:name w:val="go a1h"/>
    <w:basedOn w:val="DefaultParagraphFont"/>
    <w:rsid w:val="00A05919"/>
  </w:style>
  <w:style w:type="paragraph" w:customStyle="1" w:styleId="JobTitle">
    <w:name w:val="Job Title"/>
    <w:basedOn w:val="Normal"/>
    <w:next w:val="Normal"/>
    <w:rsid w:val="004D35BF"/>
    <w:pPr>
      <w:ind w:left="1794"/>
      <w:jc w:val="both"/>
    </w:pPr>
    <w:rPr>
      <w:rFonts w:ascii="Tahoma" w:hAnsi="Tahoma"/>
      <w:b/>
      <w:sz w:val="22"/>
    </w:rPr>
  </w:style>
  <w:style w:type="paragraph" w:customStyle="1" w:styleId="ExpEducation">
    <w:name w:val="Exp &amp; Education"/>
    <w:basedOn w:val="Normal"/>
    <w:next w:val="JobTitle"/>
    <w:rsid w:val="004D35BF"/>
    <w:pPr>
      <w:tabs>
        <w:tab w:val="left" w:pos="1794"/>
        <w:tab w:val="right" w:pos="9936"/>
      </w:tabs>
      <w:jc w:val="both"/>
    </w:pPr>
    <w:rPr>
      <w:rFonts w:ascii="Tahoma" w:hAnsi="Tahoma"/>
      <w:sz w:val="22"/>
    </w:rPr>
  </w:style>
  <w:style w:type="paragraph" w:customStyle="1" w:styleId="JobDescription">
    <w:name w:val="Job Description"/>
    <w:basedOn w:val="Normal"/>
    <w:rsid w:val="004D35BF"/>
    <w:pPr>
      <w:ind w:left="1820"/>
      <w:jc w:val="both"/>
    </w:pPr>
    <w:rPr>
      <w:rFonts w:ascii="Tahoma" w:hAnsi="Tahoma"/>
      <w:sz w:val="22"/>
    </w:rPr>
  </w:style>
  <w:style w:type="paragraph" w:styleId="List">
    <w:name w:val="List"/>
    <w:basedOn w:val="Normal"/>
    <w:rsid w:val="003406BB"/>
    <w:pPr>
      <w:ind w:left="360" w:hanging="360"/>
      <w:contextualSpacing/>
    </w:pPr>
  </w:style>
  <w:style w:type="paragraph" w:styleId="List2">
    <w:name w:val="List 2"/>
    <w:basedOn w:val="Normal"/>
    <w:rsid w:val="003406BB"/>
    <w:pPr>
      <w:ind w:left="720" w:hanging="360"/>
      <w:contextualSpacing/>
    </w:pPr>
  </w:style>
  <w:style w:type="character" w:styleId="FollowedHyperlink">
    <w:name w:val="FollowedHyperlink"/>
    <w:basedOn w:val="DefaultParagraphFont"/>
    <w:rsid w:val="00AC4862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rsid w:val="009B120F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7B1BDA"/>
    <w:rPr>
      <w:rFonts w:ascii="Verdana" w:eastAsia="Times New Roman" w:hAnsi="Verdana"/>
    </w:rPr>
  </w:style>
  <w:style w:type="character" w:styleId="UnresolvedMention">
    <w:name w:val="Unresolved Mention"/>
    <w:basedOn w:val="DefaultParagraphFont"/>
    <w:uiPriority w:val="99"/>
    <w:semiHidden/>
    <w:unhideWhenUsed/>
    <w:rsid w:val="009D5A9B"/>
    <w:rPr>
      <w:color w:val="605E5C"/>
      <w:shd w:val="clear" w:color="auto" w:fill="E1DFDD"/>
    </w:rPr>
  </w:style>
  <w:style w:type="character" w:styleId="PageNumber">
    <w:name w:val="page number"/>
    <w:basedOn w:val="DefaultParagraphFont"/>
    <w:semiHidden/>
    <w:unhideWhenUsed/>
    <w:rsid w:val="00141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eeh72@gmail.com" TargetMode="Externa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bazerali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cky%20Felix\Documents\Ladders\Senior%20Executive%20Burgandy%20Color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D38C66-D021-A44A-A4F8-FE00CD6BF6AE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0D010-D2D1-4BDB-A75F-61B87B9C8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Senior Executive Burgandy Color1</Template>
  <TotalTime>2</TotalTime>
  <Pages>3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Abazer Ali</vt:lpstr>
    </vt:vector>
  </TitlesOfParts>
  <Manager/>
  <Company>Real Clear Resumes</Company>
  <LinksUpToDate>false</LinksUpToDate>
  <CharactersWithSpaces>8380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Abazer Ali</dc:title>
  <dc:subject>Resume</dc:subject>
  <dc:creator>Steve Burdan, CPRW</dc:creator>
  <cp:keywords/>
  <dc:description/>
  <cp:lastModifiedBy>Alex Selvam</cp:lastModifiedBy>
  <cp:revision>2</cp:revision>
  <cp:lastPrinted>2013-12-26T17:45:00Z</cp:lastPrinted>
  <dcterms:created xsi:type="dcterms:W3CDTF">2024-01-17T15:45:00Z</dcterms:created>
  <dcterms:modified xsi:type="dcterms:W3CDTF">2024-01-17T15:45:00Z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documentId_3800</vt:lpwstr>
  </property>
  <property fmtid="{D5CDD505-2E9C-101B-9397-08002B2CF9AE}" pid="3" name="grammarly_documentContext">
    <vt:lpwstr>{"goals":[],"domain":"general","emotions":[],"dialect":"american"}</vt:lpwstr>
  </property>
</Properties>
</file>