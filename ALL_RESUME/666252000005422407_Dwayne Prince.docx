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52"/>
          <w:szCs w:val="52"/>
        </w:rPr>
        <w:alias w:val="Author"/>
        <w:tag w:val=""/>
        <w:id w:val="-1057703664"/>
        <w:placeholder>
          <w:docPart w:val="B25CE69E2646407EAC62AD8FC7537A9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/>
      </w:sdtPr>
      <w:sdtEndPr/>
      <w:sdtContent>
        <w:p w:rsidR="00320560" w:rsidRPr="006748B0" w:rsidRDefault="00E44B36">
          <w:pPr>
            <w:pStyle w:val="Title"/>
            <w:rPr>
              <w:sz w:val="52"/>
              <w:szCs w:val="52"/>
            </w:rPr>
          </w:pPr>
          <w:r w:rsidRPr="006748B0">
            <w:rPr>
              <w:sz w:val="52"/>
              <w:szCs w:val="52"/>
            </w:rPr>
            <w:t>Dwayne Prince</w:t>
          </w:r>
        </w:p>
      </w:sdtContent>
    </w:sdt>
    <w:p w:rsidR="00320560" w:rsidRDefault="00E44B36" w:rsidP="00A16D47">
      <w:r>
        <w:t>4039 Amundson Ave</w:t>
      </w:r>
      <w:r w:rsidRPr="00E44B36">
        <w:t xml:space="preserve"> </w:t>
      </w:r>
      <w:r w:rsidR="00320560">
        <w:t xml:space="preserve">| </w:t>
      </w:r>
      <w:r>
        <w:t>Bronx, NY</w:t>
      </w:r>
      <w:r w:rsidRPr="00E44B36">
        <w:t xml:space="preserve"> 10466</w:t>
      </w:r>
      <w:r w:rsidR="00320560">
        <w:t xml:space="preserve"> | </w:t>
      </w:r>
      <w:r w:rsidR="00177961" w:rsidRPr="00177961">
        <w:t>+1 315 215 0956</w:t>
      </w:r>
      <w:r w:rsidR="00320560">
        <w:t xml:space="preserve"> | </w:t>
      </w:r>
      <w:r w:rsidR="00A307B3" w:rsidRPr="00A307B3">
        <w:t>dwayneprincere@gmail.com</w:t>
      </w:r>
    </w:p>
    <w:tbl>
      <w:tblPr>
        <w:tblStyle w:val="TableGrid"/>
        <w:tblW w:w="5337" w:type="pct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  <w:tblDescription w:val="Resume content table"/>
      </w:tblPr>
      <w:tblGrid>
        <w:gridCol w:w="9991"/>
      </w:tblGrid>
      <w:tr w:rsidR="003979CE" w:rsidTr="003979CE">
        <w:tc>
          <w:tcPr>
            <w:tcW w:w="9990" w:type="dxa"/>
            <w:tcMar>
              <w:top w:w="576" w:type="dxa"/>
              <w:bottom w:w="0" w:type="dxa"/>
              <w:right w:w="144" w:type="dxa"/>
            </w:tcMar>
            <w:vAlign w:val="bottom"/>
          </w:tcPr>
          <w:p w:rsidR="003979CE" w:rsidRPr="006748B0" w:rsidRDefault="003979CE" w:rsidP="00F26B6A">
            <w:pPr>
              <w:pStyle w:val="Heading1"/>
              <w:rPr>
                <w:sz w:val="32"/>
                <w:szCs w:val="32"/>
              </w:rPr>
            </w:pPr>
            <w:r w:rsidRPr="006748B0">
              <w:rPr>
                <w:sz w:val="32"/>
                <w:szCs w:val="32"/>
              </w:rPr>
              <w:t>Professional summary</w:t>
            </w:r>
          </w:p>
        </w:tc>
      </w:tr>
      <w:tr w:rsidR="003979CE" w:rsidTr="003979CE">
        <w:tc>
          <w:tcPr>
            <w:tcW w:w="9990" w:type="dxa"/>
            <w:tcMar>
              <w:bottom w:w="230" w:type="dxa"/>
              <w:right w:w="144" w:type="dxa"/>
            </w:tcMar>
          </w:tcPr>
          <w:p w:rsidR="003979CE" w:rsidRDefault="003979CE" w:rsidP="00F26B6A">
            <w:pPr>
              <w:pStyle w:val="ListBullet"/>
            </w:pPr>
            <w:r>
              <w:t xml:space="preserve">Over </w:t>
            </w:r>
            <w:r w:rsidRPr="00F26B6A">
              <w:rPr>
                <w:b/>
              </w:rPr>
              <w:t>11</w:t>
            </w:r>
            <w:r>
              <w:t xml:space="preserve"> years of extensive experience as a front-end developer in developing web applications based on HTML5, CSS, JavaScript, Bootstrap, react-strap, react-bootstrap, tailwind CSS, </w:t>
            </w:r>
            <w:proofErr w:type="spellStart"/>
            <w:r>
              <w:t>ReactJS</w:t>
            </w:r>
            <w:proofErr w:type="spellEnd"/>
            <w:r>
              <w:t xml:space="preserve">, </w:t>
            </w:r>
            <w:proofErr w:type="spellStart"/>
            <w:r>
              <w:t>NextJS</w:t>
            </w:r>
            <w:proofErr w:type="spellEnd"/>
            <w:r>
              <w:t xml:space="preserve">, </w:t>
            </w:r>
            <w:proofErr w:type="spellStart"/>
            <w:r>
              <w:t>NodeJS</w:t>
            </w:r>
            <w:proofErr w:type="spellEnd"/>
            <w:r>
              <w:t>, React Native.</w:t>
            </w:r>
          </w:p>
          <w:p w:rsidR="003979CE" w:rsidRDefault="003979CE" w:rsidP="00F26B6A">
            <w:pPr>
              <w:pStyle w:val="ListBullet"/>
            </w:pPr>
            <w:r>
              <w:t xml:space="preserve">Excellent experience and Knowledge in CSS preprocessors like </w:t>
            </w:r>
            <w:r w:rsidRPr="00F26B6A">
              <w:rPr>
                <w:b/>
              </w:rPr>
              <w:t>LESS</w:t>
            </w:r>
            <w:r>
              <w:t xml:space="preserve"> and </w:t>
            </w:r>
            <w:r w:rsidRPr="00F26B6A">
              <w:rPr>
                <w:b/>
              </w:rPr>
              <w:t>SASS</w:t>
            </w:r>
            <w:r>
              <w:t>.</w:t>
            </w:r>
          </w:p>
          <w:p w:rsidR="003979CE" w:rsidRDefault="003979CE" w:rsidP="00F26B6A">
            <w:pPr>
              <w:pStyle w:val="ListBullet"/>
            </w:pPr>
            <w:r>
              <w:t xml:space="preserve">Wrote application-level code to add functionality to the perform client-side validation using </w:t>
            </w:r>
            <w:r w:rsidRPr="00F26B6A">
              <w:rPr>
                <w:b/>
              </w:rPr>
              <w:t>JavaScript</w:t>
            </w:r>
            <w:r>
              <w:t>.</w:t>
            </w:r>
          </w:p>
          <w:p w:rsidR="003979CE" w:rsidRDefault="003979CE" w:rsidP="00F26B6A">
            <w:pPr>
              <w:pStyle w:val="ListBullet"/>
            </w:pPr>
            <w:r>
              <w:t xml:space="preserve">Strong experience in using </w:t>
            </w:r>
            <w:r>
              <w:rPr>
                <w:b/>
              </w:rPr>
              <w:t>React Q</w:t>
            </w:r>
            <w:r w:rsidRPr="00F26B6A">
              <w:rPr>
                <w:b/>
              </w:rPr>
              <w:t>uery</w:t>
            </w:r>
            <w:r>
              <w:t xml:space="preserve"> for implementing dynamic webpages where the content can be fetched via API calls, using </w:t>
            </w:r>
            <w:r w:rsidRPr="00F26B6A">
              <w:rPr>
                <w:b/>
              </w:rPr>
              <w:t>RESTful</w:t>
            </w:r>
            <w:r>
              <w:t xml:space="preserve"> web services.</w:t>
            </w:r>
          </w:p>
          <w:p w:rsidR="003979CE" w:rsidRDefault="003979CE" w:rsidP="00F26B6A">
            <w:pPr>
              <w:pStyle w:val="ListBullet"/>
            </w:pPr>
            <w:r>
              <w:t>Proficient in Model View Control (</w:t>
            </w:r>
            <w:r w:rsidRPr="00F26B6A">
              <w:rPr>
                <w:b/>
              </w:rPr>
              <w:t>MVC</w:t>
            </w:r>
            <w:r>
              <w:t>) design pattern and Test-Driven Development (</w:t>
            </w:r>
            <w:r w:rsidRPr="00F26B6A">
              <w:rPr>
                <w:b/>
              </w:rPr>
              <w:t>TDD</w:t>
            </w:r>
            <w:r>
              <w:t>).</w:t>
            </w:r>
          </w:p>
          <w:p w:rsidR="003979CE" w:rsidRDefault="003979CE" w:rsidP="00F26B6A">
            <w:pPr>
              <w:pStyle w:val="ListBullet"/>
            </w:pPr>
            <w:r>
              <w:t xml:space="preserve">Used </w:t>
            </w:r>
            <w:r w:rsidRPr="00F26B6A">
              <w:rPr>
                <w:b/>
              </w:rPr>
              <w:t>React</w:t>
            </w:r>
            <w:r>
              <w:t xml:space="preserve"> to create maintainable and testable single page applications.</w:t>
            </w:r>
          </w:p>
          <w:p w:rsidR="003979CE" w:rsidRDefault="003979CE" w:rsidP="00F26B6A">
            <w:pPr>
              <w:pStyle w:val="ListBullet"/>
            </w:pPr>
            <w:r>
              <w:t xml:space="preserve">Knowledge of using </w:t>
            </w:r>
            <w:proofErr w:type="spellStart"/>
            <w:r w:rsidRPr="00F26B6A">
              <w:rPr>
                <w:b/>
              </w:rPr>
              <w:t>Redux</w:t>
            </w:r>
            <w:proofErr w:type="spellEnd"/>
            <w:r>
              <w:t xml:space="preserve"> architecture in </w:t>
            </w:r>
            <w:proofErr w:type="spellStart"/>
            <w:r>
              <w:t>ReactJS</w:t>
            </w:r>
            <w:proofErr w:type="spellEnd"/>
            <w:r>
              <w:t xml:space="preserve"> for building </w:t>
            </w:r>
            <w:r w:rsidRPr="00F26B6A">
              <w:t>client-side web application</w:t>
            </w:r>
            <w:r>
              <w:t>.</w:t>
            </w:r>
          </w:p>
          <w:p w:rsidR="003979CE" w:rsidRDefault="003979CE" w:rsidP="00F26B6A">
            <w:pPr>
              <w:pStyle w:val="ListBullet"/>
            </w:pPr>
            <w:r>
              <w:t xml:space="preserve">Experience with middleware's using </w:t>
            </w:r>
            <w:proofErr w:type="spellStart"/>
            <w:r w:rsidRPr="00F26B6A">
              <w:rPr>
                <w:b/>
              </w:rPr>
              <w:t>Redux-Thunk</w:t>
            </w:r>
            <w:proofErr w:type="spellEnd"/>
            <w:r>
              <w:t xml:space="preserve">, </w:t>
            </w:r>
            <w:proofErr w:type="spellStart"/>
            <w:r w:rsidRPr="00F26B6A">
              <w:rPr>
                <w:b/>
              </w:rPr>
              <w:t>Redux</w:t>
            </w:r>
            <w:proofErr w:type="spellEnd"/>
            <w:r w:rsidRPr="00F26B6A">
              <w:rPr>
                <w:b/>
              </w:rPr>
              <w:t>-Saga</w:t>
            </w:r>
            <w:r>
              <w:t xml:space="preserve">, </w:t>
            </w:r>
            <w:proofErr w:type="spellStart"/>
            <w:r w:rsidRPr="00F26B6A">
              <w:rPr>
                <w:b/>
              </w:rPr>
              <w:t>Redux</w:t>
            </w:r>
            <w:proofErr w:type="spellEnd"/>
            <w:r w:rsidRPr="00F26B6A">
              <w:rPr>
                <w:b/>
              </w:rPr>
              <w:t>-Logger</w:t>
            </w:r>
            <w:r>
              <w:t xml:space="preserve">, Universal React </w:t>
            </w:r>
            <w:proofErr w:type="spellStart"/>
            <w:r>
              <w:t>Redux</w:t>
            </w:r>
            <w:proofErr w:type="spellEnd"/>
            <w:r>
              <w:t xml:space="preserve">. </w:t>
            </w:r>
          </w:p>
          <w:p w:rsidR="003979CE" w:rsidRDefault="003979CE" w:rsidP="00F26B6A">
            <w:pPr>
              <w:pStyle w:val="ListBullet"/>
            </w:pPr>
            <w:r>
              <w:t xml:space="preserve">Developed Web API using </w:t>
            </w:r>
            <w:proofErr w:type="spellStart"/>
            <w:r w:rsidRPr="00F26B6A">
              <w:rPr>
                <w:b/>
              </w:rPr>
              <w:t>NodeJS</w:t>
            </w:r>
            <w:proofErr w:type="spellEnd"/>
            <w:r>
              <w:t xml:space="preserve"> and hosted on multiple load balanced API instances.</w:t>
            </w:r>
          </w:p>
          <w:p w:rsidR="003979CE" w:rsidRDefault="003979CE" w:rsidP="00F26B6A">
            <w:pPr>
              <w:pStyle w:val="ListBullet"/>
            </w:pPr>
            <w:r>
              <w:t xml:space="preserve">Used </w:t>
            </w:r>
            <w:r w:rsidRPr="00F26B6A">
              <w:rPr>
                <w:b/>
              </w:rPr>
              <w:t>Bootstrap</w:t>
            </w:r>
            <w:r>
              <w:t xml:space="preserve"> framework and media queries for developing customizable and responsive web design for compatibility with different platforms and screen sizes.</w:t>
            </w:r>
          </w:p>
          <w:p w:rsidR="003979CE" w:rsidRDefault="003979CE" w:rsidP="00F26B6A">
            <w:pPr>
              <w:pStyle w:val="ListBullet"/>
            </w:pPr>
            <w:r>
              <w:t xml:space="preserve">Debugging applications in different browsers using </w:t>
            </w:r>
            <w:r w:rsidRPr="00F26B6A">
              <w:rPr>
                <w:b/>
              </w:rPr>
              <w:t>React-dev tool</w:t>
            </w:r>
            <w:r w:rsidRPr="00F26B6A">
              <w:t>s</w:t>
            </w:r>
            <w:r>
              <w:t>.</w:t>
            </w:r>
          </w:p>
          <w:p w:rsidR="003979CE" w:rsidRDefault="003979CE" w:rsidP="00F26B6A">
            <w:pPr>
              <w:pStyle w:val="ListBullet"/>
            </w:pPr>
            <w:r>
              <w:t xml:space="preserve">Knowledge of using </w:t>
            </w:r>
            <w:r w:rsidRPr="00F26B6A">
              <w:rPr>
                <w:b/>
              </w:rPr>
              <w:t>NPM/YARN</w:t>
            </w:r>
            <w:r>
              <w:t xml:space="preserve"> for package management and installation. </w:t>
            </w:r>
          </w:p>
          <w:p w:rsidR="003979CE" w:rsidRDefault="003979CE" w:rsidP="00F26B6A">
            <w:pPr>
              <w:pStyle w:val="ListBullet"/>
            </w:pPr>
            <w:r>
              <w:t>Worked with JavaScript validations, YUP/Regex formic forms.</w:t>
            </w:r>
          </w:p>
          <w:p w:rsidR="003979CE" w:rsidRDefault="003979CE" w:rsidP="00F26B6A">
            <w:pPr>
              <w:pStyle w:val="ListBullet"/>
            </w:pPr>
            <w:r>
              <w:t>Good Web Application debugging skills using Chrome Developers Tool and React-dev tools.</w:t>
            </w:r>
          </w:p>
          <w:p w:rsidR="003979CE" w:rsidRDefault="003979CE" w:rsidP="00F26B6A">
            <w:pPr>
              <w:pStyle w:val="ListBullet"/>
            </w:pPr>
            <w:r>
              <w:t xml:space="preserve">Extensively used </w:t>
            </w:r>
            <w:r w:rsidRPr="008E4FD4">
              <w:rPr>
                <w:b/>
              </w:rPr>
              <w:t>GitHub</w:t>
            </w:r>
            <w:r>
              <w:t xml:space="preserve">, </w:t>
            </w:r>
            <w:proofErr w:type="spellStart"/>
            <w:r w:rsidRPr="008E4FD4">
              <w:rPr>
                <w:b/>
              </w:rPr>
              <w:t>GitLab</w:t>
            </w:r>
            <w:proofErr w:type="spellEnd"/>
            <w:r>
              <w:t xml:space="preserve"> and </w:t>
            </w:r>
            <w:proofErr w:type="spellStart"/>
            <w:r w:rsidRPr="008E4FD4">
              <w:rPr>
                <w:b/>
              </w:rPr>
              <w:t>Bitbucket</w:t>
            </w:r>
            <w:proofErr w:type="spellEnd"/>
            <w:r>
              <w:t xml:space="preserve"> for Version Controlling.</w:t>
            </w:r>
          </w:p>
          <w:p w:rsidR="003979CE" w:rsidRDefault="003979CE" w:rsidP="00F26B6A">
            <w:pPr>
              <w:pStyle w:val="ListBullet"/>
            </w:pPr>
            <w:r w:rsidRPr="008E4FD4">
              <w:rPr>
                <w:b/>
              </w:rPr>
              <w:t>JIRA</w:t>
            </w:r>
            <w:r>
              <w:t xml:space="preserve">, </w:t>
            </w:r>
            <w:r w:rsidRPr="008E4FD4">
              <w:rPr>
                <w:b/>
              </w:rPr>
              <w:t>Trello</w:t>
            </w:r>
            <w:r>
              <w:t xml:space="preserve"> as the bug tracking system to track and maintain the history of bugs/issues on everyday basis.</w:t>
            </w:r>
          </w:p>
          <w:p w:rsidR="003979CE" w:rsidRDefault="003979CE" w:rsidP="00F26B6A">
            <w:pPr>
              <w:pStyle w:val="ListBullet"/>
            </w:pPr>
            <w:r>
              <w:t xml:space="preserve">Worked on </w:t>
            </w:r>
            <w:proofErr w:type="spellStart"/>
            <w:r w:rsidRPr="008E4FD4">
              <w:rPr>
                <w:b/>
              </w:rPr>
              <w:t>Microservices</w:t>
            </w:r>
            <w:proofErr w:type="spellEnd"/>
            <w:r>
              <w:t xml:space="preserve"> for Continuous Delivery environment using Docker and Jenkins.</w:t>
            </w:r>
          </w:p>
          <w:p w:rsidR="003979CE" w:rsidRDefault="003979CE" w:rsidP="00F26B6A">
            <w:pPr>
              <w:pStyle w:val="ListBullet"/>
            </w:pPr>
            <w:r>
              <w:t xml:space="preserve">Experience in creating connections for real time requests using </w:t>
            </w:r>
            <w:r w:rsidRPr="008E4FD4">
              <w:rPr>
                <w:b/>
              </w:rPr>
              <w:t>Socket</w:t>
            </w:r>
            <w:r>
              <w:rPr>
                <w:b/>
              </w:rPr>
              <w:t>.</w:t>
            </w:r>
            <w:r w:rsidRPr="008E4FD4">
              <w:rPr>
                <w:b/>
              </w:rPr>
              <w:t>io</w:t>
            </w:r>
            <w:r>
              <w:t>.</w:t>
            </w:r>
          </w:p>
          <w:p w:rsidR="003979CE" w:rsidRDefault="003979CE" w:rsidP="00F26B6A">
            <w:pPr>
              <w:pStyle w:val="ListBullet"/>
            </w:pPr>
            <w:r>
              <w:t xml:space="preserve">Developed scaled projects from scratch to deployment with real time notifications for web as well as both </w:t>
            </w:r>
            <w:r w:rsidRPr="008E4FD4">
              <w:rPr>
                <w:b/>
              </w:rPr>
              <w:t>IOS</w:t>
            </w:r>
            <w:r>
              <w:t xml:space="preserve"> and </w:t>
            </w:r>
            <w:r w:rsidRPr="008E4FD4">
              <w:rPr>
                <w:b/>
              </w:rPr>
              <w:t>Android</w:t>
            </w:r>
            <w:r>
              <w:t>.</w:t>
            </w:r>
          </w:p>
          <w:p w:rsidR="003979CE" w:rsidRDefault="003979CE" w:rsidP="00F26B6A">
            <w:pPr>
              <w:pStyle w:val="ListBullet"/>
            </w:pPr>
            <w:r>
              <w:t>Worked with deep linking and dynamic linking.</w:t>
            </w:r>
          </w:p>
          <w:p w:rsidR="003979CE" w:rsidRDefault="003979CE" w:rsidP="00F26B6A">
            <w:pPr>
              <w:pStyle w:val="ListBullet"/>
            </w:pPr>
            <w:r>
              <w:t>Handled different application based on permissions and roles access.</w:t>
            </w:r>
          </w:p>
          <w:p w:rsidR="003979CE" w:rsidRDefault="003979CE"/>
        </w:tc>
      </w:tr>
      <w:tr w:rsidR="003979CE" w:rsidTr="003979CE">
        <w:tc>
          <w:tcPr>
            <w:tcW w:w="9990" w:type="dxa"/>
            <w:tcMar>
              <w:bottom w:w="0" w:type="dxa"/>
              <w:right w:w="144" w:type="dxa"/>
            </w:tcMar>
            <w:vAlign w:val="bottom"/>
          </w:tcPr>
          <w:p w:rsidR="003979CE" w:rsidRPr="006748B0" w:rsidRDefault="00B625BE">
            <w:pPr>
              <w:pStyle w:val="Heading1"/>
              <w:rPr>
                <w:sz w:val="32"/>
                <w:szCs w:val="32"/>
              </w:rPr>
            </w:pPr>
            <w:sdt>
              <w:sdtPr>
                <w:rPr>
                  <w:sz w:val="32"/>
                  <w:szCs w:val="32"/>
                </w:rPr>
                <w:id w:val="657741879"/>
                <w:placeholder>
                  <w:docPart w:val="92A277CF9F76479F988546E308D84F1B"/>
                </w:placeholder>
                <w:temporary/>
                <w:showingPlcHdr/>
                <w15:appearance w15:val="hidden"/>
              </w:sdtPr>
              <w:sdtEndPr/>
              <w:sdtContent>
                <w:r w:rsidR="003979CE" w:rsidRPr="006748B0">
                  <w:rPr>
                    <w:sz w:val="32"/>
                    <w:szCs w:val="32"/>
                  </w:rPr>
                  <w:t>Skills &amp; Abilities</w:t>
                </w:r>
              </w:sdtContent>
            </w:sdt>
          </w:p>
        </w:tc>
      </w:tr>
      <w:tr w:rsidR="003979CE" w:rsidTr="003979CE">
        <w:tc>
          <w:tcPr>
            <w:tcW w:w="9990" w:type="dxa"/>
            <w:tcMar>
              <w:bottom w:w="230" w:type="dxa"/>
              <w:right w:w="144" w:type="dxa"/>
            </w:tcMar>
          </w:tcPr>
          <w:p w:rsidR="003979CE" w:rsidRDefault="003979CE" w:rsidP="00214987">
            <w:pPr>
              <w:pStyle w:val="ListBullet"/>
            </w:pPr>
            <w:r>
              <w:t xml:space="preserve">Language: </w:t>
            </w:r>
            <w:r w:rsidRPr="00214987">
              <w:rPr>
                <w:b/>
              </w:rPr>
              <w:t>JavaScript</w:t>
            </w:r>
            <w:r>
              <w:t xml:space="preserve">, </w:t>
            </w:r>
            <w:r w:rsidRPr="00214987">
              <w:rPr>
                <w:b/>
              </w:rPr>
              <w:t>Typescript</w:t>
            </w:r>
            <w:r>
              <w:t>, Python, SQL</w:t>
            </w:r>
          </w:p>
          <w:p w:rsidR="003979CE" w:rsidRDefault="003979CE" w:rsidP="00214987">
            <w:pPr>
              <w:pStyle w:val="ListBullet"/>
            </w:pPr>
            <w:r>
              <w:t xml:space="preserve">Frontend: </w:t>
            </w:r>
            <w:r w:rsidRPr="00214987">
              <w:rPr>
                <w:b/>
              </w:rPr>
              <w:t>React/</w:t>
            </w:r>
            <w:proofErr w:type="spellStart"/>
            <w:r w:rsidRPr="00214987">
              <w:rPr>
                <w:b/>
              </w:rPr>
              <w:t>Redux</w:t>
            </w:r>
            <w:proofErr w:type="spellEnd"/>
            <w:r>
              <w:t xml:space="preserve">, Next.js and </w:t>
            </w:r>
            <w:r w:rsidRPr="00214987">
              <w:rPr>
                <w:b/>
              </w:rPr>
              <w:t>React native (MERN Stack)</w:t>
            </w:r>
          </w:p>
          <w:p w:rsidR="003979CE" w:rsidRDefault="003979CE" w:rsidP="00214987">
            <w:pPr>
              <w:pStyle w:val="ListBullet"/>
            </w:pPr>
            <w:r>
              <w:t>Backend: Node.js/</w:t>
            </w:r>
            <w:r w:rsidRPr="00214987">
              <w:rPr>
                <w:b/>
              </w:rPr>
              <w:t>Express</w:t>
            </w:r>
            <w:r>
              <w:t xml:space="preserve">, Fast API (python), </w:t>
            </w:r>
            <w:proofErr w:type="spellStart"/>
            <w:r>
              <w:t>Laravel</w:t>
            </w:r>
            <w:proofErr w:type="spellEnd"/>
            <w:r>
              <w:t xml:space="preserve">, </w:t>
            </w:r>
            <w:proofErr w:type="spellStart"/>
            <w:r w:rsidRPr="00214987">
              <w:rPr>
                <w:b/>
              </w:rPr>
              <w:t>GraphQL</w:t>
            </w:r>
            <w:proofErr w:type="spellEnd"/>
          </w:p>
          <w:p w:rsidR="003979CE" w:rsidRDefault="003979CE" w:rsidP="00214987">
            <w:pPr>
              <w:pStyle w:val="ListBullet"/>
            </w:pPr>
            <w:r>
              <w:t xml:space="preserve">Database: </w:t>
            </w:r>
            <w:r w:rsidRPr="00214987">
              <w:rPr>
                <w:b/>
              </w:rPr>
              <w:t>PostgreSQL</w:t>
            </w:r>
            <w:r>
              <w:t xml:space="preserve">, MySQL, </w:t>
            </w:r>
            <w:r w:rsidRPr="00214987">
              <w:rPr>
                <w:b/>
              </w:rPr>
              <w:t>MongoDB</w:t>
            </w:r>
            <w:r>
              <w:t xml:space="preserve">, </w:t>
            </w:r>
            <w:proofErr w:type="spellStart"/>
            <w:r>
              <w:t>DynamoDB</w:t>
            </w:r>
            <w:proofErr w:type="spellEnd"/>
          </w:p>
          <w:p w:rsidR="003979CE" w:rsidRDefault="003979CE" w:rsidP="00214987">
            <w:pPr>
              <w:pStyle w:val="ListBullet"/>
            </w:pPr>
            <w:r>
              <w:t xml:space="preserve">UI Framework: </w:t>
            </w:r>
            <w:r w:rsidRPr="00214987">
              <w:rPr>
                <w:b/>
              </w:rPr>
              <w:t>Material UI</w:t>
            </w:r>
            <w:r>
              <w:t xml:space="preserve">, Chakra UI Semantic UI, </w:t>
            </w:r>
            <w:r w:rsidRPr="00214987">
              <w:rPr>
                <w:b/>
              </w:rPr>
              <w:t>Prime-react</w:t>
            </w:r>
            <w:r>
              <w:t xml:space="preserve">, Ant Design, </w:t>
            </w:r>
            <w:r w:rsidRPr="00214987">
              <w:rPr>
                <w:b/>
              </w:rPr>
              <w:t>Tailwind</w:t>
            </w:r>
            <w:r>
              <w:t xml:space="preserve"> CSS, </w:t>
            </w:r>
            <w:r w:rsidRPr="00214987">
              <w:rPr>
                <w:b/>
              </w:rPr>
              <w:t>Bootstrap</w:t>
            </w:r>
            <w:r>
              <w:t xml:space="preserve">, </w:t>
            </w:r>
            <w:r w:rsidRPr="003979CE">
              <w:rPr>
                <w:b/>
              </w:rPr>
              <w:t>react-strap</w:t>
            </w:r>
            <w:r>
              <w:t xml:space="preserve">, </w:t>
            </w:r>
            <w:r w:rsidRPr="003979CE">
              <w:rPr>
                <w:b/>
              </w:rPr>
              <w:t>react-bootstrap</w:t>
            </w:r>
            <w:r>
              <w:t>.</w:t>
            </w:r>
          </w:p>
          <w:p w:rsidR="003979CE" w:rsidRDefault="003979CE" w:rsidP="00214987">
            <w:pPr>
              <w:pStyle w:val="ListBullet"/>
            </w:pPr>
            <w:r>
              <w:t xml:space="preserve">UI Build: Linters/Formatters like Prettier, </w:t>
            </w:r>
            <w:proofErr w:type="spellStart"/>
            <w:r w:rsidRPr="003979CE">
              <w:rPr>
                <w:b/>
              </w:rPr>
              <w:t>ESLint</w:t>
            </w:r>
            <w:proofErr w:type="spellEnd"/>
            <w:r>
              <w:t xml:space="preserve">, </w:t>
            </w:r>
            <w:proofErr w:type="spellStart"/>
            <w:r w:rsidRPr="003979CE">
              <w:rPr>
                <w:b/>
              </w:rPr>
              <w:t>TSLint</w:t>
            </w:r>
            <w:proofErr w:type="spellEnd"/>
          </w:p>
          <w:p w:rsidR="003979CE" w:rsidRDefault="003979CE" w:rsidP="00214987">
            <w:pPr>
              <w:pStyle w:val="ListBullet"/>
            </w:pPr>
            <w:r>
              <w:t xml:space="preserve">CSS Preprocessors: </w:t>
            </w:r>
            <w:r w:rsidRPr="003979CE">
              <w:rPr>
                <w:b/>
              </w:rPr>
              <w:t>SCSS</w:t>
            </w:r>
            <w:r>
              <w:t>, LESS</w:t>
            </w:r>
          </w:p>
          <w:p w:rsidR="003979CE" w:rsidRDefault="003979CE" w:rsidP="00214987">
            <w:pPr>
              <w:pStyle w:val="ListBullet"/>
            </w:pPr>
            <w:r>
              <w:lastRenderedPageBreak/>
              <w:t xml:space="preserve">CSS Components: </w:t>
            </w:r>
            <w:r w:rsidRPr="003979CE">
              <w:rPr>
                <w:b/>
              </w:rPr>
              <w:t>Styled Components</w:t>
            </w:r>
            <w:r>
              <w:t>, CSS Modules, tailwind CSS, custom created UI kit.</w:t>
            </w:r>
          </w:p>
          <w:p w:rsidR="003979CE" w:rsidRDefault="003979CE" w:rsidP="00214987">
            <w:pPr>
              <w:pStyle w:val="ListBullet"/>
            </w:pPr>
            <w:r>
              <w:t xml:space="preserve">Module Bundlers: </w:t>
            </w:r>
            <w:proofErr w:type="spellStart"/>
            <w:r w:rsidRPr="003979CE">
              <w:rPr>
                <w:b/>
              </w:rPr>
              <w:t>Webpack</w:t>
            </w:r>
            <w:proofErr w:type="spellEnd"/>
          </w:p>
          <w:p w:rsidR="003979CE" w:rsidRDefault="003979CE" w:rsidP="00214987">
            <w:pPr>
              <w:pStyle w:val="ListBullet"/>
            </w:pPr>
            <w:r>
              <w:t xml:space="preserve">Progressive Web: Storage, Socket </w:t>
            </w:r>
            <w:proofErr w:type="spellStart"/>
            <w:r>
              <w:t>io</w:t>
            </w:r>
            <w:proofErr w:type="spellEnd"/>
            <w:r>
              <w:t>, Location, Notifications, Payments, Credentials (OAuth, Auth0), background services.</w:t>
            </w:r>
          </w:p>
          <w:p w:rsidR="003979CE" w:rsidRDefault="003979CE" w:rsidP="00214987">
            <w:pPr>
              <w:pStyle w:val="ListBullet"/>
            </w:pPr>
            <w:r>
              <w:t>Server Side Rendering: React(</w:t>
            </w:r>
            <w:r w:rsidRPr="003979CE">
              <w:rPr>
                <w:b/>
              </w:rPr>
              <w:t>Next.js</w:t>
            </w:r>
            <w:r>
              <w:t>)</w:t>
            </w:r>
          </w:p>
          <w:p w:rsidR="003979CE" w:rsidRDefault="003979CE" w:rsidP="00214987">
            <w:pPr>
              <w:pStyle w:val="ListBullet"/>
            </w:pPr>
            <w:r>
              <w:t xml:space="preserve">Static Site Generators: </w:t>
            </w:r>
            <w:proofErr w:type="spellStart"/>
            <w:r>
              <w:t>GatsbyJS</w:t>
            </w:r>
            <w:proofErr w:type="spellEnd"/>
          </w:p>
          <w:p w:rsidR="003979CE" w:rsidRDefault="003979CE" w:rsidP="00214987">
            <w:pPr>
              <w:pStyle w:val="ListBullet"/>
            </w:pPr>
            <w:r>
              <w:t xml:space="preserve">Others: </w:t>
            </w:r>
            <w:r w:rsidRPr="003979CE">
              <w:rPr>
                <w:b/>
              </w:rPr>
              <w:t xml:space="preserve">Apollo </w:t>
            </w:r>
            <w:proofErr w:type="spellStart"/>
            <w:r w:rsidRPr="003979CE">
              <w:rPr>
                <w:b/>
              </w:rPr>
              <w:t>Graphql</w:t>
            </w:r>
            <w:proofErr w:type="spellEnd"/>
            <w:r>
              <w:t xml:space="preserve">, Firebase, </w:t>
            </w:r>
            <w:proofErr w:type="spellStart"/>
            <w:r>
              <w:t>SocketIO</w:t>
            </w:r>
            <w:proofErr w:type="spellEnd"/>
            <w:r>
              <w:t xml:space="preserve">, </w:t>
            </w:r>
            <w:r w:rsidRPr="003979CE">
              <w:rPr>
                <w:b/>
              </w:rPr>
              <w:t>RESTful API</w:t>
            </w:r>
          </w:p>
          <w:p w:rsidR="003979CE" w:rsidRDefault="003979CE" w:rsidP="00214987">
            <w:pPr>
              <w:pStyle w:val="ListBullet"/>
            </w:pPr>
            <w:r>
              <w:t xml:space="preserve">Full understanding on Agile Development including </w:t>
            </w:r>
            <w:proofErr w:type="spellStart"/>
            <w:r w:rsidRPr="003979CE">
              <w:rPr>
                <w:b/>
              </w:rPr>
              <w:t>Git</w:t>
            </w:r>
            <w:proofErr w:type="spellEnd"/>
            <w:r w:rsidRPr="003979CE">
              <w:rPr>
                <w:b/>
              </w:rPr>
              <w:t xml:space="preserve"> Flow</w:t>
            </w:r>
            <w:r>
              <w:t xml:space="preserve">, </w:t>
            </w:r>
            <w:r w:rsidRPr="003979CE">
              <w:rPr>
                <w:b/>
              </w:rPr>
              <w:t>JIRA</w:t>
            </w:r>
            <w:r>
              <w:t>, Trello.</w:t>
            </w:r>
          </w:p>
          <w:p w:rsidR="003979CE" w:rsidRDefault="003979CE" w:rsidP="00214987">
            <w:pPr>
              <w:pStyle w:val="ListBullet"/>
            </w:pPr>
            <w:r>
              <w:t>Experience with abstraction and code reuse</w:t>
            </w:r>
          </w:p>
          <w:p w:rsidR="003979CE" w:rsidRDefault="003979CE" w:rsidP="00214987">
            <w:pPr>
              <w:pStyle w:val="ListBullet"/>
            </w:pPr>
            <w:r>
              <w:t>Ability to structure codebase to be extendable</w:t>
            </w:r>
          </w:p>
          <w:p w:rsidR="003979CE" w:rsidRDefault="003979CE" w:rsidP="00214987">
            <w:pPr>
              <w:pStyle w:val="ListBullet"/>
            </w:pPr>
            <w:r>
              <w:t>Writing reusable components, services, and models</w:t>
            </w:r>
          </w:p>
          <w:p w:rsidR="003979CE" w:rsidRDefault="003979CE" w:rsidP="00214987">
            <w:pPr>
              <w:pStyle w:val="ListBullet"/>
            </w:pPr>
            <w:r>
              <w:t xml:space="preserve">Custom hooks for business logics </w:t>
            </w:r>
          </w:p>
          <w:p w:rsidR="003979CE" w:rsidRDefault="003979CE" w:rsidP="00214987">
            <w:pPr>
              <w:pStyle w:val="ListBullet"/>
            </w:pPr>
            <w:r>
              <w:t>Experience working on large projects and have formed strong opinions.</w:t>
            </w:r>
          </w:p>
          <w:p w:rsidR="003979CE" w:rsidRDefault="003979CE" w:rsidP="00214987">
            <w:pPr>
              <w:pStyle w:val="ListBullet"/>
            </w:pPr>
            <w:r>
              <w:t>Ability to work well with other developers within an agile development team.</w:t>
            </w:r>
          </w:p>
        </w:tc>
      </w:tr>
      <w:tr w:rsidR="003979CE" w:rsidTr="003979CE">
        <w:tc>
          <w:tcPr>
            <w:tcW w:w="9990" w:type="dxa"/>
            <w:tcMar>
              <w:bottom w:w="0" w:type="dxa"/>
              <w:right w:w="144" w:type="dxa"/>
            </w:tcMar>
          </w:tcPr>
          <w:p w:rsidR="003979CE" w:rsidRPr="006748B0" w:rsidRDefault="003979CE">
            <w:pPr>
              <w:pStyle w:val="Heading1"/>
              <w:rPr>
                <w:sz w:val="32"/>
                <w:szCs w:val="32"/>
              </w:rPr>
            </w:pPr>
          </w:p>
          <w:p w:rsidR="003979CE" w:rsidRPr="006748B0" w:rsidRDefault="006748B0" w:rsidP="006748B0">
            <w:pPr>
              <w:pStyle w:val="Heading1"/>
              <w:rPr>
                <w:sz w:val="32"/>
                <w:szCs w:val="32"/>
              </w:rPr>
            </w:pPr>
            <w:r w:rsidRPr="006748B0">
              <w:rPr>
                <w:sz w:val="32"/>
                <w:szCs w:val="32"/>
              </w:rPr>
              <w:t>Professional expereince</w:t>
            </w:r>
          </w:p>
        </w:tc>
      </w:tr>
      <w:tr w:rsidR="00E44B36" w:rsidTr="003979CE">
        <w:tc>
          <w:tcPr>
            <w:tcW w:w="9990" w:type="dxa"/>
            <w:shd w:val="clear" w:color="auto" w:fill="auto"/>
            <w:tcMar>
              <w:bottom w:w="29" w:type="dxa"/>
              <w:right w:w="144" w:type="dxa"/>
            </w:tcMar>
          </w:tcPr>
          <w:p w:rsidR="00E44B36" w:rsidRPr="00D359DF" w:rsidRDefault="00E44B36" w:rsidP="00D359DF">
            <w:pPr>
              <w:tabs>
                <w:tab w:val="left" w:pos="7935"/>
              </w:tabs>
              <w:spacing w:line="276" w:lineRule="auto"/>
              <w:rPr>
                <w:sz w:val="24"/>
                <w:szCs w:val="24"/>
              </w:rPr>
            </w:pPr>
            <w:r w:rsidRPr="00D359DF">
              <w:rPr>
                <w:sz w:val="24"/>
                <w:szCs w:val="24"/>
              </w:rPr>
              <w:t>Hayes Company LLC                                                                                                       Dec 2022 – Dec 2023</w:t>
            </w:r>
          </w:p>
          <w:p w:rsidR="00E44B36" w:rsidRPr="00D359DF" w:rsidRDefault="00E44B36" w:rsidP="00D359DF">
            <w:pPr>
              <w:spacing w:line="276" w:lineRule="auto"/>
              <w:rPr>
                <w:rStyle w:val="Emphasis"/>
                <w:b/>
                <w:sz w:val="22"/>
                <w:szCs w:val="22"/>
              </w:rPr>
            </w:pPr>
            <w:r w:rsidRPr="00D359DF">
              <w:rPr>
                <w:rStyle w:val="Emphasis"/>
                <w:b/>
                <w:sz w:val="22"/>
                <w:szCs w:val="22"/>
              </w:rPr>
              <w:t>Senior React/React Native Engineer (Team Lead)</w:t>
            </w:r>
          </w:p>
        </w:tc>
      </w:tr>
      <w:tr w:rsidR="003979CE" w:rsidTr="003979CE">
        <w:tc>
          <w:tcPr>
            <w:tcW w:w="9990" w:type="dxa"/>
            <w:shd w:val="clear" w:color="auto" w:fill="auto"/>
            <w:tcMar>
              <w:right w:w="144" w:type="dxa"/>
            </w:tcMar>
          </w:tcPr>
          <w:p w:rsidR="003979CE" w:rsidRDefault="003979CE" w:rsidP="00E44B36">
            <w:pPr>
              <w:pStyle w:val="ListBullet"/>
            </w:pPr>
            <w:r>
              <w:t xml:space="preserve">As a Team Lead, I am responsible for code reviews, maintaining highly scalable code, Architecture, performance, and technology suggestions. </w:t>
            </w:r>
          </w:p>
          <w:p w:rsidR="003979CE" w:rsidRDefault="003979CE" w:rsidP="00E44B36">
            <w:pPr>
              <w:pStyle w:val="ListBullet"/>
            </w:pPr>
            <w:r>
              <w:t>Provide technical guidance and solve complex problems if my team faces.</w:t>
            </w:r>
          </w:p>
          <w:p w:rsidR="003979CE" w:rsidRDefault="003979CE" w:rsidP="00E44B36">
            <w:pPr>
              <w:pStyle w:val="ListBullet"/>
            </w:pPr>
            <w:r>
              <w:t>Collaborate on project planning and task allocation</w:t>
            </w:r>
          </w:p>
          <w:p w:rsidR="003979CE" w:rsidRDefault="003979CE" w:rsidP="00E44B36">
            <w:pPr>
              <w:pStyle w:val="ListBullet"/>
            </w:pPr>
            <w:r>
              <w:t>Build and deploy apps, more specifically deployment of IOS and Android apps</w:t>
            </w:r>
          </w:p>
          <w:p w:rsidR="003979CE" w:rsidRDefault="003979CE" w:rsidP="00E44B36">
            <w:pPr>
              <w:pStyle w:val="ListBullet"/>
            </w:pPr>
            <w:r>
              <w:t>Communicate effectively with team and stakeholders</w:t>
            </w:r>
          </w:p>
          <w:p w:rsidR="003979CE" w:rsidRDefault="003979CE" w:rsidP="00E44B36">
            <w:pPr>
              <w:pStyle w:val="ListBullet"/>
            </w:pPr>
            <w:r>
              <w:t>Monitor and optimize applications and its performance.</w:t>
            </w:r>
          </w:p>
          <w:p w:rsidR="003979CE" w:rsidRDefault="003979CE" w:rsidP="00E44B36">
            <w:pPr>
              <w:pStyle w:val="ListBullet"/>
            </w:pPr>
            <w:r>
              <w:t>Identify and suggest improvements.</w:t>
            </w:r>
          </w:p>
          <w:p w:rsidR="003979CE" w:rsidRDefault="003979CE" w:rsidP="00E44B36">
            <w:pPr>
              <w:pStyle w:val="ListBullet"/>
            </w:pPr>
            <w:r>
              <w:t xml:space="preserve">We have a major project named </w:t>
            </w:r>
            <w:r w:rsidRPr="003979CE">
              <w:rPr>
                <w:b/>
              </w:rPr>
              <w:t>Share Slate Fun</w:t>
            </w:r>
            <w:r>
              <w:t>, I have increased the performance of the app by 30%.</w:t>
            </w:r>
          </w:p>
          <w:p w:rsidR="003979CE" w:rsidRDefault="003979CE" w:rsidP="00E44B36">
            <w:pPr>
              <w:pStyle w:val="ListBullet"/>
            </w:pPr>
            <w:r>
              <w:t xml:space="preserve">Worked with advanced react native mobile apps and other stacks like </w:t>
            </w:r>
            <w:r w:rsidRPr="003979CE">
              <w:rPr>
                <w:b/>
              </w:rPr>
              <w:t>React</w:t>
            </w:r>
            <w:r>
              <w:t xml:space="preserve">, </w:t>
            </w:r>
            <w:r w:rsidRPr="003979CE">
              <w:rPr>
                <w:b/>
              </w:rPr>
              <w:t>Next</w:t>
            </w:r>
            <w:r>
              <w:t xml:space="preserve">, </w:t>
            </w:r>
            <w:r w:rsidRPr="003979CE">
              <w:rPr>
                <w:b/>
              </w:rPr>
              <w:t>Node</w:t>
            </w:r>
            <w:r>
              <w:t xml:space="preserve">, </w:t>
            </w:r>
            <w:r w:rsidRPr="003979CE">
              <w:rPr>
                <w:b/>
              </w:rPr>
              <w:t>Express</w:t>
            </w:r>
            <w:r>
              <w:t xml:space="preserve">, </w:t>
            </w:r>
            <w:proofErr w:type="spellStart"/>
            <w:r w:rsidRPr="003979CE">
              <w:rPr>
                <w:b/>
              </w:rPr>
              <w:t>GraphQL</w:t>
            </w:r>
            <w:proofErr w:type="spellEnd"/>
            <w:r>
              <w:t xml:space="preserve">, </w:t>
            </w:r>
            <w:r w:rsidRPr="003979CE">
              <w:rPr>
                <w:b/>
              </w:rPr>
              <w:t>MongoDB</w:t>
            </w:r>
            <w:r>
              <w:t xml:space="preserve"> and </w:t>
            </w:r>
            <w:r w:rsidRPr="003979CE">
              <w:rPr>
                <w:b/>
              </w:rPr>
              <w:t>PostgreSQL</w:t>
            </w:r>
            <w:r>
              <w:t>.</w:t>
            </w:r>
          </w:p>
          <w:p w:rsidR="003979CE" w:rsidRDefault="003979CE" w:rsidP="00E44B36">
            <w:pPr>
              <w:pStyle w:val="ListBullet"/>
            </w:pPr>
            <w:r>
              <w:t xml:space="preserve">Collaborated with front-end architects and updated </w:t>
            </w:r>
            <w:r w:rsidRPr="003979CE">
              <w:rPr>
                <w:b/>
              </w:rPr>
              <w:t>12+</w:t>
            </w:r>
            <w:r>
              <w:t xml:space="preserve"> applications to improve performance by </w:t>
            </w:r>
            <w:r w:rsidRPr="003979CE">
              <w:rPr>
                <w:b/>
              </w:rPr>
              <w:t>12%</w:t>
            </w:r>
            <w:r>
              <w:t>.</w:t>
            </w:r>
          </w:p>
          <w:p w:rsidR="003979CE" w:rsidRDefault="003979CE" w:rsidP="00E44B36">
            <w:pPr>
              <w:pStyle w:val="ListBullet"/>
            </w:pPr>
            <w:r>
              <w:t xml:space="preserve">Developed different charts such as bar, pie charts in the application using </w:t>
            </w:r>
            <w:r w:rsidRPr="003979CE">
              <w:rPr>
                <w:b/>
              </w:rPr>
              <w:t>React charting library</w:t>
            </w:r>
            <w:r>
              <w:t xml:space="preserve"> for web and mobile application</w:t>
            </w:r>
          </w:p>
          <w:p w:rsidR="003979CE" w:rsidRDefault="003979CE" w:rsidP="00E44B36">
            <w:pPr>
              <w:pStyle w:val="ListBullet"/>
            </w:pPr>
            <w:r>
              <w:t xml:space="preserve">Used </w:t>
            </w:r>
            <w:proofErr w:type="spellStart"/>
            <w:r w:rsidRPr="003979CE">
              <w:rPr>
                <w:b/>
              </w:rPr>
              <w:t>GraphQL</w:t>
            </w:r>
            <w:proofErr w:type="spellEnd"/>
            <w:r>
              <w:t xml:space="preserve"> to handle communication between multiple </w:t>
            </w:r>
            <w:proofErr w:type="spellStart"/>
            <w:r>
              <w:t>microservices</w:t>
            </w:r>
            <w:proofErr w:type="spellEnd"/>
            <w:r>
              <w:t xml:space="preserve"> and reduce fetching time by </w:t>
            </w:r>
            <w:r w:rsidRPr="003979CE">
              <w:rPr>
                <w:b/>
              </w:rPr>
              <w:t>14%</w:t>
            </w:r>
            <w:r>
              <w:t>.</w:t>
            </w:r>
          </w:p>
          <w:p w:rsidR="003979CE" w:rsidRDefault="003979CE" w:rsidP="00E44B36">
            <w:pPr>
              <w:pStyle w:val="ListBullet"/>
            </w:pPr>
            <w:r>
              <w:t xml:space="preserve">Developed a chat system let using </w:t>
            </w:r>
            <w:r w:rsidRPr="003979CE">
              <w:rPr>
                <w:b/>
              </w:rPr>
              <w:t xml:space="preserve">Node.JS </w:t>
            </w:r>
            <w:r>
              <w:t xml:space="preserve">and </w:t>
            </w:r>
            <w:r w:rsidRPr="003979CE">
              <w:rPr>
                <w:b/>
              </w:rPr>
              <w:t>Socket.IO</w:t>
            </w:r>
          </w:p>
          <w:p w:rsidR="003979CE" w:rsidRDefault="003979CE" w:rsidP="00E44B36">
            <w:pPr>
              <w:pStyle w:val="ListBullet"/>
            </w:pPr>
            <w:r>
              <w:t xml:space="preserve">Implemented back-end Web API with the use of MongoDB, </w:t>
            </w:r>
            <w:proofErr w:type="spellStart"/>
            <w:r>
              <w:t>ExpressJS</w:t>
            </w:r>
            <w:proofErr w:type="spellEnd"/>
            <w:r>
              <w:t xml:space="preserve">, and </w:t>
            </w:r>
            <w:proofErr w:type="spellStart"/>
            <w:r>
              <w:t>NodeJS</w:t>
            </w:r>
            <w:proofErr w:type="spellEnd"/>
            <w:r>
              <w:t xml:space="preserve"> and established connectivity with the use of </w:t>
            </w:r>
            <w:proofErr w:type="spellStart"/>
            <w:r w:rsidRPr="003979CE">
              <w:rPr>
                <w:b/>
              </w:rPr>
              <w:t>Axios</w:t>
            </w:r>
            <w:proofErr w:type="spellEnd"/>
            <w:r>
              <w:t>.</w:t>
            </w:r>
          </w:p>
          <w:p w:rsidR="003979CE" w:rsidRDefault="003979CE" w:rsidP="00E44B36">
            <w:pPr>
              <w:pStyle w:val="ListBullet"/>
            </w:pPr>
            <w:r>
              <w:t>Also integrated these APIs in frontend (react native mobile apps/ web app)</w:t>
            </w:r>
          </w:p>
          <w:p w:rsidR="003979CE" w:rsidRDefault="003979CE" w:rsidP="00E44B36">
            <w:pPr>
              <w:pStyle w:val="ListBullet"/>
            </w:pPr>
            <w:r>
              <w:t>Added new features using React/</w:t>
            </w:r>
            <w:proofErr w:type="spellStart"/>
            <w:r>
              <w:t>Redux</w:t>
            </w:r>
            <w:proofErr w:type="spellEnd"/>
            <w:r>
              <w:t>/</w:t>
            </w:r>
            <w:proofErr w:type="spellStart"/>
            <w:r w:rsidRPr="003979CE">
              <w:rPr>
                <w:b/>
              </w:rPr>
              <w:t>Lodash</w:t>
            </w:r>
            <w:proofErr w:type="spellEnd"/>
            <w:r>
              <w:t xml:space="preserve"> for functionality of few modules.</w:t>
            </w:r>
          </w:p>
          <w:p w:rsidR="003979CE" w:rsidRDefault="003979CE" w:rsidP="00E44B36">
            <w:pPr>
              <w:pStyle w:val="ListBullet"/>
            </w:pPr>
            <w:proofErr w:type="spellStart"/>
            <w:r>
              <w:t>Lodash</w:t>
            </w:r>
            <w:proofErr w:type="spellEnd"/>
            <w:r>
              <w:t xml:space="preserve"> and custom solutions has brought the performance by </w:t>
            </w:r>
            <w:r w:rsidRPr="003979CE">
              <w:rPr>
                <w:b/>
              </w:rPr>
              <w:t>20%-30%</w:t>
            </w:r>
            <w:r>
              <w:rPr>
                <w:b/>
              </w:rPr>
              <w:t>.</w:t>
            </w:r>
          </w:p>
          <w:p w:rsidR="003979CE" w:rsidRDefault="003979CE" w:rsidP="00E44B36">
            <w:pPr>
              <w:pStyle w:val="ListBullet"/>
            </w:pPr>
            <w:r>
              <w:t xml:space="preserve">Extensively used </w:t>
            </w:r>
            <w:proofErr w:type="spellStart"/>
            <w:r>
              <w:t>Git</w:t>
            </w:r>
            <w:proofErr w:type="spellEnd"/>
            <w:r>
              <w:t xml:space="preserve"> for version controlling and regularly pushed the code to </w:t>
            </w:r>
            <w:proofErr w:type="spellStart"/>
            <w:r w:rsidRPr="003979CE">
              <w:rPr>
                <w:b/>
              </w:rPr>
              <w:t>GitLab</w:t>
            </w:r>
            <w:proofErr w:type="spellEnd"/>
            <w:r w:rsidRPr="003979CE">
              <w:rPr>
                <w:b/>
              </w:rPr>
              <w:t>/GitHub</w:t>
            </w:r>
            <w:r>
              <w:t>.</w:t>
            </w:r>
          </w:p>
          <w:p w:rsidR="003979CE" w:rsidRDefault="003979CE" w:rsidP="005B4221">
            <w:pPr>
              <w:pStyle w:val="ListBullet"/>
            </w:pPr>
            <w:r>
              <w:lastRenderedPageBreak/>
              <w:t xml:space="preserve">I take daily </w:t>
            </w:r>
            <w:r w:rsidRPr="003979CE">
              <w:rPr>
                <w:b/>
              </w:rPr>
              <w:t>SCRUM</w:t>
            </w:r>
            <w:r>
              <w:t xml:space="preserve"> meetings to keep track of the projects status and team flow.</w:t>
            </w:r>
          </w:p>
          <w:p w:rsidR="005B4221" w:rsidRDefault="005B4221" w:rsidP="005B4221">
            <w:pPr>
              <w:pStyle w:val="ListBullet"/>
              <w:numPr>
                <w:ilvl w:val="0"/>
                <w:numId w:val="0"/>
              </w:numPr>
              <w:ind w:left="144"/>
            </w:pPr>
          </w:p>
          <w:p w:rsidR="003979CE" w:rsidRPr="003C2DB3" w:rsidRDefault="003979CE" w:rsidP="003979CE">
            <w:pPr>
              <w:pStyle w:val="ListBullet"/>
              <w:numPr>
                <w:ilvl w:val="0"/>
                <w:numId w:val="0"/>
              </w:numPr>
              <w:ind w:left="504" w:hanging="360"/>
              <w:rPr>
                <w:b/>
              </w:rPr>
            </w:pPr>
            <w:r w:rsidRPr="003C2DB3">
              <w:rPr>
                <w:b/>
              </w:rPr>
              <w:t>Challenges</w:t>
            </w:r>
          </w:p>
          <w:p w:rsidR="00425B77" w:rsidRDefault="00425B77" w:rsidP="00425B77">
            <w:pPr>
              <w:pStyle w:val="ListBullet"/>
            </w:pPr>
            <w:r>
              <w:t>have improved the stuck Scrolling of videos by 100%, Now it looks the same as FAANG companies have.</w:t>
            </w:r>
          </w:p>
          <w:p w:rsidR="00425B77" w:rsidRDefault="00425B77" w:rsidP="00425B77">
            <w:pPr>
              <w:pStyle w:val="ListBullet"/>
            </w:pPr>
            <w:r>
              <w:t>I solved the Video playing by 80%. Technically player first downloads the video and then play it. Solved the issue by downloading in chunks and play it.</w:t>
            </w:r>
          </w:p>
          <w:p w:rsidR="00425B77" w:rsidRDefault="00425B77" w:rsidP="00425B77">
            <w:pPr>
              <w:pStyle w:val="ListBullet"/>
            </w:pPr>
            <w:r>
              <w:t xml:space="preserve">Made some custom changes to the player and improved it by 10x. </w:t>
            </w:r>
          </w:p>
          <w:p w:rsidR="00425B77" w:rsidRDefault="00425B77" w:rsidP="00425B77">
            <w:pPr>
              <w:pStyle w:val="ListBullet"/>
            </w:pPr>
            <w:r>
              <w:t>Created profile such as Instagram with animation and scaled 100% to handled bigger data with smooth user experience.</w:t>
            </w:r>
          </w:p>
          <w:p w:rsidR="00425B77" w:rsidRDefault="00425B77" w:rsidP="00425B77">
            <w:pPr>
              <w:pStyle w:val="ListBullet"/>
            </w:pPr>
            <w:r>
              <w:t>Created custom video recording and uploading system, tried multiple SDK’s and packages including paid as well as free for filters.</w:t>
            </w:r>
          </w:p>
          <w:p w:rsidR="00425B77" w:rsidRDefault="00425B77" w:rsidP="00425B77">
            <w:pPr>
              <w:pStyle w:val="ListBullet"/>
            </w:pPr>
            <w:r>
              <w:t>Handled Hashtags and its user suggestions.</w:t>
            </w:r>
          </w:p>
          <w:p w:rsidR="00425B77" w:rsidRDefault="00425B77" w:rsidP="00425B77">
            <w:pPr>
              <w:pStyle w:val="ListBullet"/>
            </w:pPr>
            <w:r>
              <w:t xml:space="preserve">It’s Notification with multiple apps such that Facebook has messenger, as a side app. </w:t>
            </w:r>
          </w:p>
          <w:p w:rsidR="003979CE" w:rsidRDefault="00425B77" w:rsidP="00425B77">
            <w:pPr>
              <w:pStyle w:val="ListBullet"/>
            </w:pPr>
            <w:r>
              <w:t>Handled with admin dashboard and ads manager for web.</w:t>
            </w:r>
          </w:p>
        </w:tc>
      </w:tr>
    </w:tbl>
    <w:p w:rsidR="00F75D2E" w:rsidRDefault="00F75D2E"/>
    <w:tbl>
      <w:tblPr>
        <w:tblStyle w:val="TableGrid"/>
        <w:tblW w:w="5337" w:type="pct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9991"/>
      </w:tblGrid>
      <w:tr w:rsidR="00E44B36" w:rsidTr="005B4221">
        <w:tc>
          <w:tcPr>
            <w:tcW w:w="9990" w:type="dxa"/>
            <w:shd w:val="clear" w:color="auto" w:fill="auto"/>
            <w:tcMar>
              <w:bottom w:w="29" w:type="dxa"/>
              <w:right w:w="144" w:type="dxa"/>
            </w:tcMar>
          </w:tcPr>
          <w:p w:rsidR="00E44B36" w:rsidRPr="00D359DF" w:rsidRDefault="006748B0" w:rsidP="00D359DF">
            <w:pPr>
              <w:tabs>
                <w:tab w:val="left" w:pos="7935"/>
              </w:tabs>
              <w:spacing w:line="276" w:lineRule="auto"/>
              <w:rPr>
                <w:sz w:val="24"/>
                <w:szCs w:val="24"/>
              </w:rPr>
            </w:pPr>
            <w:proofErr w:type="spellStart"/>
            <w:r w:rsidRPr="00D359DF">
              <w:rPr>
                <w:sz w:val="24"/>
                <w:szCs w:val="24"/>
              </w:rPr>
              <w:t>TForm</w:t>
            </w:r>
            <w:proofErr w:type="spellEnd"/>
            <w:r w:rsidR="00E44B36" w:rsidRPr="00D359DF">
              <w:rPr>
                <w:sz w:val="24"/>
                <w:szCs w:val="24"/>
              </w:rPr>
              <w:t xml:space="preserve">        </w:t>
            </w:r>
            <w:r w:rsidRPr="00D359DF">
              <w:rPr>
                <w:sz w:val="24"/>
                <w:szCs w:val="24"/>
              </w:rPr>
              <w:t xml:space="preserve">                        </w:t>
            </w:r>
            <w:r w:rsidR="00E44B36" w:rsidRPr="00D359DF">
              <w:rPr>
                <w:sz w:val="24"/>
                <w:szCs w:val="24"/>
              </w:rPr>
              <w:t xml:space="preserve">                             </w:t>
            </w:r>
            <w:r w:rsidRPr="00D359DF">
              <w:rPr>
                <w:sz w:val="24"/>
                <w:szCs w:val="24"/>
              </w:rPr>
              <w:t xml:space="preserve"> </w:t>
            </w:r>
            <w:r w:rsidR="00E44B36" w:rsidRPr="00D359DF">
              <w:rPr>
                <w:sz w:val="24"/>
                <w:szCs w:val="24"/>
              </w:rPr>
              <w:t xml:space="preserve">                                           </w:t>
            </w:r>
            <w:r w:rsidRPr="00D359DF">
              <w:rPr>
                <w:sz w:val="24"/>
                <w:szCs w:val="24"/>
              </w:rPr>
              <w:t xml:space="preserve">   </w:t>
            </w:r>
            <w:r w:rsidR="00E44B36" w:rsidRPr="00D359DF">
              <w:rPr>
                <w:sz w:val="24"/>
                <w:szCs w:val="24"/>
              </w:rPr>
              <w:t xml:space="preserve">       </w:t>
            </w:r>
            <w:r w:rsidRPr="00D359DF">
              <w:rPr>
                <w:sz w:val="24"/>
                <w:szCs w:val="24"/>
              </w:rPr>
              <w:t xml:space="preserve">             July 2019 – Nov 2022</w:t>
            </w:r>
          </w:p>
          <w:p w:rsidR="00E44B36" w:rsidRPr="00D359DF" w:rsidRDefault="00E44B36" w:rsidP="00585235">
            <w:pPr>
              <w:spacing w:line="276" w:lineRule="auto"/>
              <w:rPr>
                <w:rStyle w:val="Emphasis"/>
                <w:b/>
                <w:sz w:val="22"/>
                <w:szCs w:val="22"/>
              </w:rPr>
            </w:pPr>
            <w:r w:rsidRPr="00D359DF">
              <w:rPr>
                <w:rStyle w:val="Emphasis"/>
                <w:b/>
                <w:sz w:val="22"/>
                <w:szCs w:val="22"/>
              </w:rPr>
              <w:t xml:space="preserve">Senior </w:t>
            </w:r>
            <w:r w:rsidR="00585235">
              <w:rPr>
                <w:rStyle w:val="Emphasis"/>
                <w:b/>
                <w:sz w:val="22"/>
                <w:szCs w:val="22"/>
              </w:rPr>
              <w:t>Full Stack</w:t>
            </w:r>
            <w:r w:rsidRPr="00D359DF">
              <w:rPr>
                <w:rStyle w:val="Emphasis"/>
                <w:b/>
                <w:sz w:val="22"/>
                <w:szCs w:val="22"/>
              </w:rPr>
              <w:t xml:space="preserve"> Engineer</w:t>
            </w:r>
            <w:r w:rsidR="0094035C">
              <w:rPr>
                <w:rStyle w:val="Emphasis"/>
                <w:b/>
                <w:sz w:val="22"/>
                <w:szCs w:val="22"/>
              </w:rPr>
              <w:t xml:space="preserve"> (MERN)</w:t>
            </w:r>
          </w:p>
        </w:tc>
      </w:tr>
      <w:tr w:rsidR="00E44B36" w:rsidTr="005B4221">
        <w:tc>
          <w:tcPr>
            <w:tcW w:w="9990" w:type="dxa"/>
            <w:shd w:val="clear" w:color="auto" w:fill="auto"/>
            <w:tcMar>
              <w:right w:w="144" w:type="dxa"/>
            </w:tcMar>
          </w:tcPr>
          <w:p w:rsidR="005B4221" w:rsidRDefault="005B4221" w:rsidP="005B4221">
            <w:pPr>
              <w:pStyle w:val="ListBullet"/>
            </w:pPr>
            <w:r>
              <w:t xml:space="preserve">Designing in web pages using </w:t>
            </w:r>
            <w:r w:rsidRPr="00A13C85">
              <w:rPr>
                <w:b/>
              </w:rPr>
              <w:t>JavaScript, Typescript, SASS, LESS, React.js</w:t>
            </w:r>
            <w:r>
              <w:t xml:space="preserve"> and </w:t>
            </w:r>
            <w:r w:rsidRPr="00A13C85">
              <w:rPr>
                <w:b/>
              </w:rPr>
              <w:t>Next.js</w:t>
            </w:r>
            <w:r>
              <w:t>.</w:t>
            </w:r>
          </w:p>
          <w:p w:rsidR="005B4221" w:rsidRDefault="005B4221" w:rsidP="005B4221">
            <w:pPr>
              <w:pStyle w:val="ListBullet"/>
            </w:pPr>
            <w:r>
              <w:t>Developed singl</w:t>
            </w:r>
            <w:r w:rsidR="00A05847">
              <w:t>e page applications using React-</w:t>
            </w:r>
            <w:proofErr w:type="spellStart"/>
            <w:r>
              <w:t>Redux</w:t>
            </w:r>
            <w:proofErr w:type="spellEnd"/>
            <w:r>
              <w:t xml:space="preserve"> architecture, for big data and its email generation by AI in the backend.</w:t>
            </w:r>
          </w:p>
          <w:p w:rsidR="005B4221" w:rsidRDefault="005B4221" w:rsidP="005B4221">
            <w:pPr>
              <w:pStyle w:val="ListBullet"/>
            </w:pPr>
            <w:r>
              <w:t>Dashboard app having different stats and graphs</w:t>
            </w:r>
          </w:p>
          <w:p w:rsidR="00981E47" w:rsidRDefault="005B4221" w:rsidP="005B4221">
            <w:pPr>
              <w:pStyle w:val="ListBullet"/>
            </w:pPr>
            <w:r>
              <w:t xml:space="preserve">In 2+ projects, applied optimization techniques </w:t>
            </w:r>
          </w:p>
          <w:p w:rsidR="005B4221" w:rsidRDefault="005B4221" w:rsidP="005B4221">
            <w:pPr>
              <w:pStyle w:val="ListBullet"/>
            </w:pPr>
            <w:r>
              <w:t xml:space="preserve">to reduce page size and load times by </w:t>
            </w:r>
            <w:r w:rsidRPr="00A13C85">
              <w:rPr>
                <w:b/>
              </w:rPr>
              <w:t>45%</w:t>
            </w:r>
            <w:r>
              <w:t xml:space="preserve"> to enhance user experience.</w:t>
            </w:r>
          </w:p>
          <w:p w:rsidR="005B4221" w:rsidRDefault="005B4221" w:rsidP="005B4221">
            <w:pPr>
              <w:pStyle w:val="ListBullet"/>
            </w:pPr>
            <w:r>
              <w:t xml:space="preserve">Tested and optimized </w:t>
            </w:r>
            <w:r w:rsidRPr="00A13C85">
              <w:rPr>
                <w:b/>
              </w:rPr>
              <w:t>50+</w:t>
            </w:r>
            <w:r>
              <w:t xml:space="preserve"> React components for best performance across every device and browser.</w:t>
            </w:r>
          </w:p>
          <w:p w:rsidR="005B4221" w:rsidRDefault="005B4221" w:rsidP="005B4221">
            <w:pPr>
              <w:pStyle w:val="ListBullet"/>
            </w:pPr>
            <w:r>
              <w:t xml:space="preserve">Moved some </w:t>
            </w:r>
            <w:r w:rsidRPr="00A13C85">
              <w:rPr>
                <w:b/>
              </w:rPr>
              <w:t>class-based</w:t>
            </w:r>
            <w:r>
              <w:t xml:space="preserve"> components to </w:t>
            </w:r>
            <w:r w:rsidRPr="00A13C85">
              <w:rPr>
                <w:b/>
              </w:rPr>
              <w:t>functional</w:t>
            </w:r>
            <w:r>
              <w:t xml:space="preserve"> components.</w:t>
            </w:r>
          </w:p>
          <w:p w:rsidR="005B4221" w:rsidRDefault="005B4221" w:rsidP="005B4221">
            <w:pPr>
              <w:pStyle w:val="ListBullet"/>
            </w:pPr>
            <w:r>
              <w:t xml:space="preserve">Implemented front-end logic, including user authentication and data management, using React and </w:t>
            </w:r>
            <w:proofErr w:type="spellStart"/>
            <w:r>
              <w:t>Redux</w:t>
            </w:r>
            <w:proofErr w:type="spellEnd"/>
            <w:r>
              <w:t>.</w:t>
            </w:r>
          </w:p>
          <w:p w:rsidR="005B4221" w:rsidRDefault="005B4221" w:rsidP="005B4221">
            <w:pPr>
              <w:pStyle w:val="ListBullet"/>
            </w:pPr>
            <w:r>
              <w:t xml:space="preserve">Implemented pagination both on frontend and backend and worked with highly scaled data tables. </w:t>
            </w:r>
          </w:p>
          <w:p w:rsidR="005B4221" w:rsidRDefault="005B4221" w:rsidP="005B4221">
            <w:pPr>
              <w:pStyle w:val="ListBullet"/>
            </w:pPr>
            <w:r>
              <w:t xml:space="preserve">Experience in React JS Libraries like </w:t>
            </w:r>
            <w:proofErr w:type="spellStart"/>
            <w:r w:rsidR="00A13C85">
              <w:rPr>
                <w:b/>
              </w:rPr>
              <w:t>Redux-Thunk</w:t>
            </w:r>
            <w:proofErr w:type="spellEnd"/>
            <w:r w:rsidR="00A13C85">
              <w:rPr>
                <w:b/>
              </w:rPr>
              <w:t xml:space="preserve">, </w:t>
            </w:r>
            <w:proofErr w:type="spellStart"/>
            <w:r w:rsidR="00A13C85">
              <w:rPr>
                <w:b/>
              </w:rPr>
              <w:t>Redux</w:t>
            </w:r>
            <w:proofErr w:type="spellEnd"/>
            <w:r w:rsidR="00A13C85">
              <w:rPr>
                <w:b/>
              </w:rPr>
              <w:t>-S</w:t>
            </w:r>
            <w:r w:rsidRPr="00A13C85">
              <w:rPr>
                <w:b/>
              </w:rPr>
              <w:t>aga</w:t>
            </w:r>
            <w:r>
              <w:t xml:space="preserve">. </w:t>
            </w:r>
          </w:p>
          <w:p w:rsidR="005B4221" w:rsidRDefault="005B4221" w:rsidP="005B4221">
            <w:pPr>
              <w:pStyle w:val="ListBullet"/>
            </w:pPr>
            <w:r>
              <w:t>Worked in using React JS components, Forms, Events, Keys, Router, Animations.</w:t>
            </w:r>
          </w:p>
          <w:p w:rsidR="005B4221" w:rsidRDefault="005B4221" w:rsidP="005B4221">
            <w:pPr>
              <w:pStyle w:val="ListBullet"/>
            </w:pPr>
            <w:r>
              <w:t>Experience in DOM, React Props, Lifecycle methods, working with React States and Events.</w:t>
            </w:r>
          </w:p>
          <w:p w:rsidR="005B4221" w:rsidRDefault="005B4221" w:rsidP="005B4221">
            <w:pPr>
              <w:pStyle w:val="ListBullet"/>
            </w:pPr>
            <w:r>
              <w:t xml:space="preserve">Utilized </w:t>
            </w:r>
            <w:r w:rsidRPr="00A13C85">
              <w:rPr>
                <w:b/>
              </w:rPr>
              <w:t>CSS</w:t>
            </w:r>
            <w:r>
              <w:t xml:space="preserve"> frameworks such as Bootstrap and Material UI to create a consistent look and feel across all websites.</w:t>
            </w:r>
          </w:p>
          <w:p w:rsidR="005B4221" w:rsidRDefault="005B4221" w:rsidP="005B4221">
            <w:pPr>
              <w:pStyle w:val="ListBullet"/>
            </w:pPr>
            <w:r>
              <w:t xml:space="preserve">Applied </w:t>
            </w:r>
            <w:proofErr w:type="spellStart"/>
            <w:r w:rsidRPr="00A13C85">
              <w:rPr>
                <w:b/>
              </w:rPr>
              <w:t>Webpack</w:t>
            </w:r>
            <w:proofErr w:type="spellEnd"/>
            <w:r>
              <w:t xml:space="preserve"> as module bundler and Babel for compiling and build component-based React architecture.</w:t>
            </w:r>
          </w:p>
          <w:p w:rsidR="005B4221" w:rsidRDefault="005B4221" w:rsidP="005B4221">
            <w:pPr>
              <w:pStyle w:val="ListBullet"/>
            </w:pPr>
            <w:r>
              <w:t xml:space="preserve">Utilized </w:t>
            </w:r>
            <w:proofErr w:type="spellStart"/>
            <w:r w:rsidRPr="00A13C85">
              <w:rPr>
                <w:b/>
              </w:rPr>
              <w:t>Axios</w:t>
            </w:r>
            <w:proofErr w:type="spellEnd"/>
            <w:r>
              <w:t xml:space="preserve"> to implement http request and configure global error handling.</w:t>
            </w:r>
          </w:p>
          <w:p w:rsidR="005B4221" w:rsidRDefault="005B4221" w:rsidP="005B4221">
            <w:pPr>
              <w:pStyle w:val="ListBullet"/>
            </w:pPr>
            <w:r>
              <w:t>Custom API calling templates for crud HTTP requests.</w:t>
            </w:r>
          </w:p>
          <w:p w:rsidR="005B4221" w:rsidRDefault="005B4221" w:rsidP="005B4221">
            <w:pPr>
              <w:pStyle w:val="ListBullet"/>
            </w:pPr>
            <w:r>
              <w:t xml:space="preserve">Build prototype for various required services such as Logging, Scheduling and Notification Service using </w:t>
            </w:r>
            <w:r w:rsidRPr="00A13C85">
              <w:rPr>
                <w:b/>
              </w:rPr>
              <w:t>third party Node JS</w:t>
            </w:r>
            <w:r>
              <w:t xml:space="preserve"> based JavaScript library.</w:t>
            </w:r>
          </w:p>
          <w:p w:rsidR="005B4221" w:rsidRDefault="005B4221" w:rsidP="005B4221">
            <w:pPr>
              <w:pStyle w:val="ListBullet"/>
            </w:pPr>
            <w:r>
              <w:t xml:space="preserve">Implemented </w:t>
            </w:r>
            <w:r w:rsidRPr="00A13C85">
              <w:rPr>
                <w:b/>
              </w:rPr>
              <w:t>HTTP REST API</w:t>
            </w:r>
            <w:r>
              <w:t xml:space="preserve"> using </w:t>
            </w:r>
            <w:proofErr w:type="spellStart"/>
            <w:r>
              <w:t>NodeJS</w:t>
            </w:r>
            <w:proofErr w:type="spellEnd"/>
            <w:r>
              <w:t xml:space="preserve"> and extensively tested RESTful services using POSTMAN.</w:t>
            </w:r>
          </w:p>
          <w:p w:rsidR="005B4221" w:rsidRDefault="005B4221" w:rsidP="005B4221">
            <w:pPr>
              <w:pStyle w:val="ListBullet"/>
            </w:pPr>
            <w:r>
              <w:t xml:space="preserve">Solved a </w:t>
            </w:r>
            <w:r w:rsidRPr="00A13C85">
              <w:rPr>
                <w:b/>
              </w:rPr>
              <w:t>payment integration</w:t>
            </w:r>
            <w:r>
              <w:t xml:space="preserve"> problem that required high security and accuracy for different user banks.</w:t>
            </w:r>
          </w:p>
          <w:p w:rsidR="00E44B36" w:rsidRDefault="005B4221" w:rsidP="005B4221">
            <w:pPr>
              <w:pStyle w:val="ListBullet"/>
            </w:pPr>
            <w:r>
              <w:t xml:space="preserve">Worked on different kind of project management systems like </w:t>
            </w:r>
            <w:r w:rsidRPr="00A13C85">
              <w:rPr>
                <w:b/>
              </w:rPr>
              <w:t>Trello</w:t>
            </w:r>
            <w:r>
              <w:t xml:space="preserve">, </w:t>
            </w:r>
            <w:r w:rsidRPr="00A13C85">
              <w:rPr>
                <w:b/>
              </w:rPr>
              <w:t>Jira</w:t>
            </w:r>
            <w:r>
              <w:t>.</w:t>
            </w:r>
            <w:r w:rsidR="00E44B36">
              <w:t xml:space="preserve"> </w:t>
            </w:r>
          </w:p>
        </w:tc>
      </w:tr>
    </w:tbl>
    <w:p w:rsidR="00D359DF" w:rsidRDefault="00D359DF"/>
    <w:p w:rsidR="00E44B36" w:rsidRDefault="00D359DF">
      <w:r>
        <w:br w:type="page"/>
      </w:r>
    </w:p>
    <w:tbl>
      <w:tblPr>
        <w:tblStyle w:val="TableGrid"/>
        <w:tblW w:w="5337" w:type="pct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9991"/>
      </w:tblGrid>
      <w:tr w:rsidR="00E44B36" w:rsidTr="005B4221">
        <w:tc>
          <w:tcPr>
            <w:tcW w:w="9990" w:type="dxa"/>
            <w:shd w:val="clear" w:color="auto" w:fill="auto"/>
            <w:tcMar>
              <w:bottom w:w="29" w:type="dxa"/>
              <w:right w:w="144" w:type="dxa"/>
            </w:tcMar>
          </w:tcPr>
          <w:p w:rsidR="00E44B36" w:rsidRPr="00D359DF" w:rsidRDefault="006748B0" w:rsidP="00D359DF">
            <w:pPr>
              <w:tabs>
                <w:tab w:val="left" w:pos="7935"/>
              </w:tabs>
              <w:spacing w:line="276" w:lineRule="auto"/>
              <w:rPr>
                <w:sz w:val="24"/>
                <w:szCs w:val="24"/>
              </w:rPr>
            </w:pPr>
            <w:proofErr w:type="spellStart"/>
            <w:r w:rsidRPr="00D359DF">
              <w:rPr>
                <w:sz w:val="24"/>
                <w:szCs w:val="24"/>
              </w:rPr>
              <w:lastRenderedPageBreak/>
              <w:t>SingleFile</w:t>
            </w:r>
            <w:proofErr w:type="spellEnd"/>
            <w:r w:rsidR="00E44B36" w:rsidRPr="00D359DF">
              <w:rPr>
                <w:sz w:val="24"/>
                <w:szCs w:val="24"/>
              </w:rPr>
              <w:t xml:space="preserve">     </w:t>
            </w:r>
            <w:r w:rsidRPr="00D359DF">
              <w:rPr>
                <w:sz w:val="24"/>
                <w:szCs w:val="24"/>
              </w:rPr>
              <w:t xml:space="preserve">                       </w:t>
            </w:r>
            <w:r w:rsidR="00E44B36" w:rsidRPr="00D359DF">
              <w:rPr>
                <w:sz w:val="24"/>
                <w:szCs w:val="24"/>
              </w:rPr>
              <w:t xml:space="preserve">                                                </w:t>
            </w:r>
            <w:r w:rsidRPr="00D359DF">
              <w:rPr>
                <w:sz w:val="24"/>
                <w:szCs w:val="24"/>
              </w:rPr>
              <w:t xml:space="preserve">        </w:t>
            </w:r>
            <w:r w:rsidR="00E44B36" w:rsidRPr="00D359DF">
              <w:rPr>
                <w:sz w:val="24"/>
                <w:szCs w:val="24"/>
              </w:rPr>
              <w:t xml:space="preserve">                  </w:t>
            </w:r>
            <w:r w:rsidRPr="00D359DF">
              <w:rPr>
                <w:sz w:val="24"/>
                <w:szCs w:val="24"/>
              </w:rPr>
              <w:t xml:space="preserve">                  Nov 2017 – June 2019</w:t>
            </w:r>
          </w:p>
          <w:p w:rsidR="00E44B36" w:rsidRPr="00D359DF" w:rsidRDefault="0094035C" w:rsidP="00585235">
            <w:pPr>
              <w:spacing w:line="276" w:lineRule="auto"/>
              <w:rPr>
                <w:rStyle w:val="Emphasis"/>
                <w:b/>
                <w:sz w:val="22"/>
                <w:szCs w:val="22"/>
              </w:rPr>
            </w:pPr>
            <w:r>
              <w:rPr>
                <w:rStyle w:val="Emphasis"/>
                <w:b/>
                <w:sz w:val="22"/>
                <w:szCs w:val="22"/>
              </w:rPr>
              <w:t>Full Stack</w:t>
            </w:r>
            <w:r w:rsidR="00585235">
              <w:rPr>
                <w:rStyle w:val="Emphasis"/>
                <w:b/>
                <w:sz w:val="22"/>
                <w:szCs w:val="22"/>
              </w:rPr>
              <w:t xml:space="preserve"> Developer</w:t>
            </w:r>
          </w:p>
        </w:tc>
      </w:tr>
      <w:tr w:rsidR="00E44B36" w:rsidTr="005B4221">
        <w:tc>
          <w:tcPr>
            <w:tcW w:w="9990" w:type="dxa"/>
            <w:shd w:val="clear" w:color="auto" w:fill="auto"/>
            <w:tcMar>
              <w:right w:w="144" w:type="dxa"/>
            </w:tcMar>
          </w:tcPr>
          <w:p w:rsidR="005B4221" w:rsidRDefault="005B4221" w:rsidP="005B4221">
            <w:pPr>
              <w:pStyle w:val="ListBullet"/>
            </w:pPr>
            <w:r>
              <w:t>Duties: Full Stack Software Engineer responsibilities include, but are not limited.</w:t>
            </w:r>
          </w:p>
          <w:p w:rsidR="005B4221" w:rsidRDefault="00F80319" w:rsidP="005B4221">
            <w:pPr>
              <w:pStyle w:val="ListBullet"/>
            </w:pPr>
            <w:r>
              <w:t>Work with customer</w:t>
            </w:r>
            <w:r w:rsidR="005B4221">
              <w:t>/product managers to define, build out, test and release features and products.</w:t>
            </w:r>
          </w:p>
          <w:p w:rsidR="005B4221" w:rsidRDefault="005B4221" w:rsidP="00F80319">
            <w:pPr>
              <w:pStyle w:val="ListBullet"/>
            </w:pPr>
            <w:r>
              <w:t>Partner with customers and cross cutting teams to ensure projects are</w:t>
            </w:r>
            <w:r w:rsidR="00F80319">
              <w:t xml:space="preserve"> delivered as committed and per expectation of customer</w:t>
            </w:r>
            <w:r>
              <w:t>/product managers.</w:t>
            </w:r>
          </w:p>
          <w:p w:rsidR="005B4221" w:rsidRDefault="005B4221" w:rsidP="005B4221">
            <w:pPr>
              <w:pStyle w:val="ListBullet"/>
            </w:pPr>
            <w:r>
              <w:t xml:space="preserve">Develop core application of clients in </w:t>
            </w:r>
            <w:r w:rsidRPr="00A13C85">
              <w:rPr>
                <w:b/>
              </w:rPr>
              <w:t>Node.js/Express.js</w:t>
            </w:r>
            <w:r>
              <w:t xml:space="preserve"> Framework.</w:t>
            </w:r>
          </w:p>
          <w:p w:rsidR="005B4221" w:rsidRDefault="005B4221" w:rsidP="005B4221">
            <w:pPr>
              <w:pStyle w:val="ListBullet"/>
            </w:pPr>
            <w:r>
              <w:t>Write automated test cases of high quality.</w:t>
            </w:r>
          </w:p>
          <w:p w:rsidR="005B4221" w:rsidRDefault="005B4221" w:rsidP="005B4221">
            <w:pPr>
              <w:pStyle w:val="ListBullet"/>
            </w:pPr>
            <w:r>
              <w:t xml:space="preserve">Experience with </w:t>
            </w:r>
            <w:r w:rsidRPr="00A13C85">
              <w:rPr>
                <w:b/>
              </w:rPr>
              <w:t>ORM</w:t>
            </w:r>
            <w:r>
              <w:t xml:space="preserve"> such as Sequelize.js</w:t>
            </w:r>
          </w:p>
          <w:p w:rsidR="005B4221" w:rsidRDefault="005B4221" w:rsidP="005B4221">
            <w:pPr>
              <w:pStyle w:val="ListBullet"/>
            </w:pPr>
            <w:r>
              <w:t xml:space="preserve">Creating high end </w:t>
            </w:r>
            <w:r w:rsidRPr="00A13C85">
              <w:rPr>
                <w:b/>
              </w:rPr>
              <w:t>UI/UX</w:t>
            </w:r>
            <w:r>
              <w:t xml:space="preserve"> in React/</w:t>
            </w:r>
            <w:proofErr w:type="spellStart"/>
            <w:r>
              <w:t>Redux</w:t>
            </w:r>
            <w:proofErr w:type="spellEnd"/>
            <w:r>
              <w:t>.</w:t>
            </w:r>
          </w:p>
          <w:p w:rsidR="005B4221" w:rsidRDefault="005B4221" w:rsidP="005B4221">
            <w:pPr>
              <w:pStyle w:val="ListBullet"/>
            </w:pPr>
            <w:r>
              <w:t xml:space="preserve">Worked on creating </w:t>
            </w:r>
            <w:r w:rsidRPr="00A13C85">
              <w:rPr>
                <w:b/>
              </w:rPr>
              <w:t>responsive website</w:t>
            </w:r>
            <w:r>
              <w:t xml:space="preserve"> for smart devices using Responsive design and media queries.</w:t>
            </w:r>
          </w:p>
          <w:p w:rsidR="005B4221" w:rsidRDefault="005B4221" w:rsidP="005B4221">
            <w:pPr>
              <w:pStyle w:val="ListBullet"/>
            </w:pPr>
            <w:r>
              <w:t>Worked with CSS background and CSS3 Shadows to give some additional effects.</w:t>
            </w:r>
          </w:p>
          <w:p w:rsidR="005B4221" w:rsidRDefault="005B4221" w:rsidP="005B4221">
            <w:pPr>
              <w:pStyle w:val="ListBullet"/>
            </w:pPr>
            <w:r>
              <w:t>Worked on Responsive Web Design using Grids system and CSS3 Media Query.</w:t>
            </w:r>
          </w:p>
          <w:p w:rsidR="005B4221" w:rsidRDefault="005B4221" w:rsidP="005B4221">
            <w:pPr>
              <w:pStyle w:val="ListBullet"/>
            </w:pPr>
            <w:r>
              <w:t>Good knowledge of debugging JavaScript and html code with Firefox Firebug and Google chrome JavaScript debugger.</w:t>
            </w:r>
          </w:p>
          <w:p w:rsidR="005B4221" w:rsidRDefault="005B4221" w:rsidP="005B4221">
            <w:pPr>
              <w:pStyle w:val="ListBullet"/>
            </w:pPr>
            <w:r>
              <w:t xml:space="preserve">Developed and maintained automated </w:t>
            </w:r>
            <w:r w:rsidRPr="00A13C85">
              <w:rPr>
                <w:b/>
              </w:rPr>
              <w:t>CI/CD pipelines</w:t>
            </w:r>
            <w:r>
              <w:t xml:space="preserve"> for code development using </w:t>
            </w:r>
            <w:proofErr w:type="spellStart"/>
            <w:r>
              <w:t>github</w:t>
            </w:r>
            <w:proofErr w:type="spellEnd"/>
            <w:r>
              <w:t xml:space="preserve"> actions.</w:t>
            </w:r>
          </w:p>
          <w:p w:rsidR="005B4221" w:rsidRDefault="005B4221" w:rsidP="005B4221">
            <w:pPr>
              <w:pStyle w:val="ListBullet"/>
            </w:pPr>
            <w:r>
              <w:t xml:space="preserve">Deployment of an application using web services like </w:t>
            </w:r>
            <w:r w:rsidRPr="00A13C85">
              <w:rPr>
                <w:b/>
              </w:rPr>
              <w:t>AWS</w:t>
            </w:r>
            <w:r>
              <w:t>.</w:t>
            </w:r>
          </w:p>
          <w:p w:rsidR="00E44B36" w:rsidRDefault="005B4221" w:rsidP="005B4221">
            <w:pPr>
              <w:pStyle w:val="ListBullet"/>
            </w:pPr>
            <w:r>
              <w:t>In addition, you agree to perform such duties related to your employment as may be reasonably assigned to you, including business travel as necessary.</w:t>
            </w:r>
          </w:p>
        </w:tc>
      </w:tr>
    </w:tbl>
    <w:p w:rsidR="00E44B36" w:rsidRDefault="00E44B36"/>
    <w:tbl>
      <w:tblPr>
        <w:tblStyle w:val="TableGrid"/>
        <w:tblW w:w="5337" w:type="pct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9991"/>
      </w:tblGrid>
      <w:tr w:rsidR="00E44B36" w:rsidTr="005B4221">
        <w:tc>
          <w:tcPr>
            <w:tcW w:w="9990" w:type="dxa"/>
            <w:shd w:val="clear" w:color="auto" w:fill="auto"/>
            <w:tcMar>
              <w:bottom w:w="29" w:type="dxa"/>
              <w:right w:w="144" w:type="dxa"/>
            </w:tcMar>
          </w:tcPr>
          <w:p w:rsidR="00E44B36" w:rsidRPr="00D359DF" w:rsidRDefault="00E44B36" w:rsidP="00D359DF">
            <w:pPr>
              <w:tabs>
                <w:tab w:val="left" w:pos="7935"/>
              </w:tabs>
              <w:spacing w:line="276" w:lineRule="auto"/>
              <w:rPr>
                <w:sz w:val="24"/>
                <w:szCs w:val="24"/>
              </w:rPr>
            </w:pPr>
            <w:r w:rsidRPr="00D359DF">
              <w:rPr>
                <w:sz w:val="24"/>
                <w:szCs w:val="24"/>
              </w:rPr>
              <w:t>C</w:t>
            </w:r>
            <w:r w:rsidR="006748B0" w:rsidRPr="00D359DF">
              <w:rPr>
                <w:sz w:val="24"/>
                <w:szCs w:val="24"/>
              </w:rPr>
              <w:t xml:space="preserve">ollege Board               </w:t>
            </w:r>
            <w:r w:rsidRPr="00D359DF">
              <w:rPr>
                <w:sz w:val="24"/>
                <w:szCs w:val="24"/>
              </w:rPr>
              <w:t xml:space="preserve">                                                                                    </w:t>
            </w:r>
            <w:r w:rsidR="006748B0" w:rsidRPr="00D359DF">
              <w:rPr>
                <w:sz w:val="24"/>
                <w:szCs w:val="24"/>
              </w:rPr>
              <w:t xml:space="preserve">             May 2013 – Oct 2017</w:t>
            </w:r>
          </w:p>
          <w:p w:rsidR="00E44B36" w:rsidRPr="00D359DF" w:rsidRDefault="00193B2D" w:rsidP="00585235">
            <w:pPr>
              <w:spacing w:line="276" w:lineRule="auto"/>
              <w:rPr>
                <w:rStyle w:val="Emphasis"/>
                <w:b/>
                <w:sz w:val="22"/>
                <w:szCs w:val="22"/>
              </w:rPr>
            </w:pPr>
            <w:r>
              <w:rPr>
                <w:rStyle w:val="Emphasis"/>
                <w:b/>
                <w:sz w:val="22"/>
                <w:szCs w:val="22"/>
              </w:rPr>
              <w:t>Software</w:t>
            </w:r>
            <w:r w:rsidR="00E44B36" w:rsidRPr="00D359DF">
              <w:rPr>
                <w:rStyle w:val="Emphasis"/>
                <w:b/>
                <w:sz w:val="22"/>
                <w:szCs w:val="22"/>
              </w:rPr>
              <w:t xml:space="preserve"> </w:t>
            </w:r>
            <w:r w:rsidR="00585235">
              <w:rPr>
                <w:rStyle w:val="Emphasis"/>
                <w:b/>
                <w:sz w:val="22"/>
                <w:szCs w:val="22"/>
              </w:rPr>
              <w:t>Developer</w:t>
            </w:r>
          </w:p>
        </w:tc>
      </w:tr>
      <w:tr w:rsidR="00E44B36" w:rsidTr="005B4221">
        <w:tc>
          <w:tcPr>
            <w:tcW w:w="9990" w:type="dxa"/>
            <w:shd w:val="clear" w:color="auto" w:fill="auto"/>
            <w:tcMar>
              <w:right w:w="144" w:type="dxa"/>
            </w:tcMar>
          </w:tcPr>
          <w:p w:rsidR="00F80319" w:rsidRDefault="00F80319" w:rsidP="00F80319">
            <w:pPr>
              <w:pStyle w:val="ListBullet"/>
            </w:pPr>
            <w:r>
              <w:t>Worked on creating responsive website for smart devices using Responsive design and media queries.</w:t>
            </w:r>
          </w:p>
          <w:p w:rsidR="00F80319" w:rsidRDefault="00F80319" w:rsidP="00F80319">
            <w:pPr>
              <w:pStyle w:val="ListBullet"/>
            </w:pPr>
            <w:r>
              <w:t>Enabled site-wide promotions by programming HTML5 canvases to animate particles on web backgrounds.</w:t>
            </w:r>
          </w:p>
          <w:p w:rsidR="00F80319" w:rsidRDefault="00F80319" w:rsidP="00F80319">
            <w:pPr>
              <w:pStyle w:val="ListBullet"/>
            </w:pPr>
            <w:r>
              <w:t>Utilized MVC, Prototype and Singleton JavaScript patterns to develop application Coded front end interface with Bootstrap, Angular JS, CSS, JS and HTML5.</w:t>
            </w:r>
          </w:p>
          <w:p w:rsidR="00F80319" w:rsidRDefault="00F80319" w:rsidP="00F80319">
            <w:pPr>
              <w:pStyle w:val="ListBullet"/>
            </w:pPr>
            <w:r>
              <w:t>Developed a user-friendly interface t</w:t>
            </w:r>
            <w:bookmarkStart w:id="0" w:name="_GoBack"/>
            <w:bookmarkEnd w:id="0"/>
            <w:r>
              <w:t>o seamlessly combine the new module with the existing login system by using Angular JS.</w:t>
            </w:r>
          </w:p>
          <w:p w:rsidR="00F80319" w:rsidRDefault="00F80319" w:rsidP="00F80319">
            <w:pPr>
              <w:pStyle w:val="ListBullet"/>
            </w:pPr>
            <w:r>
              <w:t xml:space="preserve">Used </w:t>
            </w:r>
            <w:r w:rsidRPr="00A13C85">
              <w:rPr>
                <w:b/>
              </w:rPr>
              <w:t>AngularJS</w:t>
            </w:r>
            <w:r>
              <w:t xml:space="preserve"> framework to bind HTML (views) to JavaScript objects (models).</w:t>
            </w:r>
          </w:p>
          <w:p w:rsidR="00F80319" w:rsidRDefault="00F80319" w:rsidP="00F80319">
            <w:pPr>
              <w:pStyle w:val="ListBullet"/>
            </w:pPr>
            <w:r>
              <w:t xml:space="preserve">Generated </w:t>
            </w:r>
            <w:r w:rsidRPr="00A13C85">
              <w:rPr>
                <w:b/>
              </w:rPr>
              <w:t>Python Django</w:t>
            </w:r>
            <w:r>
              <w:t xml:space="preserve"> forms to record data of online users and used </w:t>
            </w:r>
            <w:proofErr w:type="spellStart"/>
            <w:r w:rsidRPr="00A13C85">
              <w:rPr>
                <w:b/>
              </w:rPr>
              <w:t>PyTest</w:t>
            </w:r>
            <w:proofErr w:type="spellEnd"/>
            <w:r>
              <w:t xml:space="preserve"> for writing test cases.</w:t>
            </w:r>
          </w:p>
          <w:p w:rsidR="00E44B36" w:rsidRDefault="00F80319" w:rsidP="00F80319">
            <w:pPr>
              <w:pStyle w:val="ListBullet"/>
            </w:pPr>
            <w:r>
              <w:t xml:space="preserve">Wrote Automation test cases using Selenium WebDriver using </w:t>
            </w:r>
            <w:r w:rsidRPr="00A13C85">
              <w:rPr>
                <w:b/>
              </w:rPr>
              <w:t>Python</w:t>
            </w:r>
            <w:r>
              <w:t xml:space="preserve"> API.</w:t>
            </w:r>
          </w:p>
        </w:tc>
      </w:tr>
    </w:tbl>
    <w:p w:rsidR="00E44B36" w:rsidRDefault="00E44B36"/>
    <w:p w:rsidR="00E44B36" w:rsidRDefault="00E44B36"/>
    <w:p w:rsidR="00E44B36" w:rsidRDefault="00E44B36"/>
    <w:tbl>
      <w:tblPr>
        <w:tblStyle w:val="TableGrid"/>
        <w:tblW w:w="5337" w:type="pct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9991"/>
      </w:tblGrid>
      <w:tr w:rsidR="00BF5273" w:rsidTr="005B4221">
        <w:tc>
          <w:tcPr>
            <w:tcW w:w="9990" w:type="dxa"/>
            <w:tcMar>
              <w:bottom w:w="0" w:type="dxa"/>
              <w:right w:w="144" w:type="dxa"/>
            </w:tcMar>
            <w:vAlign w:val="bottom"/>
          </w:tcPr>
          <w:p w:rsidR="00BF5273" w:rsidRDefault="00B625BE" w:rsidP="00E76A6E">
            <w:pPr>
              <w:pStyle w:val="Heading1"/>
            </w:pPr>
            <w:sdt>
              <w:sdtPr>
                <w:id w:val="1896543230"/>
                <w:placeholder>
                  <w:docPart w:val="C79823577B9A418EB3AF959380F9EEF0"/>
                </w:placeholder>
                <w:temporary/>
                <w:showingPlcHdr/>
                <w15:appearance w15:val="hidden"/>
              </w:sdtPr>
              <w:sdtEndPr/>
              <w:sdtContent>
                <w:r w:rsidR="00BF5273" w:rsidRPr="00D359DF">
                  <w:rPr>
                    <w:sz w:val="32"/>
                    <w:szCs w:val="32"/>
                  </w:rPr>
                  <w:t>Education</w:t>
                </w:r>
              </w:sdtContent>
            </w:sdt>
          </w:p>
        </w:tc>
      </w:tr>
      <w:tr w:rsidR="00BF5273" w:rsidTr="005B4221">
        <w:tc>
          <w:tcPr>
            <w:tcW w:w="9990" w:type="dxa"/>
            <w:tcMar>
              <w:bottom w:w="29" w:type="dxa"/>
              <w:right w:w="144" w:type="dxa"/>
            </w:tcMar>
          </w:tcPr>
          <w:p w:rsidR="00BF5273" w:rsidRPr="003C2DB3" w:rsidRDefault="00F80319" w:rsidP="003C2DB3">
            <w:pPr>
              <w:spacing w:line="276" w:lineRule="auto"/>
              <w:rPr>
                <w:sz w:val="24"/>
                <w:szCs w:val="24"/>
              </w:rPr>
            </w:pPr>
            <w:r w:rsidRPr="003C2DB3">
              <w:rPr>
                <w:sz w:val="24"/>
                <w:szCs w:val="24"/>
              </w:rPr>
              <w:t>Bachelor’s Degree</w:t>
            </w:r>
          </w:p>
          <w:p w:rsidR="00BF5273" w:rsidRPr="003C2DB3" w:rsidRDefault="00F80319" w:rsidP="003C2DB3">
            <w:pPr>
              <w:spacing w:line="276" w:lineRule="auto"/>
              <w:rPr>
                <w:rStyle w:val="Emphasis"/>
                <w:b/>
                <w:sz w:val="22"/>
                <w:szCs w:val="22"/>
              </w:rPr>
            </w:pPr>
            <w:r w:rsidRPr="003C2DB3">
              <w:rPr>
                <w:rStyle w:val="Emphasis"/>
                <w:b/>
                <w:sz w:val="22"/>
                <w:szCs w:val="22"/>
              </w:rPr>
              <w:t>University of South Carolina</w:t>
            </w:r>
          </w:p>
        </w:tc>
      </w:tr>
      <w:tr w:rsidR="00BF5273" w:rsidTr="005B4221">
        <w:tc>
          <w:tcPr>
            <w:tcW w:w="9990" w:type="dxa"/>
            <w:tcMar>
              <w:bottom w:w="230" w:type="dxa"/>
              <w:right w:w="144" w:type="dxa"/>
            </w:tcMar>
          </w:tcPr>
          <w:p w:rsidR="00F80319" w:rsidRDefault="00F80319" w:rsidP="00F80319">
            <w:pPr>
              <w:pStyle w:val="ListBullet"/>
            </w:pPr>
            <w:r>
              <w:t>Major in Computer Science</w:t>
            </w:r>
          </w:p>
          <w:p w:rsidR="00F80319" w:rsidRDefault="00F80319" w:rsidP="00F80319">
            <w:pPr>
              <w:pStyle w:val="ListBullet"/>
            </w:pPr>
            <w:r>
              <w:t>Software engineering</w:t>
            </w:r>
          </w:p>
          <w:p w:rsidR="00F80319" w:rsidRDefault="00F80319" w:rsidP="00F80319">
            <w:pPr>
              <w:pStyle w:val="ListBullet"/>
            </w:pPr>
            <w:r>
              <w:t>Machine learning</w:t>
            </w:r>
          </w:p>
          <w:p w:rsidR="00F80319" w:rsidRDefault="00F80319" w:rsidP="00F80319">
            <w:pPr>
              <w:pStyle w:val="ListBullet"/>
            </w:pPr>
            <w:r>
              <w:t>Artificial Intelligence &amp; Calculus and Computer vision</w:t>
            </w:r>
          </w:p>
          <w:p w:rsidR="00F80319" w:rsidRDefault="00F80319" w:rsidP="00F80319">
            <w:pPr>
              <w:pStyle w:val="ListBullet"/>
            </w:pPr>
            <w:r>
              <w:lastRenderedPageBreak/>
              <w:t>Algorithm</w:t>
            </w:r>
          </w:p>
          <w:p w:rsidR="00F80319" w:rsidRDefault="00F80319" w:rsidP="00F80319">
            <w:pPr>
              <w:pStyle w:val="ListBullet"/>
            </w:pPr>
            <w:r>
              <w:t>Database System</w:t>
            </w:r>
          </w:p>
          <w:p w:rsidR="00BF5273" w:rsidRDefault="00F80319" w:rsidP="00F80319">
            <w:pPr>
              <w:pStyle w:val="ListBullet"/>
            </w:pPr>
            <w:r>
              <w:t>GPA: 3.76</w:t>
            </w:r>
          </w:p>
        </w:tc>
      </w:tr>
    </w:tbl>
    <w:p w:rsidR="00E44B36" w:rsidRDefault="00E44B36"/>
    <w:p w:rsidR="00E44B36" w:rsidRDefault="00E44B36"/>
    <w:p w:rsidR="00E44B36" w:rsidRDefault="00E44B36"/>
    <w:p w:rsidR="00E44B36" w:rsidRDefault="00E44B36"/>
    <w:p w:rsidR="00E44B36" w:rsidRDefault="00E44B36"/>
    <w:sectPr w:rsidR="00E44B36">
      <w:footerReference w:type="default" r:id="rId8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5BE" w:rsidRDefault="00B625BE">
      <w:r>
        <w:separator/>
      </w:r>
    </w:p>
  </w:endnote>
  <w:endnote w:type="continuationSeparator" w:id="0">
    <w:p w:rsidR="00B625BE" w:rsidRDefault="00B62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02245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5D2E" w:rsidRDefault="00A16D4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3C85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5BE" w:rsidRDefault="00B625BE">
      <w:r>
        <w:separator/>
      </w:r>
    </w:p>
  </w:footnote>
  <w:footnote w:type="continuationSeparator" w:id="0">
    <w:p w:rsidR="00B625BE" w:rsidRDefault="00B62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9C12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74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82027C2"/>
    <w:lvl w:ilvl="0">
      <w:start w:val="1"/>
      <w:numFmt w:val="decimal"/>
      <w:pStyle w:val="ListNumber"/>
      <w:lvlText w:val="%1."/>
      <w:lvlJc w:val="left"/>
      <w:pPr>
        <w:tabs>
          <w:tab w:val="num" w:pos="504"/>
        </w:tabs>
        <w:ind w:left="504" w:hanging="360"/>
      </w:pPr>
      <w:rPr>
        <w:rFonts w:hint="default"/>
        <w:color w:val="595959" w:themeColor="text1" w:themeTint="A6"/>
        <w:sz w:val="19"/>
      </w:rPr>
    </w:lvl>
  </w:abstractNum>
  <w:abstractNum w:abstractNumId="3" w15:restartNumberingAfterBreak="0">
    <w:nsid w:val="FFFFFF89"/>
    <w:multiLevelType w:val="singleLevel"/>
    <w:tmpl w:val="4ABA2C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D2DFB"/>
    <w:multiLevelType w:val="hybridMultilevel"/>
    <w:tmpl w:val="B20279D4"/>
    <w:lvl w:ilvl="0" w:tplc="998035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82F01"/>
    <w:multiLevelType w:val="hybridMultilevel"/>
    <w:tmpl w:val="F64A0EA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3FDD4496"/>
    <w:multiLevelType w:val="hybridMultilevel"/>
    <w:tmpl w:val="CA50FC4A"/>
    <w:lvl w:ilvl="0" w:tplc="91AA9A9A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D3F8E"/>
    <w:multiLevelType w:val="hybridMultilevel"/>
    <w:tmpl w:val="C784AE7E"/>
    <w:lvl w:ilvl="0" w:tplc="A4D04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4"/>
  </w:num>
  <w:num w:numId="5">
    <w:abstractNumId w:val="14"/>
  </w:num>
  <w:num w:numId="6">
    <w:abstractNumId w:val="11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7"/>
  </w:num>
  <w:num w:numId="14">
    <w:abstractNumId w:val="9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B36"/>
    <w:rsid w:val="00177961"/>
    <w:rsid w:val="00193B2D"/>
    <w:rsid w:val="00214987"/>
    <w:rsid w:val="00320560"/>
    <w:rsid w:val="003979CE"/>
    <w:rsid w:val="003C2DB3"/>
    <w:rsid w:val="00425B77"/>
    <w:rsid w:val="004D6377"/>
    <w:rsid w:val="00585235"/>
    <w:rsid w:val="005B4221"/>
    <w:rsid w:val="006748B0"/>
    <w:rsid w:val="006C02D2"/>
    <w:rsid w:val="0079558F"/>
    <w:rsid w:val="008E4FD4"/>
    <w:rsid w:val="0094035C"/>
    <w:rsid w:val="00981E47"/>
    <w:rsid w:val="00A05847"/>
    <w:rsid w:val="00A13C85"/>
    <w:rsid w:val="00A16D47"/>
    <w:rsid w:val="00A307B3"/>
    <w:rsid w:val="00A65909"/>
    <w:rsid w:val="00AD4F91"/>
    <w:rsid w:val="00AE61C8"/>
    <w:rsid w:val="00B625BE"/>
    <w:rsid w:val="00BF5273"/>
    <w:rsid w:val="00D359DF"/>
    <w:rsid w:val="00DC384E"/>
    <w:rsid w:val="00E44B36"/>
    <w:rsid w:val="00F06D44"/>
    <w:rsid w:val="00F26B6A"/>
    <w:rsid w:val="00F75D2E"/>
    <w:rsid w:val="00F8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77EC777"/>
  <w15:docId w15:val="{76C200E9-AA15-4D95-95E1-8A00BD7A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qFormat="1"/>
    <w:lsdException w:name="List Number" w:uiPriority="5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320560"/>
  </w:style>
  <w:style w:type="paragraph" w:styleId="Heading1">
    <w:name w:val="heading 1"/>
    <w:basedOn w:val="Normal"/>
    <w:link w:val="Heading1Char"/>
    <w:uiPriority w:val="3"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8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3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hAnsiTheme="majorHAnsi"/>
      <w:caps/>
      <w:color w:val="595959" w:themeColor="text1" w:themeTint="A6"/>
      <w:spacing w:val="10"/>
      <w:sz w:val="18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3"/>
    <w:semiHidden/>
    <w:rPr>
      <w:rFonts w:asciiTheme="majorHAnsi" w:hAnsiTheme="majorHAnsi"/>
      <w:caps/>
      <w:color w:val="595959" w:themeColor="text1" w:themeTint="A6"/>
      <w:spacing w:val="1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3"/>
    <w:semiHidden/>
    <w:rPr>
      <w:rFonts w:asciiTheme="majorHAnsi" w:hAnsiTheme="majorHAnsi"/>
      <w:caps/>
      <w:spacing w:val="10"/>
      <w:sz w:val="18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5"/>
    <w:qFormat/>
    <w:pPr>
      <w:numPr>
        <w:numId w:val="15"/>
      </w:numPr>
      <w:spacing w:after="80"/>
    </w:pPr>
  </w:style>
  <w:style w:type="paragraph" w:styleId="ListNumber">
    <w:name w:val="List Number"/>
    <w:basedOn w:val="Normal"/>
    <w:uiPriority w:val="5"/>
    <w:qFormat/>
    <w:pPr>
      <w:numPr>
        <w:numId w:val="9"/>
      </w:numPr>
      <w:contextualSpacing/>
    </w:pPr>
  </w:style>
  <w:style w:type="paragraph" w:styleId="Title">
    <w:name w:val="Title"/>
    <w:basedOn w:val="Normal"/>
    <w:link w:val="TitleChar"/>
    <w:uiPriority w:val="1"/>
    <w:qFormat/>
    <w:pPr>
      <w:contextualSpacing/>
    </w:pPr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paragraph" w:styleId="ListParagraph">
    <w:name w:val="List Paragraph"/>
    <w:basedOn w:val="Normal"/>
    <w:uiPriority w:val="34"/>
    <w:unhideWhenUsed/>
    <w:qFormat/>
    <w:rsid w:val="00F26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Resume%20for%20recent%20college%20gradu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25CE69E2646407EAC62AD8FC7537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D851E-0A91-4755-A7C8-0EB622FE2A4F}"/>
      </w:docPartPr>
      <w:docPartBody>
        <w:p w:rsidR="00380530" w:rsidRDefault="00256146">
          <w:pPr>
            <w:pStyle w:val="B25CE69E2646407EAC62AD8FC7537A9A"/>
          </w:pPr>
          <w:r>
            <w:t>Your Name</w:t>
          </w:r>
        </w:p>
      </w:docPartBody>
    </w:docPart>
    <w:docPart>
      <w:docPartPr>
        <w:name w:val="C79823577B9A418EB3AF959380F9E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D8AE4-C3A5-4B04-8E69-88374504D131}"/>
      </w:docPartPr>
      <w:docPartBody>
        <w:p w:rsidR="00380530" w:rsidRDefault="005964B7" w:rsidP="005964B7">
          <w:pPr>
            <w:pStyle w:val="C79823577B9A418EB3AF959380F9EEF0"/>
          </w:pPr>
          <w:r>
            <w:t>Education</w:t>
          </w:r>
        </w:p>
      </w:docPartBody>
    </w:docPart>
    <w:docPart>
      <w:docPartPr>
        <w:name w:val="92A277CF9F76479F988546E308D84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7D83-F031-426F-A1E2-D09305E5EFC9}"/>
      </w:docPartPr>
      <w:docPartBody>
        <w:p w:rsidR="00380530" w:rsidRDefault="005964B7" w:rsidP="005964B7">
          <w:pPr>
            <w:pStyle w:val="92A277CF9F76479F988546E308D84F1B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B7"/>
    <w:rsid w:val="00107D92"/>
    <w:rsid w:val="00256146"/>
    <w:rsid w:val="00380530"/>
    <w:rsid w:val="005964B7"/>
    <w:rsid w:val="00F8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5CE69E2646407EAC62AD8FC7537A9A">
    <w:name w:val="B25CE69E2646407EAC62AD8FC7537A9A"/>
  </w:style>
  <w:style w:type="paragraph" w:customStyle="1" w:styleId="93FDD5EB51C14DADA82813CFE67B6E33">
    <w:name w:val="93FDD5EB51C14DADA82813CFE67B6E33"/>
  </w:style>
  <w:style w:type="paragraph" w:customStyle="1" w:styleId="2169279223634F87BAB22D897BAD789F">
    <w:name w:val="2169279223634F87BAB22D897BAD789F"/>
  </w:style>
  <w:style w:type="paragraph" w:customStyle="1" w:styleId="061EEE26E92B4D12B44E9C30B1476820">
    <w:name w:val="061EEE26E92B4D12B44E9C30B1476820"/>
  </w:style>
  <w:style w:type="paragraph" w:customStyle="1" w:styleId="5E9113D4528E4A508AFCFE58639F23A9">
    <w:name w:val="5E9113D4528E4A508AFCFE58639F23A9"/>
  </w:style>
  <w:style w:type="paragraph" w:customStyle="1" w:styleId="6945DBC9BC1B4260BABDE29BDBE2BF3E">
    <w:name w:val="6945DBC9BC1B4260BABDE29BDBE2BF3E"/>
  </w:style>
  <w:style w:type="paragraph" w:customStyle="1" w:styleId="F70C50BF5FC14D1BA59AA9466D565703">
    <w:name w:val="F70C50BF5FC14D1BA59AA9466D565703"/>
  </w:style>
  <w:style w:type="paragraph" w:customStyle="1" w:styleId="90C9B403256E4CD2B3C276BFF5F6A248">
    <w:name w:val="90C9B403256E4CD2B3C276BFF5F6A248"/>
  </w:style>
  <w:style w:type="paragraph" w:customStyle="1" w:styleId="0349AAA5BB69423288E92BD248EE14DB">
    <w:name w:val="0349AAA5BB69423288E92BD248EE14DB"/>
  </w:style>
  <w:style w:type="character" w:styleId="Emphasis">
    <w:name w:val="Emphasis"/>
    <w:basedOn w:val="DefaultParagraphFont"/>
    <w:uiPriority w:val="4"/>
    <w:qFormat/>
    <w:rsid w:val="005964B7"/>
    <w:rPr>
      <w:i/>
      <w:iCs/>
    </w:rPr>
  </w:style>
  <w:style w:type="paragraph" w:customStyle="1" w:styleId="EBE6AF78272646B0935456F4F511E99A">
    <w:name w:val="EBE6AF78272646B0935456F4F511E99A"/>
  </w:style>
  <w:style w:type="paragraph" w:customStyle="1" w:styleId="679A1C39134D47AE8525AB09867D2EF7">
    <w:name w:val="679A1C39134D47AE8525AB09867D2EF7"/>
  </w:style>
  <w:style w:type="paragraph" w:styleId="ListBullet">
    <w:name w:val="List Bullet"/>
    <w:basedOn w:val="Normal"/>
    <w:uiPriority w:val="5"/>
    <w:qFormat/>
    <w:rsid w:val="005964B7"/>
    <w:pPr>
      <w:numPr>
        <w:numId w:val="1"/>
      </w:numPr>
      <w:spacing w:after="80" w:line="240" w:lineRule="auto"/>
    </w:pPr>
    <w:rPr>
      <w:sz w:val="20"/>
      <w:szCs w:val="20"/>
    </w:rPr>
  </w:style>
  <w:style w:type="paragraph" w:customStyle="1" w:styleId="D63128863DE8475C837AA8C0887B0EBA">
    <w:name w:val="D63128863DE8475C837AA8C0887B0EBA"/>
  </w:style>
  <w:style w:type="paragraph" w:customStyle="1" w:styleId="BB10489EBCF14492BC61F572FBBE1B99">
    <w:name w:val="BB10489EBCF14492BC61F572FBBE1B99"/>
  </w:style>
  <w:style w:type="paragraph" w:customStyle="1" w:styleId="AF59806828DB4F738D15FA2E06225613">
    <w:name w:val="AF59806828DB4F738D15FA2E06225613"/>
  </w:style>
  <w:style w:type="paragraph" w:customStyle="1" w:styleId="8AC5AE6D25334F258A148A404D34D97E">
    <w:name w:val="8AC5AE6D25334F258A148A404D34D97E"/>
  </w:style>
  <w:style w:type="paragraph" w:customStyle="1" w:styleId="52EB4FCA1E27463A840D3782CACAC7B1">
    <w:name w:val="52EB4FCA1E27463A840D3782CACAC7B1"/>
  </w:style>
  <w:style w:type="paragraph" w:customStyle="1" w:styleId="9E427612651C4C81AF5F9CA01D816F03">
    <w:name w:val="9E427612651C4C81AF5F9CA01D816F03"/>
  </w:style>
  <w:style w:type="paragraph" w:customStyle="1" w:styleId="3E5FD204772449A98E1282B0B80062B8">
    <w:name w:val="3E5FD204772449A98E1282B0B80062B8"/>
  </w:style>
  <w:style w:type="paragraph" w:customStyle="1" w:styleId="20C04E16146B4F71BD111DA4549D1ED4">
    <w:name w:val="20C04E16146B4F71BD111DA4549D1ED4"/>
  </w:style>
  <w:style w:type="paragraph" w:customStyle="1" w:styleId="1C8EEA7D3CEA4A6DBC18F52322596F03">
    <w:name w:val="1C8EEA7D3CEA4A6DBC18F52322596F03"/>
  </w:style>
  <w:style w:type="paragraph" w:customStyle="1" w:styleId="15383006DC634FBCA6E9E30B10FBA139">
    <w:name w:val="15383006DC634FBCA6E9E30B10FBA139"/>
  </w:style>
  <w:style w:type="paragraph" w:customStyle="1" w:styleId="8BE92F4704A9468E8B0F99CA2A33C0E9">
    <w:name w:val="8BE92F4704A9468E8B0F99CA2A33C0E9"/>
  </w:style>
  <w:style w:type="paragraph" w:customStyle="1" w:styleId="5A87A94DD19740988E3FCD78510E2E6A">
    <w:name w:val="5A87A94DD19740988E3FCD78510E2E6A"/>
  </w:style>
  <w:style w:type="paragraph" w:customStyle="1" w:styleId="D497D9B4D61A4C6D94A6D7FB58F4C933">
    <w:name w:val="D497D9B4D61A4C6D94A6D7FB58F4C933"/>
  </w:style>
  <w:style w:type="paragraph" w:customStyle="1" w:styleId="A0E0BD7CCC5E47CFA2AAC392876F77D6">
    <w:name w:val="A0E0BD7CCC5E47CFA2AAC392876F77D6"/>
  </w:style>
  <w:style w:type="paragraph" w:customStyle="1" w:styleId="F3CCEA694A554EB9BF0B5FCDF35271CA">
    <w:name w:val="F3CCEA694A554EB9BF0B5FCDF35271CA"/>
  </w:style>
  <w:style w:type="paragraph" w:customStyle="1" w:styleId="E9ABBAAFA5F64589BABA05D519009447">
    <w:name w:val="E9ABBAAFA5F64589BABA05D519009447"/>
  </w:style>
  <w:style w:type="paragraph" w:customStyle="1" w:styleId="D1475DFE6A564D239034E51206C3ED2C">
    <w:name w:val="D1475DFE6A564D239034E51206C3ED2C"/>
  </w:style>
  <w:style w:type="paragraph" w:customStyle="1" w:styleId="2A3667D622394949A858CDBF93B56D85">
    <w:name w:val="2A3667D622394949A858CDBF93B56D85"/>
  </w:style>
  <w:style w:type="paragraph" w:customStyle="1" w:styleId="0670956945DB4E4B9739B0DF7768F776">
    <w:name w:val="0670956945DB4E4B9739B0DF7768F776"/>
  </w:style>
  <w:style w:type="paragraph" w:customStyle="1" w:styleId="70B83D808FB44A1B8C613182B5BB9ED1">
    <w:name w:val="70B83D808FB44A1B8C613182B5BB9ED1"/>
  </w:style>
  <w:style w:type="paragraph" w:customStyle="1" w:styleId="526C38287DDE4E258EA0F793620985C9">
    <w:name w:val="526C38287DDE4E258EA0F793620985C9"/>
    <w:rsid w:val="005964B7"/>
  </w:style>
  <w:style w:type="paragraph" w:customStyle="1" w:styleId="C79823577B9A418EB3AF959380F9EEF0">
    <w:name w:val="C79823577B9A418EB3AF959380F9EEF0"/>
    <w:rsid w:val="005964B7"/>
  </w:style>
  <w:style w:type="paragraph" w:customStyle="1" w:styleId="C56813447C044D25B2F10ED822D53339">
    <w:name w:val="C56813447C044D25B2F10ED822D53339"/>
    <w:rsid w:val="005964B7"/>
  </w:style>
  <w:style w:type="paragraph" w:customStyle="1" w:styleId="2DF9124C4E7C42B0B29A83737C04E812">
    <w:name w:val="2DF9124C4E7C42B0B29A83737C04E812"/>
    <w:rsid w:val="005964B7"/>
  </w:style>
  <w:style w:type="paragraph" w:customStyle="1" w:styleId="7973E2B20BF841CB80C00561FA6C9B8D">
    <w:name w:val="7973E2B20BF841CB80C00561FA6C9B8D"/>
    <w:rsid w:val="005964B7"/>
  </w:style>
  <w:style w:type="paragraph" w:customStyle="1" w:styleId="92A277CF9F76479F988546E308D84F1B">
    <w:name w:val="92A277CF9F76479F988546E308D84F1B"/>
    <w:rsid w:val="005964B7"/>
  </w:style>
  <w:style w:type="paragraph" w:customStyle="1" w:styleId="50EDEACDD3C04F5C8BB2BFB48374C9CA">
    <w:name w:val="50EDEACDD3C04F5C8BB2BFB48374C9CA"/>
    <w:rsid w:val="005964B7"/>
  </w:style>
  <w:style w:type="paragraph" w:customStyle="1" w:styleId="CDCE9683F50B430783FAC6B043FCFE68">
    <w:name w:val="CDCE9683F50B430783FAC6B043FCFE68"/>
    <w:rsid w:val="005964B7"/>
  </w:style>
  <w:style w:type="paragraph" w:customStyle="1" w:styleId="1797CD11EC9F4A2992CFBC532A4E4A59">
    <w:name w:val="1797CD11EC9F4A2992CFBC532A4E4A59"/>
    <w:rsid w:val="005964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DD2B7BFE-4A30-4A31-9A77-EED2BDA74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recent college graduate</Template>
  <TotalTime>647</TotalTime>
  <Pages>5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Prince</dc:creator>
  <cp:keywords/>
  <dc:description/>
  <cp:lastModifiedBy>Song</cp:lastModifiedBy>
  <cp:revision>13</cp:revision>
  <dcterms:created xsi:type="dcterms:W3CDTF">2024-01-16T10:50:00Z</dcterms:created>
  <dcterms:modified xsi:type="dcterms:W3CDTF">2024-01-17T18:52:00Z</dcterms:modified>
  <cp:version/>
</cp:coreProperties>
</file>