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BB0029" w14:textId="77777777" w:rsidR="00371161" w:rsidRPr="00E00A0D" w:rsidRDefault="00371161" w:rsidP="00D34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5256"/>
        </w:tabs>
        <w:spacing w:line="240" w:lineRule="auto"/>
        <w:jc w:val="center"/>
        <w:rPr>
          <w:rFonts w:ascii="Calibri" w:eastAsiaTheme="majorEastAsia" w:hAnsi="Calibri" w:cs="Calibri"/>
          <w:b/>
          <w:kern w:val="28"/>
          <w:sz w:val="20"/>
          <w:szCs w:val="20"/>
        </w:rPr>
      </w:pPr>
    </w:p>
    <w:p w14:paraId="0701DFCB" w14:textId="6B476983" w:rsidR="00371161" w:rsidRPr="00E00A0D" w:rsidRDefault="00371161" w:rsidP="00D34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5256"/>
        </w:tabs>
        <w:spacing w:line="240" w:lineRule="auto"/>
        <w:jc w:val="center"/>
        <w:rPr>
          <w:rFonts w:ascii="Calibri" w:eastAsiaTheme="majorEastAsia" w:hAnsi="Calibri" w:cs="Calibri"/>
          <w:b/>
          <w:kern w:val="28"/>
          <w:sz w:val="20"/>
          <w:szCs w:val="20"/>
        </w:rPr>
      </w:pPr>
      <w:r w:rsidRPr="00E00A0D">
        <w:rPr>
          <w:rStyle w:val="Heading1Char"/>
          <w:rFonts w:ascii="Calibri" w:hAnsi="Calibri" w:cs="Calibri"/>
          <w:b/>
          <w:color w:val="auto"/>
          <w:sz w:val="20"/>
          <w:szCs w:val="20"/>
        </w:rPr>
        <w:t>FAZAL REHMAN</w:t>
      </w:r>
      <w:r w:rsidR="00CD2F1F">
        <w:rPr>
          <w:rFonts w:ascii="Calibri" w:eastAsiaTheme="majorEastAsia" w:hAnsi="Calibri" w:cs="Calibri"/>
          <w:b/>
          <w:kern w:val="28"/>
          <w:sz w:val="20"/>
          <w:szCs w:val="20"/>
        </w:rPr>
        <w:t xml:space="preserve"> </w:t>
      </w:r>
      <w:r w:rsidRPr="00E00A0D">
        <w:rPr>
          <w:rFonts w:ascii="Calibri" w:eastAsiaTheme="majorEastAsia" w:hAnsi="Calibri" w:cs="Calibri"/>
          <w:b/>
          <w:kern w:val="28"/>
          <w:sz w:val="20"/>
          <w:szCs w:val="20"/>
        </w:rPr>
        <w:t>- SR. LUNUX SYSTEM ENGINEER</w:t>
      </w:r>
    </w:p>
    <w:p w14:paraId="6DF31961" w14:textId="1447CD0C" w:rsidR="00371161" w:rsidRPr="00E00A0D" w:rsidRDefault="00371161" w:rsidP="00D34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5256"/>
        </w:tabs>
        <w:spacing w:line="240" w:lineRule="auto"/>
        <w:jc w:val="center"/>
        <w:rPr>
          <w:rFonts w:ascii="Calibri" w:eastAsiaTheme="majorEastAsia" w:hAnsi="Calibri" w:cs="Calibri"/>
          <w:b/>
          <w:kern w:val="28"/>
          <w:sz w:val="20"/>
          <w:szCs w:val="20"/>
        </w:rPr>
      </w:pPr>
      <w:r w:rsidRPr="00E00A0D">
        <w:rPr>
          <w:rFonts w:ascii="Calibri" w:eastAsiaTheme="majorEastAsia" w:hAnsi="Calibri" w:cs="Calibri"/>
          <w:b/>
          <w:kern w:val="28"/>
          <w:sz w:val="20"/>
          <w:szCs w:val="20"/>
        </w:rPr>
        <w:t>PHONE:</w:t>
      </w:r>
      <w:r w:rsidR="00D3423E" w:rsidRPr="00E00A0D">
        <w:rPr>
          <w:rFonts w:ascii="Calibri" w:eastAsiaTheme="majorEastAsia" w:hAnsi="Calibri" w:cs="Calibri"/>
          <w:b/>
          <w:kern w:val="28"/>
          <w:sz w:val="20"/>
          <w:szCs w:val="20"/>
        </w:rPr>
        <w:t xml:space="preserve"> 201-918-3841/</w:t>
      </w:r>
      <w:r w:rsidRPr="00E00A0D">
        <w:rPr>
          <w:rFonts w:ascii="Calibri" w:eastAsiaTheme="majorEastAsia" w:hAnsi="Calibri" w:cs="Calibri"/>
          <w:b/>
          <w:kern w:val="28"/>
          <w:sz w:val="20"/>
          <w:szCs w:val="20"/>
        </w:rPr>
        <w:t xml:space="preserve"> </w:t>
      </w:r>
      <w:r w:rsidR="0066505E" w:rsidRPr="00E00A0D">
        <w:rPr>
          <w:rFonts w:ascii="Calibri" w:eastAsiaTheme="majorEastAsia" w:hAnsi="Calibri" w:cs="Calibri"/>
          <w:b/>
          <w:kern w:val="28"/>
          <w:sz w:val="20"/>
          <w:szCs w:val="20"/>
        </w:rPr>
        <w:t>F</w:t>
      </w:r>
      <w:r w:rsidRPr="00E00A0D">
        <w:rPr>
          <w:rFonts w:ascii="Calibri" w:eastAsiaTheme="majorEastAsia" w:hAnsi="Calibri" w:cs="Calibri"/>
          <w:b/>
          <w:kern w:val="28"/>
          <w:sz w:val="20"/>
          <w:szCs w:val="20"/>
        </w:rPr>
        <w:t>AZALREHMAN</w:t>
      </w:r>
      <w:r w:rsidR="008D49C6" w:rsidRPr="00E00A0D">
        <w:rPr>
          <w:rFonts w:ascii="Calibri" w:eastAsiaTheme="majorEastAsia" w:hAnsi="Calibri" w:cs="Calibri"/>
          <w:b/>
          <w:kern w:val="28"/>
          <w:sz w:val="20"/>
          <w:szCs w:val="20"/>
        </w:rPr>
        <w:t>1152</w:t>
      </w:r>
      <w:r w:rsidRPr="00E00A0D">
        <w:rPr>
          <w:rFonts w:ascii="Calibri" w:eastAsiaTheme="majorEastAsia" w:hAnsi="Calibri" w:cs="Calibri"/>
          <w:b/>
          <w:kern w:val="28"/>
          <w:sz w:val="20"/>
          <w:szCs w:val="20"/>
        </w:rPr>
        <w:t>@GMAIL.COM</w:t>
      </w:r>
    </w:p>
    <w:p w14:paraId="222185A4" w14:textId="77777777" w:rsidR="00371161" w:rsidRPr="00E00A0D" w:rsidRDefault="00371161" w:rsidP="00F527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5256"/>
        </w:tabs>
        <w:spacing w:line="240" w:lineRule="auto"/>
        <w:jc w:val="both"/>
        <w:rPr>
          <w:rFonts w:ascii="Calibri" w:eastAsiaTheme="majorEastAsia" w:hAnsi="Calibri" w:cs="Calibri"/>
          <w:b/>
          <w:kern w:val="28"/>
          <w:sz w:val="20"/>
          <w:szCs w:val="20"/>
        </w:rPr>
      </w:pPr>
    </w:p>
    <w:p w14:paraId="7B10B187" w14:textId="77777777" w:rsidR="00A404C8" w:rsidRPr="00E00A0D" w:rsidRDefault="00A404C8" w:rsidP="00F527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5256"/>
        </w:tabs>
        <w:spacing w:line="240" w:lineRule="auto"/>
        <w:jc w:val="both"/>
        <w:rPr>
          <w:rFonts w:ascii="Calibri" w:eastAsiaTheme="majorEastAsia" w:hAnsi="Calibri" w:cs="Calibri"/>
          <w:b/>
          <w:kern w:val="28"/>
          <w:sz w:val="20"/>
          <w:szCs w:val="20"/>
        </w:rPr>
      </w:pPr>
      <w:r w:rsidRPr="00E00A0D">
        <w:rPr>
          <w:rFonts w:ascii="Calibri" w:eastAsiaTheme="majorEastAsia" w:hAnsi="Calibri" w:cs="Calibri"/>
          <w:b/>
          <w:kern w:val="28"/>
          <w:sz w:val="20"/>
          <w:szCs w:val="20"/>
        </w:rPr>
        <w:t>Professional Overview:</w:t>
      </w:r>
    </w:p>
    <w:p w14:paraId="4A7776C9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</w:rPr>
        <w:t xml:space="preserve">Very strong proven experience as a Linux administrator on </w:t>
      </w:r>
      <w:proofErr w:type="spellStart"/>
      <w:r w:rsidRPr="00E00A0D">
        <w:rPr>
          <w:rFonts w:ascii="Calibri" w:hAnsi="Calibri" w:cs="Calibri"/>
          <w:sz w:val="20"/>
          <w:szCs w:val="20"/>
        </w:rPr>
        <w:t>Redhat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EL 5.x 6.x, 7.x </w:t>
      </w:r>
      <w:proofErr w:type="spellStart"/>
      <w:r w:rsidRPr="00E00A0D">
        <w:rPr>
          <w:rFonts w:ascii="Calibri" w:hAnsi="Calibri" w:cs="Calibri"/>
          <w:sz w:val="20"/>
          <w:szCs w:val="20"/>
        </w:rPr>
        <w:t>Debian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00A0D">
        <w:rPr>
          <w:rFonts w:ascii="Calibri" w:hAnsi="Calibri" w:cs="Calibri"/>
          <w:sz w:val="20"/>
          <w:szCs w:val="20"/>
        </w:rPr>
        <w:t>CentOS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4.x, </w:t>
      </w: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5.x,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Suse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9, 10, 11 &amp; 12, Oracle Enterprise Linux 6 &amp; 7 Solaris 8, 10 and VMware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vSphere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ESX/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ESXi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5.x, 6.x environment.</w:t>
      </w:r>
    </w:p>
    <w:p w14:paraId="6414E8D7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Installation, configuration, system maintenance, and data-migration on Solaris/Linux servers.</w:t>
      </w:r>
    </w:p>
    <w:p w14:paraId="1135688F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Virtualization of an operating system, servers and network resources. (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Ldoms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, zone)</w:t>
      </w:r>
    </w:p>
    <w:p w14:paraId="48F8F15E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Disk space and File system management using VERITAS Volume Manager, Solaris Volume Manager, Logical Volume </w:t>
      </w:r>
      <w:r w:rsidRPr="00E00A0D">
        <w:rPr>
          <w:rFonts w:ascii="Calibri" w:hAnsi="Calibri" w:cs="Calibri"/>
          <w:sz w:val="20"/>
          <w:szCs w:val="20"/>
        </w:rPr>
        <w:t>Manager LVM and RAID Volume Management.</w:t>
      </w:r>
    </w:p>
    <w:p w14:paraId="11507E90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Performed automated installation of Operating systems using </w:t>
      </w:r>
      <w:proofErr w:type="spellStart"/>
      <w:r w:rsidRPr="00E00A0D">
        <w:rPr>
          <w:rFonts w:ascii="Calibri" w:hAnsi="Calibri" w:cs="Calibri"/>
          <w:sz w:val="20"/>
          <w:szCs w:val="20"/>
        </w:rPr>
        <w:t>kickstart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for Linux and Jumpstart for Solaris.</w:t>
      </w:r>
    </w:p>
    <w:p w14:paraId="581424D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Experience in Linux Systems administration including </w:t>
      </w:r>
      <w:proofErr w:type="spellStart"/>
      <w:r w:rsidRPr="00E00A0D">
        <w:rPr>
          <w:rFonts w:ascii="Calibri" w:hAnsi="Calibri" w:cs="Calibri"/>
          <w:sz w:val="20"/>
          <w:szCs w:val="20"/>
        </w:rPr>
        <w:t>Filesystem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Management, Local Security Implementation, Software Management, and Shell scripting.</w:t>
      </w:r>
    </w:p>
    <w:p w14:paraId="17D7283A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Extensive experience in Linux performance monitoring by using top and prostate and load balancing, security setup, and troubleshooting.</w:t>
      </w:r>
    </w:p>
    <w:p w14:paraId="342EE8C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Implemented MySQL </w:t>
      </w:r>
      <w:proofErr w:type="spellStart"/>
      <w:r w:rsidRPr="00E00A0D">
        <w:rPr>
          <w:rFonts w:ascii="Calibri" w:hAnsi="Calibri" w:cs="Calibri"/>
          <w:sz w:val="20"/>
          <w:szCs w:val="20"/>
        </w:rPr>
        <w:t>Percona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Cluster and Replication for High Availability and Scalability</w:t>
      </w:r>
    </w:p>
    <w:p w14:paraId="06A5CF00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Implemented multiple CI/CD pipelines as part of </w:t>
      </w:r>
      <w:proofErr w:type="spellStart"/>
      <w:r w:rsidRPr="00E00A0D">
        <w:rPr>
          <w:rFonts w:ascii="Calibri" w:hAnsi="Calibri" w:cs="Calibri"/>
          <w:sz w:val="20"/>
          <w:szCs w:val="20"/>
        </w:rPr>
        <w:t>DevOps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role for on-premises and cloud-based software using Jenkins, Chef, and AWS/</w:t>
      </w:r>
      <w:proofErr w:type="spellStart"/>
      <w:r w:rsidRPr="00E00A0D">
        <w:rPr>
          <w:rFonts w:ascii="Calibri" w:hAnsi="Calibri" w:cs="Calibri"/>
          <w:sz w:val="20"/>
          <w:szCs w:val="20"/>
        </w:rPr>
        <w:t>Docker</w:t>
      </w:r>
      <w:proofErr w:type="spellEnd"/>
      <w:r w:rsidRPr="00E00A0D">
        <w:rPr>
          <w:rFonts w:ascii="Calibri" w:hAnsi="Calibri" w:cs="Calibri"/>
          <w:sz w:val="20"/>
          <w:szCs w:val="20"/>
        </w:rPr>
        <w:t>.</w:t>
      </w:r>
    </w:p>
    <w:p w14:paraId="2202F44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Experience in Big data domains like Shared Service (</w:t>
      </w:r>
      <w:proofErr w:type="spellStart"/>
      <w:r w:rsidRPr="00E00A0D">
        <w:rPr>
          <w:rFonts w:ascii="Calibri" w:hAnsi="Calibri" w:cs="Calibri"/>
          <w:sz w:val="20"/>
          <w:szCs w:val="20"/>
        </w:rPr>
        <w:t>Hadoop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Clusters, Operational Model, Inter - Company Charge back, and Lifecycle Management).</w:t>
      </w:r>
    </w:p>
    <w:p w14:paraId="66619032" w14:textId="77777777" w:rsidR="00371161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Extensive working experience and knowledge of routing protocols like RIP, OSPF, IGRP, EIGRP and BGP.</w:t>
      </w:r>
    </w:p>
    <w:p w14:paraId="4B7E9ED7" w14:textId="558C71C3" w:rsidR="00867AA8" w:rsidRPr="00E00A0D" w:rsidRDefault="00867AA8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Experience on analytics assist on engineering on </w:t>
      </w:r>
      <w:proofErr w:type="spellStart"/>
      <w:r>
        <w:rPr>
          <w:rFonts w:ascii="Calibri" w:hAnsi="Calibri" w:cs="Calibri"/>
          <w:sz w:val="20"/>
          <w:szCs w:val="20"/>
        </w:rPr>
        <w:t>Hadoop</w:t>
      </w:r>
      <w:proofErr w:type="spellEnd"/>
      <w:r>
        <w:rPr>
          <w:rFonts w:ascii="Calibri" w:hAnsi="Calibri" w:cs="Calibri"/>
          <w:sz w:val="20"/>
          <w:szCs w:val="20"/>
        </w:rPr>
        <w:t xml:space="preserve"> on MATLAB and </w:t>
      </w:r>
      <w:proofErr w:type="spellStart"/>
      <w:r>
        <w:rPr>
          <w:rFonts w:ascii="Calibri" w:hAnsi="Calibri" w:cs="Calibri"/>
          <w:sz w:val="20"/>
          <w:szCs w:val="20"/>
        </w:rPr>
        <w:t>Openshift</w:t>
      </w:r>
      <w:proofErr w:type="spellEnd"/>
      <w:r>
        <w:rPr>
          <w:rFonts w:ascii="Calibri" w:hAnsi="Calibri" w:cs="Calibri"/>
          <w:sz w:val="20"/>
          <w:szCs w:val="20"/>
        </w:rPr>
        <w:t xml:space="preserve"> server platform.</w:t>
      </w:r>
      <w:bookmarkStart w:id="0" w:name="_GoBack"/>
      <w:bookmarkEnd w:id="0"/>
    </w:p>
    <w:p w14:paraId="47E5B08B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Experience in migration of On-Premises RHEL and Windows servers to cloud platforms including AWS EC2 and Azure.</w:t>
      </w:r>
    </w:p>
    <w:p w14:paraId="51B2B14B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Experience working with Red Hat GFS and VERITAS Cluster File systems. </w:t>
      </w:r>
    </w:p>
    <w:p w14:paraId="4F485A32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Replacement of IP POS with ORPOS client’s Terminals, POS Ready 7 64 bits and Retail Hardware Configuration, Receipt Printers, Bar Code Scanners, Touch-screens Gold Box Creation for POS and Server</w:t>
      </w:r>
    </w:p>
    <w:p w14:paraId="25B902B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Experience in administration and maintenance of application services like DNS, DHCP, FTP, LDAP, and NFS.</w:t>
      </w:r>
    </w:p>
    <w:p w14:paraId="45AAC69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Experienced in installation of Operating Systems, Packages, and Patches, adding Peripheral, maintaining user accounts, System Security, backup/recovery, performance tuning, and troubleshooting at various levels.</w:t>
      </w:r>
    </w:p>
    <w:p w14:paraId="4391054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Strong analytical, diagnostics, and troubleshooting skills to consistently deliver productive solutions, with debugging an operating system issue in a Linux system.</w:t>
      </w:r>
    </w:p>
    <w:p w14:paraId="2D83D1F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Experience in dealing with Windows Azure </w:t>
      </w:r>
      <w:proofErr w:type="spellStart"/>
      <w:r w:rsidRPr="00E00A0D">
        <w:rPr>
          <w:rFonts w:ascii="Calibri" w:hAnsi="Calibri" w:cs="Calibri"/>
          <w:sz w:val="20"/>
          <w:szCs w:val="20"/>
        </w:rPr>
        <w:t>IaaS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- Virtual Networks, Virtual Machines, Cloud Services, Resource Groups, Express Route, VPN, Load Balancing, Application Gateways, Auto-Scaling, and Traffic Manager.</w:t>
      </w:r>
    </w:p>
    <w:p w14:paraId="351A45B9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Installation and configuration of </w:t>
      </w:r>
      <w:proofErr w:type="spellStart"/>
      <w:r w:rsidRPr="00E00A0D">
        <w:rPr>
          <w:rFonts w:ascii="Calibri" w:hAnsi="Calibri" w:cs="Calibri"/>
          <w:sz w:val="20"/>
          <w:szCs w:val="20"/>
        </w:rPr>
        <w:t>RedHat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Network Satellite Server</w:t>
      </w:r>
    </w:p>
    <w:p w14:paraId="4BF19A01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Experience configuring Firewall and security using SSL, IP tables, and TCP Wrappers.</w:t>
      </w:r>
    </w:p>
    <w:p w14:paraId="0EAE035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Well versed with Linux utilities such as SSH, FTP, user management, patch management, memory management, quota management, swap management</w:t>
      </w:r>
    </w:p>
    <w:p w14:paraId="44C3C8F2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proofErr w:type="spellStart"/>
      <w:r w:rsidRPr="00E00A0D">
        <w:rPr>
          <w:rFonts w:ascii="Calibri" w:hAnsi="Calibri" w:cs="Calibri"/>
          <w:sz w:val="20"/>
          <w:szCs w:val="20"/>
        </w:rPr>
        <w:t>Filesystem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creation, system security, and troubleshooting on server related issues.</w:t>
      </w:r>
    </w:p>
    <w:p w14:paraId="2600D4AA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Provide support for server-side applications (Web sphere and Oracle server-based applications, web server based applications).</w:t>
      </w:r>
    </w:p>
    <w:p w14:paraId="08EB550E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Expertise in solving any issues related SharePoint Environment and SQL server.</w:t>
      </w:r>
    </w:p>
    <w:p w14:paraId="472A9EA7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Extensive experience in VMware </w:t>
      </w:r>
      <w:proofErr w:type="spellStart"/>
      <w:r w:rsidRPr="00E00A0D">
        <w:rPr>
          <w:rFonts w:ascii="Calibri" w:hAnsi="Calibri" w:cs="Calibri"/>
          <w:sz w:val="20"/>
          <w:szCs w:val="20"/>
        </w:rPr>
        <w:t>ESXi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5.1/5.5/6.0, </w:t>
      </w:r>
      <w:proofErr w:type="spellStart"/>
      <w:r w:rsidRPr="00E00A0D">
        <w:rPr>
          <w:rFonts w:ascii="Calibri" w:hAnsi="Calibri" w:cs="Calibri"/>
          <w:sz w:val="20"/>
          <w:szCs w:val="20"/>
        </w:rPr>
        <w:t>vCenter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Server, Host Clustering with HA, DRS, Replication Manager 5.x/6.0, Site Recovery Manager, </w:t>
      </w:r>
      <w:proofErr w:type="spellStart"/>
      <w:r w:rsidRPr="00E00A0D">
        <w:rPr>
          <w:rFonts w:ascii="Calibri" w:hAnsi="Calibri" w:cs="Calibri"/>
          <w:sz w:val="20"/>
          <w:szCs w:val="20"/>
        </w:rPr>
        <w:t>vMotion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, Physical to Virtual Migration and Managing SAN Data stores with, </w:t>
      </w:r>
      <w:proofErr w:type="spellStart"/>
      <w:r w:rsidRPr="00E00A0D">
        <w:rPr>
          <w:rFonts w:ascii="Calibri" w:hAnsi="Calibri" w:cs="Calibri"/>
          <w:sz w:val="20"/>
          <w:szCs w:val="20"/>
        </w:rPr>
        <w:t>iSCSI</w:t>
      </w:r>
      <w:proofErr w:type="spellEnd"/>
      <w:r w:rsidRPr="00E00A0D">
        <w:rPr>
          <w:rFonts w:ascii="Calibri" w:hAnsi="Calibri" w:cs="Calibri"/>
          <w:sz w:val="20"/>
          <w:szCs w:val="20"/>
        </w:rPr>
        <w:t>, NFS &amp; FC.</w:t>
      </w:r>
    </w:p>
    <w:p w14:paraId="491538B8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Responsible for all components of Office 365 including one drive, Skype for business, yammer and SharePoint.</w:t>
      </w:r>
    </w:p>
    <w:p w14:paraId="4E2DD2B2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Expertise in managing resources using LDAP in Linux and Active Directory (AD) in Windows.</w:t>
      </w:r>
    </w:p>
    <w:p w14:paraId="4EF8C710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Expertise in performance resource monitoring tools with </w:t>
      </w:r>
      <w:proofErr w:type="spellStart"/>
      <w:r w:rsidRPr="00E00A0D">
        <w:rPr>
          <w:rFonts w:ascii="Calibri" w:hAnsi="Calibri" w:cs="Calibri"/>
          <w:sz w:val="20"/>
          <w:szCs w:val="20"/>
        </w:rPr>
        <w:t>Splunk</w:t>
      </w:r>
      <w:proofErr w:type="spellEnd"/>
      <w:r w:rsidRPr="00E00A0D">
        <w:rPr>
          <w:rFonts w:ascii="Calibri" w:hAnsi="Calibri" w:cs="Calibri"/>
          <w:sz w:val="20"/>
          <w:szCs w:val="20"/>
        </w:rPr>
        <w:t>, </w:t>
      </w:r>
      <w:proofErr w:type="spellStart"/>
      <w:r w:rsidRPr="00E00A0D">
        <w:rPr>
          <w:rFonts w:ascii="Calibri" w:hAnsi="Calibri" w:cs="Calibri"/>
          <w:sz w:val="20"/>
          <w:szCs w:val="20"/>
        </w:rPr>
        <w:t>Nagios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core and XI, tuned with the services like </w:t>
      </w:r>
      <w:proofErr w:type="spellStart"/>
      <w:proofErr w:type="gramStart"/>
      <w:r w:rsidRPr="00E00A0D">
        <w:rPr>
          <w:rFonts w:ascii="Calibri" w:hAnsi="Calibri" w:cs="Calibri"/>
          <w:sz w:val="20"/>
          <w:szCs w:val="20"/>
        </w:rPr>
        <w:t>ssh</w:t>
      </w:r>
      <w:proofErr w:type="spellEnd"/>
      <w:proofErr w:type="gramEnd"/>
      <w:r w:rsidRPr="00E00A0D">
        <w:rPr>
          <w:rFonts w:ascii="Calibri" w:hAnsi="Calibri" w:cs="Calibri"/>
          <w:sz w:val="20"/>
          <w:szCs w:val="20"/>
        </w:rPr>
        <w:t>, disk space, check memory, ftp.</w:t>
      </w:r>
    </w:p>
    <w:p w14:paraId="38F986D5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In-depth knowledge on Amazon EC2, S3, Simple DB, RDS, Elastic Load Balancing, SQS, and other services in the AWS cloud infrastructure such as IAAS, PAAS and SAAS.</w:t>
      </w:r>
    </w:p>
    <w:p w14:paraId="57B660EF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Experience in administering VMware Infrastructure Client 3.5 </w:t>
      </w:r>
      <w:proofErr w:type="spellStart"/>
      <w:r w:rsidRPr="00E00A0D">
        <w:rPr>
          <w:rFonts w:ascii="Calibri" w:hAnsi="Calibri" w:cs="Calibri"/>
          <w:sz w:val="20"/>
          <w:szCs w:val="20"/>
        </w:rPr>
        <w:t>vSphere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4.0, 5.x &amp; 6.0 and </w:t>
      </w:r>
      <w:proofErr w:type="spellStart"/>
      <w:r w:rsidRPr="00E00A0D">
        <w:rPr>
          <w:rFonts w:ascii="Calibri" w:hAnsi="Calibri" w:cs="Calibri"/>
          <w:sz w:val="20"/>
          <w:szCs w:val="20"/>
        </w:rPr>
        <w:t>Preboom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-Experience in administering </w:t>
      </w:r>
      <w:proofErr w:type="spellStart"/>
      <w:r w:rsidRPr="00E00A0D">
        <w:rPr>
          <w:rFonts w:ascii="Calibri" w:hAnsi="Calibri" w:cs="Calibri"/>
          <w:sz w:val="20"/>
          <w:szCs w:val="20"/>
        </w:rPr>
        <w:t>RedHat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Enterprise Virtual Environment (RHEV)</w:t>
      </w:r>
    </w:p>
    <w:p w14:paraId="0AB19C93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Experience in Creation and managing user accounts, security, rights. Disk space and process monitoring in </w:t>
      </w:r>
      <w:proofErr w:type="spellStart"/>
      <w:r w:rsidRPr="00E00A0D">
        <w:rPr>
          <w:rFonts w:ascii="Calibri" w:hAnsi="Calibri" w:cs="Calibri"/>
          <w:sz w:val="20"/>
          <w:szCs w:val="20"/>
        </w:rPr>
        <w:t>RedHat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Linux Experience in configuration of NFS.</w:t>
      </w:r>
    </w:p>
    <w:p w14:paraId="5AD06E85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Responsible for all components of Office 365 including one drive, Skype for business, yammer and SharePoint.</w:t>
      </w:r>
    </w:p>
    <w:p w14:paraId="092CCA39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Experience in setting up Amazon EC2 cloud instances Amazon Images (Linux/Ubuntu), and Configured Inbound/Outbound in AWS security groups. </w:t>
      </w:r>
    </w:p>
    <w:p w14:paraId="1656A162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Utilize Cloud formation and Puppet by creating </w:t>
      </w:r>
      <w:proofErr w:type="spellStart"/>
      <w:r w:rsidRPr="00E00A0D">
        <w:rPr>
          <w:rFonts w:ascii="Calibri" w:hAnsi="Calibri" w:cs="Calibri"/>
          <w:sz w:val="20"/>
          <w:szCs w:val="20"/>
        </w:rPr>
        <w:t>DevOps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processes for consistent and reliable deployment methodology.</w:t>
      </w:r>
    </w:p>
    <w:p w14:paraId="1479FAAE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Ability to carry out security tasks at network level such as block/unblock TCP/IP ports through firewall on both Linux and windows and </w:t>
      </w:r>
      <w:r w:rsidRPr="00E00A0D">
        <w:rPr>
          <w:rFonts w:ascii="Calibri" w:hAnsi="Calibri" w:cs="Calibri"/>
          <w:sz w:val="20"/>
          <w:szCs w:val="20"/>
        </w:rPr>
        <w:lastRenderedPageBreak/>
        <w:t>block/unblock remote access to MySQL server.</w:t>
      </w:r>
    </w:p>
    <w:p w14:paraId="2692A307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Expert in Server Builds, Installs, Upgrades, Patches, Configuration and Performance Tuning in Red Hat Linux/Windows Server 2003/2008 on VMware virtualized environments.</w:t>
      </w:r>
    </w:p>
    <w:p w14:paraId="628517C3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Participate in project development as required providing project plans, documentation and training material as necessary.</w:t>
      </w:r>
    </w:p>
    <w:p w14:paraId="26ED73FA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Major focus on Configuration, SCM, Build/Release Management, Infrastructure as a code (IAC) and as Azure </w:t>
      </w:r>
      <w:proofErr w:type="spellStart"/>
      <w:r w:rsidRPr="00E00A0D">
        <w:rPr>
          <w:rFonts w:ascii="Calibri" w:hAnsi="Calibri" w:cs="Calibri"/>
          <w:sz w:val="20"/>
          <w:szCs w:val="20"/>
        </w:rPr>
        <w:t>DevOps</w:t>
      </w:r>
      <w:proofErr w:type="spellEnd"/>
      <w:r w:rsidRPr="00E00A0D">
        <w:rPr>
          <w:rFonts w:ascii="Calibri" w:hAnsi="Calibri" w:cs="Calibri"/>
          <w:sz w:val="20"/>
          <w:szCs w:val="20"/>
        </w:rPr>
        <w:t> operations Production and cross platform environments.</w:t>
      </w:r>
    </w:p>
    <w:p w14:paraId="7E86F30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Experience in Oracle RAC clustering.</w:t>
      </w:r>
    </w:p>
    <w:p w14:paraId="1A25DF4F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Ability to work in high pace environment with demonstrated strength in customer satisfaction.</w:t>
      </w:r>
    </w:p>
    <w:p w14:paraId="39F4A11B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Installed and configured wireless networking equipment, network software, including security or firewall software, ensuring integration with existing network systems. </w:t>
      </w:r>
    </w:p>
    <w:p w14:paraId="78D5669E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Experience in monitoring tools like </w:t>
      </w:r>
      <w:proofErr w:type="spellStart"/>
      <w:r w:rsidRPr="00E00A0D">
        <w:rPr>
          <w:rFonts w:ascii="Calibri" w:hAnsi="Calibri" w:cs="Calibri"/>
          <w:sz w:val="20"/>
          <w:szCs w:val="20"/>
        </w:rPr>
        <w:t>Nagios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00A0D">
        <w:rPr>
          <w:rFonts w:ascii="Calibri" w:hAnsi="Calibri" w:cs="Calibri"/>
          <w:sz w:val="20"/>
          <w:szCs w:val="20"/>
        </w:rPr>
        <w:t>Splunk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and Syslog.</w:t>
      </w:r>
    </w:p>
    <w:p w14:paraId="2DCEA520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Associated with DBAs, OBIEE, IAM, BRM, BI, OAM for installation of Oracle database on Linux servers</w:t>
      </w:r>
    </w:p>
    <w:p w14:paraId="6BA17B7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Experience in scheduling jobs and administrative task using </w:t>
      </w:r>
      <w:proofErr w:type="spellStart"/>
      <w:r w:rsidRPr="00E00A0D">
        <w:rPr>
          <w:rFonts w:ascii="Calibri" w:hAnsi="Calibri" w:cs="Calibri"/>
          <w:sz w:val="20"/>
          <w:szCs w:val="20"/>
        </w:rPr>
        <w:t>crontab</w:t>
      </w:r>
      <w:proofErr w:type="spellEnd"/>
      <w:r w:rsidRPr="00E00A0D">
        <w:rPr>
          <w:rFonts w:ascii="Calibri" w:hAnsi="Calibri" w:cs="Calibri"/>
          <w:sz w:val="20"/>
          <w:szCs w:val="20"/>
        </w:rPr>
        <w:t>. -Creating</w:t>
      </w:r>
    </w:p>
    <w:p w14:paraId="2D0B5376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Linux Virtual Machines using VMware Centre.</w:t>
      </w:r>
    </w:p>
    <w:p w14:paraId="268DA2D2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Excellent scripting skills in UNIX Shell, Perl and python.</w:t>
      </w:r>
    </w:p>
    <w:p w14:paraId="22AC1AAC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>Strong written and oral communication skills-Leadership Skills-Excellent</w:t>
      </w:r>
    </w:p>
    <w:p w14:paraId="3F87FDCB" w14:textId="77777777" w:rsidR="00371161" w:rsidRPr="00E00A0D" w:rsidRDefault="00371161" w:rsidP="00F527B0">
      <w:pPr>
        <w:widowControl w:val="0"/>
        <w:tabs>
          <w:tab w:val="left" w:pos="0"/>
          <w:tab w:val="num" w:pos="810"/>
        </w:tabs>
        <w:suppressAutoHyphens/>
        <w:spacing w:line="240" w:lineRule="auto"/>
        <w:ind w:left="270"/>
        <w:rPr>
          <w:rFonts w:ascii="Calibri" w:hAnsi="Calibri" w:cs="Calibri"/>
          <w:sz w:val="20"/>
          <w:szCs w:val="20"/>
        </w:rPr>
      </w:pPr>
    </w:p>
    <w:p w14:paraId="5F202F42" w14:textId="77777777" w:rsidR="00371161" w:rsidRPr="00E00A0D" w:rsidRDefault="00371161" w:rsidP="00F527B0">
      <w:pPr>
        <w:pStyle w:val="NoSpacing"/>
        <w:jc w:val="both"/>
        <w:rPr>
          <w:rFonts w:ascii="Calibri" w:hAnsi="Calibri" w:cs="Calibri"/>
          <w:b/>
          <w:sz w:val="20"/>
          <w:szCs w:val="20"/>
          <w:u w:val="single"/>
        </w:rPr>
      </w:pPr>
      <w:r w:rsidRPr="00E00A0D">
        <w:rPr>
          <w:rFonts w:ascii="Calibri" w:hAnsi="Calibri" w:cs="Calibri"/>
          <w:b/>
          <w:sz w:val="20"/>
          <w:szCs w:val="20"/>
          <w:u w:val="single"/>
        </w:rPr>
        <w:t>CERTIFICATIONS</w:t>
      </w:r>
    </w:p>
    <w:p w14:paraId="70C1E0FF" w14:textId="77777777" w:rsidR="00371161" w:rsidRPr="00E00A0D" w:rsidRDefault="00371161" w:rsidP="00F527B0">
      <w:pPr>
        <w:pStyle w:val="ListParagraph"/>
        <w:widowControl w:val="0"/>
        <w:numPr>
          <w:ilvl w:val="0"/>
          <w:numId w:val="14"/>
        </w:numPr>
        <w:tabs>
          <w:tab w:val="left" w:pos="0"/>
        </w:tabs>
        <w:suppressAutoHyphens/>
        <w:spacing w:line="240" w:lineRule="auto"/>
        <w:ind w:left="270" w:hanging="270"/>
        <w:rPr>
          <w:rFonts w:ascii="Calibri" w:hAnsi="Calibri" w:cs="Calibri"/>
          <w:b/>
          <w:sz w:val="20"/>
          <w:szCs w:val="20"/>
        </w:rPr>
      </w:pPr>
      <w:r w:rsidRPr="00E00A0D">
        <w:rPr>
          <w:rFonts w:ascii="Calibri" w:hAnsi="Calibri" w:cs="Calibri"/>
          <w:b/>
          <w:sz w:val="20"/>
          <w:szCs w:val="20"/>
        </w:rPr>
        <w:t>Red hat Linux Certified Engineer in RHCSA &amp; RHCE. Certification ID 111 - 187-043.</w:t>
      </w:r>
    </w:p>
    <w:p w14:paraId="58E197A9" w14:textId="77777777" w:rsidR="00A404C8" w:rsidRPr="00E00A0D" w:rsidRDefault="00A404C8" w:rsidP="00F527B0">
      <w:pPr>
        <w:suppressAutoHyphens/>
        <w:spacing w:line="240" w:lineRule="auto"/>
        <w:jc w:val="both"/>
        <w:rPr>
          <w:rFonts w:ascii="Calibri" w:hAnsi="Calibri" w:cs="Calibri"/>
          <w:sz w:val="20"/>
          <w:szCs w:val="20"/>
        </w:rPr>
      </w:pPr>
    </w:p>
    <w:p w14:paraId="3F69D6CE" w14:textId="77777777" w:rsidR="00D569D8" w:rsidRDefault="00371161" w:rsidP="00F527B0">
      <w:pPr>
        <w:pStyle w:val="NoSpacing"/>
        <w:tabs>
          <w:tab w:val="left" w:pos="3916"/>
        </w:tabs>
        <w:jc w:val="both"/>
        <w:rPr>
          <w:rFonts w:ascii="Calibri" w:hAnsi="Calibri" w:cs="Calibri"/>
          <w:b/>
          <w:sz w:val="20"/>
          <w:szCs w:val="20"/>
        </w:rPr>
      </w:pPr>
      <w:r w:rsidRPr="00E00A0D">
        <w:rPr>
          <w:rFonts w:ascii="Calibri" w:hAnsi="Calibri" w:cs="Calibri"/>
          <w:b/>
          <w:sz w:val="20"/>
          <w:szCs w:val="20"/>
        </w:rPr>
        <w:t>TECHNOLOGY SUMMARY:</w:t>
      </w:r>
    </w:p>
    <w:p w14:paraId="61842681" w14:textId="5A6268BD" w:rsidR="00371161" w:rsidRPr="00E00A0D" w:rsidRDefault="00371161" w:rsidP="00F527B0">
      <w:pPr>
        <w:pStyle w:val="NoSpacing"/>
        <w:tabs>
          <w:tab w:val="left" w:pos="3916"/>
        </w:tabs>
        <w:jc w:val="both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b/>
          <w:sz w:val="20"/>
          <w:szCs w:val="20"/>
        </w:rPr>
        <w:tab/>
      </w:r>
    </w:p>
    <w:p w14:paraId="25C60339" w14:textId="77777777" w:rsidR="00371161" w:rsidRPr="00E00A0D" w:rsidRDefault="00371161" w:rsidP="00F527B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b/>
          <w:sz w:val="20"/>
          <w:szCs w:val="20"/>
        </w:rPr>
        <w:t>Hardware</w:t>
      </w:r>
      <w:r w:rsidRPr="00E00A0D">
        <w:rPr>
          <w:rFonts w:ascii="Calibri" w:hAnsi="Calibri" w:cs="Calibri"/>
          <w:sz w:val="20"/>
          <w:szCs w:val="20"/>
        </w:rPr>
        <w:t>:</w:t>
      </w:r>
      <w:r w:rsidRPr="00E00A0D">
        <w:rPr>
          <w:rFonts w:ascii="Calibri" w:hAnsi="Calibri" w:cs="Calibri"/>
          <w:sz w:val="20"/>
          <w:szCs w:val="20"/>
        </w:rPr>
        <w:tab/>
      </w:r>
      <w:r w:rsidRPr="00E00A0D">
        <w:rPr>
          <w:rFonts w:ascii="Calibri" w:hAnsi="Calibri" w:cs="Calibri"/>
          <w:sz w:val="20"/>
          <w:szCs w:val="20"/>
        </w:rPr>
        <w:tab/>
        <w:t xml:space="preserve"> Sun Fire servers, T-series (T3, T4, T5) M-series (M3K, M5K, M-10), </w:t>
      </w:r>
      <w:proofErr w:type="spellStart"/>
      <w:r w:rsidRPr="00E00A0D">
        <w:rPr>
          <w:rFonts w:ascii="Calibri" w:hAnsi="Calibri" w:cs="Calibri"/>
          <w:sz w:val="20"/>
          <w:szCs w:val="20"/>
        </w:rPr>
        <w:t>Splunk</w:t>
      </w:r>
      <w:proofErr w:type="spellEnd"/>
      <w:r w:rsidRPr="00E00A0D">
        <w:rPr>
          <w:rFonts w:ascii="Calibri" w:hAnsi="Calibri" w:cs="Calibri"/>
          <w:sz w:val="20"/>
          <w:szCs w:val="20"/>
        </w:rPr>
        <w:t>, HP servers.</w:t>
      </w:r>
    </w:p>
    <w:p w14:paraId="38766BD0" w14:textId="77777777" w:rsidR="00371161" w:rsidRPr="00E00A0D" w:rsidRDefault="00371161" w:rsidP="00F527B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b/>
          <w:sz w:val="20"/>
          <w:szCs w:val="20"/>
        </w:rPr>
        <w:t>Databases</w:t>
      </w:r>
      <w:r w:rsidRPr="00E00A0D">
        <w:rPr>
          <w:rFonts w:ascii="Calibri" w:hAnsi="Calibri" w:cs="Calibri"/>
          <w:sz w:val="20"/>
          <w:szCs w:val="20"/>
        </w:rPr>
        <w:t>:</w:t>
      </w:r>
      <w:r w:rsidRPr="00E00A0D">
        <w:rPr>
          <w:rFonts w:ascii="Calibri" w:hAnsi="Calibri" w:cs="Calibri"/>
          <w:sz w:val="20"/>
          <w:szCs w:val="20"/>
        </w:rPr>
        <w:tab/>
      </w:r>
      <w:r w:rsidRPr="00E00A0D">
        <w:rPr>
          <w:rFonts w:ascii="Calibri" w:hAnsi="Calibri" w:cs="Calibri"/>
          <w:sz w:val="20"/>
          <w:szCs w:val="20"/>
        </w:rPr>
        <w:tab/>
        <w:t xml:space="preserve"> Oracle, MySQL, PHP, Linux OS, SharePoint, Microsoft AD, </w:t>
      </w:r>
    </w:p>
    <w:p w14:paraId="3212D6B1" w14:textId="77777777" w:rsidR="00371161" w:rsidRPr="00E00A0D" w:rsidRDefault="00371161" w:rsidP="00F527B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b/>
          <w:sz w:val="20"/>
          <w:szCs w:val="20"/>
        </w:rPr>
        <w:t xml:space="preserve"> Protocols</w:t>
      </w:r>
      <w:r w:rsidRPr="00E00A0D">
        <w:rPr>
          <w:rFonts w:ascii="Calibri" w:hAnsi="Calibri" w:cs="Calibri"/>
          <w:sz w:val="20"/>
          <w:szCs w:val="20"/>
        </w:rPr>
        <w:t>:</w:t>
      </w:r>
      <w:r w:rsidRPr="00E00A0D">
        <w:rPr>
          <w:rFonts w:ascii="Calibri" w:hAnsi="Calibri" w:cs="Calibri"/>
          <w:sz w:val="20"/>
          <w:szCs w:val="20"/>
        </w:rPr>
        <w:tab/>
      </w:r>
      <w:r w:rsidRPr="00E00A0D">
        <w:rPr>
          <w:rFonts w:ascii="Calibri" w:hAnsi="Calibri" w:cs="Calibri"/>
          <w:sz w:val="20"/>
          <w:szCs w:val="20"/>
        </w:rPr>
        <w:tab/>
        <w:t xml:space="preserve">   DNS, SSH, SMTP, NFS, TCP/IP, HTTP, FTP, BGP, MPLS, EIGRP, OSPF, RIP, UDP, Routing Protocols.</w:t>
      </w:r>
    </w:p>
    <w:p w14:paraId="17C30CC2" w14:textId="77777777" w:rsidR="00371161" w:rsidRPr="00E00A0D" w:rsidRDefault="00371161" w:rsidP="00F527B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b/>
          <w:sz w:val="20"/>
          <w:szCs w:val="20"/>
        </w:rPr>
        <w:t xml:space="preserve"> File System</w:t>
      </w:r>
      <w:r w:rsidRPr="00E00A0D">
        <w:rPr>
          <w:rFonts w:ascii="Calibri" w:hAnsi="Calibri" w:cs="Calibri"/>
          <w:sz w:val="20"/>
          <w:szCs w:val="20"/>
        </w:rPr>
        <w:t>:</w:t>
      </w:r>
      <w:r w:rsidRPr="00E00A0D">
        <w:rPr>
          <w:rFonts w:ascii="Calibri" w:hAnsi="Calibri" w:cs="Calibri"/>
          <w:sz w:val="20"/>
          <w:szCs w:val="20"/>
        </w:rPr>
        <w:tab/>
      </w:r>
      <w:r w:rsidRPr="00E00A0D">
        <w:rPr>
          <w:rFonts w:ascii="Calibri" w:hAnsi="Calibri" w:cs="Calibri"/>
          <w:sz w:val="20"/>
          <w:szCs w:val="20"/>
        </w:rPr>
        <w:tab/>
        <w:t xml:space="preserve">   UFS, ZFS, EXT, VXFS, XFS </w:t>
      </w:r>
    </w:p>
    <w:p w14:paraId="30CD3AC1" w14:textId="77777777" w:rsidR="00371161" w:rsidRPr="00E00A0D" w:rsidRDefault="00371161" w:rsidP="00F527B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b/>
          <w:bCs/>
          <w:sz w:val="20"/>
          <w:szCs w:val="20"/>
        </w:rPr>
        <w:t xml:space="preserve"> Languages:</w:t>
      </w:r>
      <w:r w:rsidRPr="00E00A0D">
        <w:rPr>
          <w:rFonts w:ascii="Calibri" w:hAnsi="Calibri" w:cs="Calibri"/>
          <w:b/>
          <w:bCs/>
          <w:sz w:val="20"/>
          <w:szCs w:val="20"/>
        </w:rPr>
        <w:tab/>
      </w:r>
      <w:r w:rsidRPr="00E00A0D">
        <w:rPr>
          <w:rFonts w:ascii="Calibri" w:hAnsi="Calibri" w:cs="Calibri"/>
          <w:b/>
          <w:bCs/>
          <w:sz w:val="20"/>
          <w:szCs w:val="20"/>
        </w:rPr>
        <w:tab/>
        <w:t xml:space="preserve">   </w:t>
      </w:r>
      <w:proofErr w:type="gramStart"/>
      <w:r w:rsidRPr="00E00A0D">
        <w:rPr>
          <w:rFonts w:ascii="Calibri" w:hAnsi="Calibri" w:cs="Calibri"/>
          <w:sz w:val="20"/>
          <w:szCs w:val="20"/>
        </w:rPr>
        <w:t>Unix</w:t>
      </w:r>
      <w:proofErr w:type="gramEnd"/>
      <w:r w:rsidRPr="00E00A0D">
        <w:rPr>
          <w:rFonts w:ascii="Calibri" w:hAnsi="Calibri" w:cs="Calibri"/>
          <w:sz w:val="20"/>
          <w:szCs w:val="20"/>
        </w:rPr>
        <w:t xml:space="preserve"> Shell Scripting</w:t>
      </w:r>
    </w:p>
    <w:p w14:paraId="4C53D481" w14:textId="77777777" w:rsidR="00371161" w:rsidRPr="00E00A0D" w:rsidRDefault="00371161" w:rsidP="00F527B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b/>
          <w:bCs/>
          <w:sz w:val="20"/>
          <w:szCs w:val="20"/>
        </w:rPr>
        <w:t xml:space="preserve"> Web Application Server: </w:t>
      </w:r>
      <w:r w:rsidRPr="00E00A0D">
        <w:rPr>
          <w:rFonts w:ascii="Calibri" w:hAnsi="Calibri" w:cs="Calibri"/>
          <w:sz w:val="20"/>
          <w:szCs w:val="20"/>
        </w:rPr>
        <w:t xml:space="preserve">Apache server, Apache Tomcat, </w:t>
      </w:r>
      <w:proofErr w:type="spellStart"/>
      <w:r w:rsidRPr="00E00A0D">
        <w:rPr>
          <w:rFonts w:ascii="Calibri" w:hAnsi="Calibri" w:cs="Calibri"/>
          <w:sz w:val="20"/>
          <w:szCs w:val="20"/>
        </w:rPr>
        <w:t>WebSphere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E00A0D">
        <w:rPr>
          <w:rFonts w:ascii="Calibri" w:hAnsi="Calibri" w:cs="Calibri"/>
          <w:sz w:val="20"/>
          <w:szCs w:val="20"/>
        </w:rPr>
        <w:t>WebLogic</w:t>
      </w:r>
      <w:proofErr w:type="spellEnd"/>
    </w:p>
    <w:p w14:paraId="470C4343" w14:textId="77777777" w:rsidR="00371161" w:rsidRPr="00E00A0D" w:rsidRDefault="00371161" w:rsidP="00F527B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b/>
          <w:sz w:val="20"/>
          <w:szCs w:val="20"/>
        </w:rPr>
        <w:t xml:space="preserve"> Virtualization Tools:        </w:t>
      </w:r>
      <w:r w:rsidRPr="00E00A0D">
        <w:rPr>
          <w:rFonts w:ascii="Calibri" w:hAnsi="Calibri" w:cs="Calibri"/>
          <w:sz w:val="20"/>
          <w:szCs w:val="20"/>
        </w:rPr>
        <w:t>VM ware, FTP, Virtual Box</w:t>
      </w:r>
    </w:p>
    <w:p w14:paraId="3C7D387B" w14:textId="77777777" w:rsidR="00371161" w:rsidRPr="00E00A0D" w:rsidRDefault="00371161" w:rsidP="00F527B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 </w:t>
      </w:r>
      <w:r w:rsidRPr="00E00A0D">
        <w:rPr>
          <w:rFonts w:ascii="Calibri" w:hAnsi="Calibri" w:cs="Calibri"/>
          <w:b/>
          <w:bCs/>
          <w:sz w:val="20"/>
          <w:szCs w:val="20"/>
        </w:rPr>
        <w:t xml:space="preserve">Monitoring Tools:            </w:t>
      </w:r>
      <w:proofErr w:type="spellStart"/>
      <w:r w:rsidRPr="00E00A0D">
        <w:rPr>
          <w:rFonts w:ascii="Calibri" w:hAnsi="Calibri" w:cs="Calibri"/>
          <w:sz w:val="20"/>
          <w:szCs w:val="20"/>
        </w:rPr>
        <w:t>Nagios</w:t>
      </w:r>
      <w:proofErr w:type="spellEnd"/>
      <w:r w:rsidRPr="00E00A0D">
        <w:rPr>
          <w:rFonts w:ascii="Calibri" w:hAnsi="Calibri" w:cs="Calibri"/>
          <w:sz w:val="20"/>
          <w:szCs w:val="20"/>
        </w:rPr>
        <w:t>, HP open view</w:t>
      </w:r>
    </w:p>
    <w:p w14:paraId="2AECAA0A" w14:textId="77777777" w:rsidR="00371161" w:rsidRPr="00E00A0D" w:rsidRDefault="00371161" w:rsidP="00F527B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</w:rPr>
        <w:t xml:space="preserve"> </w:t>
      </w:r>
      <w:r w:rsidRPr="00E00A0D">
        <w:rPr>
          <w:rFonts w:ascii="Calibri" w:hAnsi="Calibri" w:cs="Calibri"/>
          <w:b/>
          <w:bCs/>
          <w:sz w:val="20"/>
          <w:szCs w:val="20"/>
        </w:rPr>
        <w:t xml:space="preserve">Open source:                     </w:t>
      </w:r>
      <w:r w:rsidRPr="00E00A0D">
        <w:rPr>
          <w:rFonts w:ascii="Calibri" w:hAnsi="Calibri" w:cs="Calibri"/>
          <w:sz w:val="20"/>
          <w:szCs w:val="20"/>
        </w:rPr>
        <w:t xml:space="preserve">Puppet, </w:t>
      </w:r>
      <w:proofErr w:type="spellStart"/>
      <w:r w:rsidRPr="00E00A0D">
        <w:rPr>
          <w:rFonts w:ascii="Calibri" w:hAnsi="Calibri" w:cs="Calibri"/>
          <w:sz w:val="20"/>
          <w:szCs w:val="20"/>
        </w:rPr>
        <w:t>Ansible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, Dockers, </w:t>
      </w:r>
      <w:proofErr w:type="spellStart"/>
      <w:r w:rsidRPr="00E00A0D">
        <w:rPr>
          <w:rFonts w:ascii="Calibri" w:hAnsi="Calibri" w:cs="Calibri"/>
          <w:sz w:val="20"/>
          <w:szCs w:val="20"/>
        </w:rPr>
        <w:t>Kubernetes</w:t>
      </w:r>
      <w:proofErr w:type="spellEnd"/>
      <w:r w:rsidRPr="00E00A0D">
        <w:rPr>
          <w:rFonts w:ascii="Calibri" w:hAnsi="Calibri" w:cs="Calibri"/>
          <w:sz w:val="20"/>
          <w:szCs w:val="20"/>
        </w:rPr>
        <w:t>, Chef, etc.</w:t>
      </w:r>
    </w:p>
    <w:p w14:paraId="544415ED" w14:textId="77777777" w:rsidR="00A404C8" w:rsidRPr="00E00A0D" w:rsidRDefault="00A404C8" w:rsidP="00F527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Calibri" w:eastAsiaTheme="majorEastAsia" w:hAnsi="Calibri" w:cs="Calibri"/>
          <w:b/>
          <w:kern w:val="28"/>
          <w:sz w:val="20"/>
          <w:szCs w:val="20"/>
        </w:rPr>
      </w:pPr>
      <w:r w:rsidRPr="00E00A0D">
        <w:rPr>
          <w:rFonts w:ascii="Calibri" w:eastAsiaTheme="majorEastAsia" w:hAnsi="Calibri" w:cs="Calibri"/>
          <w:b/>
          <w:kern w:val="28"/>
          <w:sz w:val="20"/>
          <w:szCs w:val="20"/>
        </w:rPr>
        <w:t xml:space="preserve">Professional </w:t>
      </w:r>
      <w:r w:rsidR="008B5E97" w:rsidRPr="00E00A0D">
        <w:rPr>
          <w:rFonts w:ascii="Calibri" w:eastAsiaTheme="majorEastAsia" w:hAnsi="Calibri" w:cs="Calibri"/>
          <w:b/>
          <w:kern w:val="28"/>
          <w:sz w:val="20"/>
          <w:szCs w:val="20"/>
        </w:rPr>
        <w:t>Experience: -</w:t>
      </w:r>
    </w:p>
    <w:p w14:paraId="530A0C33" w14:textId="77777777" w:rsidR="008B5E97" w:rsidRPr="00E00A0D" w:rsidRDefault="008B5E97" w:rsidP="00F527B0">
      <w:pPr>
        <w:spacing w:line="240" w:lineRule="auto"/>
        <w:jc w:val="both"/>
        <w:rPr>
          <w:rFonts w:ascii="Calibri" w:eastAsiaTheme="majorEastAsia" w:hAnsi="Calibri" w:cs="Calibri"/>
          <w:b/>
          <w:kern w:val="28"/>
          <w:sz w:val="20"/>
          <w:szCs w:val="20"/>
          <w:u w:val="single"/>
        </w:rPr>
      </w:pPr>
    </w:p>
    <w:p w14:paraId="4382D7F8" w14:textId="77777777" w:rsidR="00A404C8" w:rsidRPr="00E00A0D" w:rsidRDefault="008B5E97" w:rsidP="00F527B0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E00A0D">
        <w:rPr>
          <w:rFonts w:ascii="Calibri" w:hAnsi="Calibri" w:cs="Calibri"/>
          <w:b/>
          <w:bCs/>
          <w:sz w:val="20"/>
          <w:szCs w:val="20"/>
        </w:rPr>
        <w:t>Walmart</w:t>
      </w:r>
      <w:proofErr w:type="spellEnd"/>
      <w:r w:rsidRPr="00E00A0D">
        <w:rPr>
          <w:rFonts w:ascii="Calibri" w:hAnsi="Calibri" w:cs="Calibri"/>
          <w:b/>
          <w:bCs/>
          <w:sz w:val="20"/>
          <w:szCs w:val="20"/>
        </w:rPr>
        <w:t>/Sam’s Club- Dallas, TX</w:t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ab/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ab/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ab/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ab/>
      </w:r>
      <w:r w:rsidRPr="00E00A0D">
        <w:rPr>
          <w:rFonts w:ascii="Calibri" w:hAnsi="Calibri" w:cs="Calibri"/>
          <w:b/>
          <w:bCs/>
          <w:sz w:val="20"/>
          <w:szCs w:val="20"/>
        </w:rPr>
        <w:t xml:space="preserve">                       Sep 2021</w:t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>- Present</w:t>
      </w:r>
    </w:p>
    <w:p w14:paraId="0DA41DF6" w14:textId="77777777" w:rsidR="00A404C8" w:rsidRPr="00E00A0D" w:rsidRDefault="00B818ED" w:rsidP="00F527B0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E00A0D">
        <w:rPr>
          <w:rFonts w:ascii="Calibri" w:hAnsi="Calibri" w:cs="Calibri"/>
          <w:b/>
          <w:bCs/>
          <w:sz w:val="20"/>
          <w:szCs w:val="20"/>
        </w:rPr>
        <w:t>Sr. Linux</w:t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 xml:space="preserve"> Administrator</w:t>
      </w:r>
      <w:bookmarkStart w:id="1" w:name="headline"/>
      <w:bookmarkEnd w:id="1"/>
      <w:r w:rsidR="00A404C8" w:rsidRPr="00E00A0D">
        <w:rPr>
          <w:rFonts w:ascii="Calibri" w:hAnsi="Calibri" w:cs="Calibri"/>
          <w:b/>
          <w:bCs/>
          <w:sz w:val="20"/>
          <w:szCs w:val="20"/>
        </w:rPr>
        <w:tab/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ab/>
        <w:t xml:space="preserve">   </w:t>
      </w:r>
    </w:p>
    <w:p w14:paraId="6C1E2A2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Installation, configuration, and upgrade of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Linux</w:t>
      </w:r>
      <w:proofErr w:type="gram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,and</w:t>
      </w:r>
      <w:proofErr w:type="spellEnd"/>
      <w:proofErr w:type="gram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 Solaris operating systems.</w:t>
      </w:r>
    </w:p>
    <w:p w14:paraId="5C44E8F2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Responsible for upgrades to Red hat Linux with software </w:t>
      </w:r>
      <w:proofErr w:type="gram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packages,</w:t>
      </w:r>
      <w:proofErr w:type="gram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patches and update kernel on RHEL 5. </w:t>
      </w:r>
      <w:proofErr w:type="gram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x,</w:t>
      </w:r>
      <w:proofErr w:type="gram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6.2 and 6.5 servers using RPM, YUM and maintained them in accordance with established policies, procedures and service level agreements.</w:t>
      </w:r>
    </w:p>
    <w:p w14:paraId="5AA97BA1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Installation, configuration and upgrade of 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Redhat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Linux 3/4/5/6, Oracle Linux 5/6 Cent OS 5.7 operating systems.</w:t>
      </w:r>
    </w:p>
    <w:p w14:paraId="32F8C906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Worked on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solaris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10 container technologies, created zones and installed applications on separate responsible for configuring and maintaining global and local zones.</w:t>
      </w:r>
    </w:p>
    <w:p w14:paraId="0D44B67C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Administration, Installation, Configuration, troubleshooting and Performance tuning of Linux distributions such as Red Hat Enterprise Linux,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CentOS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, OEL.</w:t>
      </w:r>
    </w:p>
    <w:p w14:paraId="20197B9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Automated reports for senior management utilizing Selenium, Python, PowerShell and Microsoft Power Bi.</w:t>
      </w:r>
    </w:p>
    <w:p w14:paraId="0CA6B00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Responsible for Deployment, Maintenance, Patching Live Linux Servers, and AIX servers through BMC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BladeLogic</w:t>
      </w:r>
      <w:proofErr w:type="spellEnd"/>
    </w:p>
    <w:p w14:paraId="71BB355C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Installed and configured services like DHCP, NFS, DNS, Apache Web Server, NIS, LDAP, FTP/SFTP, SMTP, Telnet, RPM Package Management, </w:t>
      </w:r>
      <w:proofErr w:type="gram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File</w:t>
      </w:r>
      <w:proofErr w:type="gram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System Management.</w:t>
      </w:r>
    </w:p>
    <w:p w14:paraId="35FAF532" w14:textId="7AEE30BC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Managed different on-premises infrastructure resources including Cisco UCS, HP C7000, VMs and even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Docker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containers and d</w:t>
      </w:r>
      <w:r w:rsidR="00AF40DC">
        <w:rPr>
          <w:rFonts w:ascii="Calibri" w:hAnsi="Calibri" w:cs="Calibri"/>
          <w:sz w:val="20"/>
          <w:szCs w:val="20"/>
          <w:shd w:val="clear" w:color="auto" w:fill="FFFFFF"/>
        </w:rPr>
        <w:t>ifferent Cloud service (GCP)</w:t>
      </w: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like AWS and Azure.</w:t>
      </w:r>
    </w:p>
    <w:p w14:paraId="779D52DB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Extensive experience in UNIX performance monitoring and kernel tuning and Load balancing (F5 Load Balancer) to ensure stable performance.</w:t>
      </w:r>
    </w:p>
    <w:p w14:paraId="698097A3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 Responsible for managing LINUX servers through virtualization and configure DHCP, DNS (BIND, MS), web (Apache, </w:t>
      </w:r>
      <w:r w:rsidRPr="00E00A0D">
        <w:rPr>
          <w:rFonts w:ascii="Calibri" w:hAnsi="Calibri" w:cs="Calibri"/>
          <w:sz w:val="20"/>
          <w:szCs w:val="20"/>
        </w:rPr>
        <w:t>IIS</w:t>
      </w:r>
      <w:r w:rsidRPr="00E00A0D">
        <w:rPr>
          <w:rFonts w:ascii="Calibri" w:hAnsi="Calibri" w:cs="Calibri"/>
          <w:sz w:val="20"/>
          <w:szCs w:val="20"/>
          <w:shd w:val="clear" w:color="auto" w:fill="FFFFFF"/>
        </w:rPr>
        <w:t>), mail (SMTP, IMAP, POP), and file servers on SUSE and Linux servers.</w:t>
      </w:r>
    </w:p>
    <w:p w14:paraId="054640A1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Worked in an agile development team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Devops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to deliver an end-to-end continuous integration/continuous delivery product in an open-source environment using tools like Confidential &amp;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Jenkin</w:t>
      </w:r>
      <w:proofErr w:type="spellEnd"/>
    </w:p>
    <w:p w14:paraId="732A0FF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Performed installation, configuration, upgrades, Package administration and support for Linux systems on client side using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Redhat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Pr="00E00A0D">
        <w:rPr>
          <w:rFonts w:ascii="Calibri" w:hAnsi="Calibri" w:cs="Calibri"/>
          <w:sz w:val="20"/>
          <w:szCs w:val="20"/>
          <w:shd w:val="clear" w:color="auto" w:fill="FFFFFF"/>
        </w:rPr>
        <w:lastRenderedPageBreak/>
        <w:t>satellite network server.</w:t>
      </w:r>
    </w:p>
    <w:p w14:paraId="2FB46342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Developed automation scripting in Python core using Puppet to deploy and manage Java applications across Linux servers.</w:t>
      </w:r>
    </w:p>
    <w:p w14:paraId="3650A8AE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Developed Puppet modules to automate deployment, configuration, and lifecycle management of key clusters.</w:t>
      </w:r>
    </w:p>
    <w:p w14:paraId="4F63DC8C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Maintained and Troubleshoot FTP Servers and SAMBA Servers.</w:t>
      </w:r>
    </w:p>
    <w:p w14:paraId="4510CFAF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Installed, configured python in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linux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machines and automated many jobs using python scripting</w:t>
      </w:r>
    </w:p>
    <w:p w14:paraId="30FC4AD6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Installation, configuration and upgrades on Red Hat Linux 4.x, 5.x and 6.x, 7.x. </w:t>
      </w:r>
    </w:p>
    <w:p w14:paraId="59CFBA8C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Performed automated installations of Operating System using Jumpstart,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Kickstart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for Linux. </w:t>
      </w:r>
    </w:p>
    <w:p w14:paraId="11347FA7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Responsible for upgrading Critical patches and development, pre-production and production environment systems as Linux distributor server. </w:t>
      </w:r>
    </w:p>
    <w:p w14:paraId="2611E7A3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Experienced Cloud and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DevOps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engineer in Automating, Configuring and deploying instances on AWS, AZURE Cloud environments and Data centers.</w:t>
      </w:r>
    </w:p>
    <w:p w14:paraId="17F01403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Performance Tuning on a daily basis for preventing issues and providing capacity planning using MySQL Enterprise Monitor.</w:t>
      </w:r>
    </w:p>
    <w:p w14:paraId="703C689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Utilized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Redhat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Satellite Server for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kickstarting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VMware virtual servers with the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Redhat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RHEL 5/6/7 OS Versions.</w:t>
      </w:r>
    </w:p>
    <w:p w14:paraId="588651B5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Expert in troubleshooting Cluster Load Balancing and High Availability Environments</w:t>
      </w:r>
    </w:p>
    <w:p w14:paraId="33F98491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Configured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Kickstart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Servers and booting the images using PXE in Red Hat Linux. </w:t>
      </w:r>
    </w:p>
    <w:p w14:paraId="065F732A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Installed, monitored RHEL, OEL servers using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Xymon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16D1C67C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Monitor Performance on Red Hat Enterprise Linux 4/5/6/7. </w:t>
      </w:r>
    </w:p>
    <w:p w14:paraId="08B84DAE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Working to implement ITIL (Information Technology Infrastructure Library) and ITSM (IT Service Management) frameworks as a best practice within ETI’s environment.</w:t>
      </w:r>
    </w:p>
    <w:p w14:paraId="2188BC6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Manage systems using remote consoles like ILO for HP and DRAC for Dell Hardware.</w:t>
      </w:r>
    </w:p>
    <w:p w14:paraId="15B01A4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Managed Disks and File systems using LVM on Linux, Kernel patching.</w:t>
      </w:r>
    </w:p>
    <w:p w14:paraId="1FEDCAE0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Administered Linux servers for several functions including managing Apache/Tomcat server, mail server, My-SQL database, and firewalls in both development and production. </w:t>
      </w:r>
    </w:p>
    <w:p w14:paraId="008CB11F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Associated with DBAs, OBIEE, IAM, BRM, BI, OAM for installation of Oracle database on Linux servers for tuning, backup and restore.</w:t>
      </w:r>
    </w:p>
    <w:p w14:paraId="30739927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Working on Change, problem and Incident Management Using BMC Remedy 7 and 6.</w:t>
      </w:r>
    </w:p>
    <w:p w14:paraId="5DC72B0F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Worked closely with the Office 365 migration team during large client migrations to assist and provide support.</w:t>
      </w:r>
    </w:p>
    <w:p w14:paraId="3CCBC52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Involved in Creating, Editing and Publishing of InfoPath form in SharePoint online.</w:t>
      </w:r>
    </w:p>
    <w:p w14:paraId="7056BA69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Maintain and support day-to-day data center operations such as Single Sign-On w/LDAP, Active directory.</w:t>
      </w:r>
    </w:p>
    <w:p w14:paraId="4A3A4129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Knowledge of Logging and APM 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DevOps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 tools 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AppDynamics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Zabbix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Splunk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, ELK and 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Grafana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37E294D7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Maintained and developed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Docker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images for a tech stack including Cassandra, Kafka, Apache, and several in house written Java services, running in Google Cloud (GCP) on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Kubernetes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0A74D8DF" w14:textId="48732066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Experience in creating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Docker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Images and in </w:t>
      </w:r>
      <w:proofErr w:type="spellStart"/>
      <w:proofErr w:type="gram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Kubernetes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r w:rsidR="0087242A">
        <w:rPr>
          <w:rFonts w:ascii="Calibri" w:hAnsi="Calibri" w:cs="Calibri"/>
          <w:sz w:val="20"/>
          <w:szCs w:val="20"/>
          <w:shd w:val="clear" w:color="auto" w:fill="FFFFFF"/>
        </w:rPr>
        <w:t xml:space="preserve"> on</w:t>
      </w:r>
      <w:proofErr w:type="gramEnd"/>
      <w:r w:rsidR="0087242A">
        <w:rPr>
          <w:rFonts w:ascii="Calibri" w:hAnsi="Calibri" w:cs="Calibri"/>
          <w:sz w:val="20"/>
          <w:szCs w:val="20"/>
          <w:shd w:val="clear" w:color="auto" w:fill="FFFFFF"/>
        </w:rPr>
        <w:t xml:space="preserve"> GCP </w:t>
      </w:r>
      <w:r w:rsidRPr="00E00A0D">
        <w:rPr>
          <w:rFonts w:ascii="Calibri" w:hAnsi="Calibri" w:cs="Calibri"/>
          <w:sz w:val="20"/>
          <w:szCs w:val="20"/>
          <w:shd w:val="clear" w:color="auto" w:fill="FFFFFF"/>
        </w:rPr>
        <w:t>container platforms.</w:t>
      </w:r>
    </w:p>
    <w:p w14:paraId="3FB0918B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Involved in developing custom scripts using Python, Perl Shell bash, </w:t>
      </w:r>
      <w:proofErr w:type="spellStart"/>
      <w:proofErr w:type="gram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ksh</w:t>
      </w:r>
      <w:proofErr w:type="spellEnd"/>
      <w:proofErr w:type="gram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to automate jobs.</w:t>
      </w:r>
    </w:p>
    <w:p w14:paraId="73CC539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Installation, configuration and administration of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Veritas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cluster server, Apache, samba, Web Sphere &amp; Web Logic Application Servers. Configured new service group and resources for new application in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Veritas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Cluster server.</w:t>
      </w:r>
    </w:p>
    <w:p w14:paraId="00B0B13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Adding Oracle ASM disk to the server. Creating managing volumes using LVM.</w:t>
      </w:r>
    </w:p>
    <w:p w14:paraId="158C26B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DevOps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role converting existing AWS infrastructure to Server-less architecture (AWS Lambda, Kinesis) deployed via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terraform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3CB6CF4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Implementing the day to day </w:t>
      </w:r>
      <w:proofErr w:type="gram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Unix</w:t>
      </w:r>
      <w:proofErr w:type="gram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requests through BMC-Remedy/ITSM Help desk tickets.</w:t>
      </w:r>
    </w:p>
    <w:p w14:paraId="4C3A484B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Involved extensively in Data modeling, Installation, Configuration, upgrading and troubleshooting MySQL databases.</w:t>
      </w:r>
    </w:p>
    <w:p w14:paraId="72F44CA5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Performed automated installations of Operating systems using Jumpstart for Solaris and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kickstart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for Linux.</w:t>
      </w:r>
    </w:p>
    <w:p w14:paraId="212D4942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Expertise in configuration of NIS, NFS, DNS, DHCP, FTP, LDAP and web servers. </w:t>
      </w:r>
    </w:p>
    <w:p w14:paraId="6160316E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Created disk groups, volumes with RAID architecture and layered volumes using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VxVM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42553B9A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Monitoring system resources, logs, disk usage, scheduling backup and restore.</w:t>
      </w:r>
    </w:p>
    <w:p w14:paraId="5ADC5956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Performed upgrades of Packages and Patches in Oracle Linux and Linux</w:t>
      </w:r>
    </w:p>
    <w:p w14:paraId="525C22A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Installed and configured Oracle Real Application Cluster RAC on Linux Servers. Creation and scheduling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cron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jobs for backup, system monitoring and removal of unnecessary files.</w:t>
      </w:r>
    </w:p>
    <w:p w14:paraId="33A9C4B9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Extensively worked on hard disk mirroring and stripe with parity using RAID controllers.</w:t>
      </w:r>
    </w:p>
    <w:p w14:paraId="12ECAA3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Experience in building Linux servers by using VMware ES X 5.0.</w:t>
      </w:r>
    </w:p>
    <w:p w14:paraId="1C4A3AD3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Worked with CI/CD system with Jenkins on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Kubernetes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container environment, utilized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Kubernetes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and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Docker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for the runtime environment for the CI/CD system to build, test and deploy.</w:t>
      </w:r>
    </w:p>
    <w:p w14:paraId="66BF7163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Writing SPLUNK Queries to generate the report.</w:t>
      </w:r>
    </w:p>
    <w:p w14:paraId="596DE0C5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Fiber products supported,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Eline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Elan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, DIA, </w:t>
      </w:r>
      <w:proofErr w:type="gram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Point</w:t>
      </w:r>
      <w:proofErr w:type="gram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to multipoint, multipoint to multipoint and BGP.</w:t>
      </w:r>
    </w:p>
    <w:p w14:paraId="6754BE6E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Experience in Setup SharePoint group security for a SharePoint site access</w:t>
      </w:r>
    </w:p>
    <w:p w14:paraId="391A6C23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Wrote shell,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perl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, python, ruby scripts to automate daily repetitive activities.</w:t>
      </w:r>
    </w:p>
    <w:p w14:paraId="45B33CF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Troubleshooting Backup and Restore Problems Creation of LVMs on SAN using Linux utilities, monitored overall system performance, performed user management, system updates and disk and storage management.</w:t>
      </w:r>
    </w:p>
    <w:p w14:paraId="08362600" w14:textId="77777777" w:rsidR="00371161" w:rsidRPr="00E00A0D" w:rsidRDefault="00371161" w:rsidP="00F527B0">
      <w:pPr>
        <w:widowControl w:val="0"/>
        <w:tabs>
          <w:tab w:val="left" w:pos="0"/>
        </w:tabs>
        <w:suppressAutoHyphens/>
        <w:spacing w:line="240" w:lineRule="auto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b/>
          <w:sz w:val="20"/>
          <w:szCs w:val="20"/>
          <w:shd w:val="clear" w:color="auto" w:fill="FFFFFF"/>
        </w:rPr>
        <w:t>Environment:</w:t>
      </w: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Solaris 9/10, Linux RHEL 6/7, T-series and M-series servers, Dell and HP servers, NFS,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VxVM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, shell scripting, Apache Web server.</w:t>
      </w:r>
    </w:p>
    <w:p w14:paraId="205C7ACF" w14:textId="77777777" w:rsidR="00371161" w:rsidRPr="00E00A0D" w:rsidRDefault="00371161" w:rsidP="00F527B0">
      <w:pPr>
        <w:widowControl w:val="0"/>
        <w:tabs>
          <w:tab w:val="left" w:pos="0"/>
        </w:tabs>
        <w:suppressAutoHyphens/>
        <w:spacing w:line="240" w:lineRule="auto"/>
        <w:rPr>
          <w:rFonts w:ascii="Calibri" w:hAnsi="Calibri" w:cs="Calibri"/>
          <w:sz w:val="20"/>
          <w:szCs w:val="20"/>
          <w:shd w:val="clear" w:color="auto" w:fill="FFFFFF"/>
        </w:rPr>
      </w:pPr>
    </w:p>
    <w:p w14:paraId="16E02281" w14:textId="77777777" w:rsidR="00A404C8" w:rsidRPr="00E00A0D" w:rsidRDefault="008B5E97" w:rsidP="00F527B0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E00A0D">
        <w:rPr>
          <w:rFonts w:ascii="Calibri" w:hAnsi="Calibri" w:cs="Calibri"/>
          <w:b/>
          <w:bCs/>
          <w:sz w:val="20"/>
          <w:szCs w:val="20"/>
        </w:rPr>
        <w:t>DYNATA, Shelton, CT</w:t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ab/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ab/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ab/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ab/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ab/>
      </w:r>
      <w:r w:rsidR="00371161" w:rsidRPr="00E00A0D">
        <w:rPr>
          <w:rFonts w:ascii="Calibri" w:hAnsi="Calibri" w:cs="Calibri"/>
          <w:b/>
          <w:bCs/>
          <w:sz w:val="20"/>
          <w:szCs w:val="20"/>
        </w:rPr>
        <w:t xml:space="preserve">                       </w:t>
      </w:r>
      <w:r w:rsidRPr="00E00A0D">
        <w:rPr>
          <w:rFonts w:ascii="Calibri" w:hAnsi="Calibri" w:cs="Calibri"/>
          <w:b/>
          <w:bCs/>
          <w:sz w:val="20"/>
          <w:szCs w:val="20"/>
        </w:rPr>
        <w:t>Jan 2018 – Aug 2021</w:t>
      </w:r>
    </w:p>
    <w:p w14:paraId="2F987765" w14:textId="77777777" w:rsidR="00A404C8" w:rsidRPr="00E00A0D" w:rsidRDefault="002936E2" w:rsidP="00F527B0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hAnsi="Calibri" w:cs="Calibri"/>
          <w:b/>
          <w:sz w:val="20"/>
          <w:szCs w:val="20"/>
        </w:rPr>
      </w:pPr>
      <w:r w:rsidRPr="00E00A0D">
        <w:rPr>
          <w:rFonts w:ascii="Calibri" w:hAnsi="Calibri" w:cs="Calibri"/>
          <w:b/>
          <w:bCs/>
          <w:sz w:val="20"/>
          <w:szCs w:val="20"/>
        </w:rPr>
        <w:t>Linux</w:t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 xml:space="preserve"> Engineer</w:t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ab/>
      </w:r>
    </w:p>
    <w:p w14:paraId="072930F1" w14:textId="77777777" w:rsidR="008B5E97" w:rsidRPr="00E00A0D" w:rsidRDefault="008B5E97" w:rsidP="00F527B0">
      <w:pPr>
        <w:suppressAutoHyphens/>
        <w:spacing w:line="240" w:lineRule="auto"/>
        <w:ind w:left="720"/>
        <w:jc w:val="both"/>
        <w:rPr>
          <w:rFonts w:ascii="Calibri" w:hAnsi="Calibri" w:cs="Calibri"/>
          <w:bCs/>
          <w:sz w:val="20"/>
          <w:szCs w:val="20"/>
        </w:rPr>
      </w:pPr>
    </w:p>
    <w:p w14:paraId="52473975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Installation, configuration, administration of RHEL 6/7 and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solaris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8/10 using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kickstart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, Jumpstart, custom configuration like package management, volume management of servers.</w:t>
      </w:r>
    </w:p>
    <w:p w14:paraId="11742848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Hands-on knowledge in the deployment, configuration, and optimization of VMware technologies including VC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centre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server,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ESXi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, and virtual networking and Worked on enabling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SELinux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for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Ansible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3039FF6A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Involved in installation and managing different automation and monitoring tools on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Redhat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Linux like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Nagios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, bash, and python scripts.</w:t>
      </w:r>
    </w:p>
    <w:p w14:paraId="3C085442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Monitoring and analysis of systems performance on HP-UX, Solaris, and Red Hat Linux servers supporting Oracle, Progress Databases, and several other middle-tier applications</w:t>
      </w:r>
    </w:p>
    <w:p w14:paraId="26953E25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Setup and Configured Red Hat Satellite and Foreman/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Kickstart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Servers for Red Hat Enterprise Linux/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CentOS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5/6/7 installs, maintain repositories, and leveraging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Ansible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for patching cycle across all environments (DEV, STAGE, and PROD) both on-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prem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and AWS/Azure.</w:t>
      </w:r>
    </w:p>
    <w:p w14:paraId="467DE6EF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Supporting Database environments Oracle, DB2.Provisioning and Building/releasing Linux servers both Physical and Virtual using VMware.</w:t>
      </w:r>
    </w:p>
    <w:p w14:paraId="6711425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Worked within the ITIL (Information Technology Infrastructure Library) and ITSM (IT Service Management) framework adopted by </w:t>
      </w:r>
      <w:proofErr w:type="gram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Confidential .</w:t>
      </w:r>
      <w:proofErr w:type="gram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Worked with other Confidential Technology SMEs to organize, design and present an EEP (Engineering Excellence Program) presentation to a core team of peers within Confidential.</w:t>
      </w:r>
    </w:p>
    <w:p w14:paraId="1C2A72C0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Configured and troubleshooting NFS, NIS, DNS, DHCP, FTP, LDAP, and Samba, Apache servers in Linux Servers.</w:t>
      </w:r>
    </w:p>
    <w:p w14:paraId="2380E83F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Utilize Cloud Formation and Puppet by creating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DevOps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processes for consistent and reliable deployment methodology.</w:t>
      </w:r>
    </w:p>
    <w:p w14:paraId="235A911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Installation of PERCONA XTRABACKUP Open-source backup solution for effectively backing up MySQL databases on Linux.</w:t>
      </w:r>
    </w:p>
    <w:p w14:paraId="647C7E16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Configure and setup Microsoft Azure cloud portal to grant access and setup VMs, configure O365 with premises AD and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Okta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SSO</w:t>
      </w:r>
    </w:p>
    <w:p w14:paraId="16FDF952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Monitored Linux servers through BMC Remedy.</w:t>
      </w:r>
    </w:p>
    <w:p w14:paraId="285284C6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Installed, configured, and administered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WebLogic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WebSphere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, Tomcat,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Jboss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, IIS and Apache instances using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BladeLogic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automation tool on-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prem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and AWS cloud infrastructure.</w:t>
      </w:r>
    </w:p>
    <w:p w14:paraId="00BC6C70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Software Lifecycle Management &amp; Worked on Parameters tuning.</w:t>
      </w:r>
    </w:p>
    <w:p w14:paraId="5798A342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Developed automation and deployment utilities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Devops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using Ruby, Bash, Power shell, Python and Run deck.</w:t>
      </w:r>
    </w:p>
    <w:p w14:paraId="15BBF90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Maintained software packages on servers using RHEL Satellite and Repository servers.</w:t>
      </w:r>
    </w:p>
    <w:p w14:paraId="674CCBD1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Creating, installing, and configuring Zones, LDOMs in Sun Solaris 10.</w:t>
      </w:r>
    </w:p>
    <w:p w14:paraId="08340811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proofErr w:type="gram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Auto fail</w:t>
      </w:r>
      <w:proofErr w:type="gram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over testing by using BGP protocols with PRY and SEC link with same or different ISP’s.</w:t>
      </w:r>
    </w:p>
    <w:p w14:paraId="4F26204F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Install, configure and manage HA/Load Balancing Red Hat Cluster.</w:t>
      </w:r>
    </w:p>
    <w:p w14:paraId="04B25005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Experience in Managing Systems using Red Hat Satellite and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CentOS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Spacewalk Server</w:t>
      </w:r>
    </w:p>
    <w:p w14:paraId="47B470B6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Having good knowledge about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Veritas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volume system, Solaris volume system and logical volume manager.</w:t>
      </w:r>
    </w:p>
    <w:p w14:paraId="7054C5F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Technical and troubleshooting with relational database (MySQL, Sybase).</w:t>
      </w:r>
    </w:p>
    <w:p w14:paraId="7F3C6CDF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Utilized SCP, FTP for file sharing over a network to client machines.</w:t>
      </w:r>
    </w:p>
    <w:p w14:paraId="4C29B1DA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Understand the latest features like (Azure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DevOps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, OMS, NSG Rules, etc..,) introduced by Microsoft Azure and utilized it for existing business applications.</w:t>
      </w:r>
    </w:p>
    <w:p w14:paraId="7698E85C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Configuration and administration of LDAP, NFS in Linux and implemented Samba for sharing of resources between Linux and Windows environments.</w:t>
      </w:r>
    </w:p>
    <w:p w14:paraId="63170E67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Monitoring the hosts and networks using NAGIOS,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Zenoss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, HP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OpenView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and BMC.</w:t>
      </w:r>
    </w:p>
    <w:p w14:paraId="06905E5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Implementation of several native Linux services like NFS, FTP, DNS, NTP, LVM etc.</w:t>
      </w:r>
    </w:p>
    <w:p w14:paraId="6B80BA33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Created data connection (submit and receive) between SharePoint list and InfoPath forms.</w:t>
      </w:r>
    </w:p>
    <w:p w14:paraId="44741B02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Monitoring, traffic tracking and trend analysis using Network Management Tools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Splunk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SiteScope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, Insight Manager.</w:t>
      </w:r>
    </w:p>
    <w:p w14:paraId="353CE588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Installation, configuration, support and security implementation on following services: DHCP, SSH, SCP.</w:t>
      </w:r>
    </w:p>
    <w:p w14:paraId="7C3E6905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Configuring SUDO and granting root users for performing certain activities.</w:t>
      </w:r>
    </w:p>
    <w:p w14:paraId="014FE420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Troubleshooting backup and restore problems and constant monitoring of system performance.</w:t>
      </w:r>
    </w:p>
    <w:p w14:paraId="70EF441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System Administration and Support of UNIX and Linux servers.</w:t>
      </w:r>
    </w:p>
    <w:p w14:paraId="2614F7FC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Scripted in python to deploy and manage applications.</w:t>
      </w:r>
    </w:p>
    <w:p w14:paraId="0D7A4FB3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Installation and configuration for Oracle RAC clusters using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Veritas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and Oracle ASM.</w:t>
      </w:r>
    </w:p>
    <w:p w14:paraId="28502EA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Monitored servers for CPU Utilization, Memory Utilization, and Disk Utilization for performance monitoring.</w:t>
      </w:r>
    </w:p>
    <w:p w14:paraId="271A0E4A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Setup NFS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Filesystem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, configuration of DNS, and more about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autofs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2DA2F60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Systems administration, maintenance, and monitoring various </w:t>
      </w:r>
      <w:proofErr w:type="gram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day-</w:t>
      </w:r>
      <w:proofErr w:type="gram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to day operations.</w:t>
      </w:r>
    </w:p>
    <w:p w14:paraId="5FC4B5B8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Performed day-to-day troubleshooting for the end users on Solaris based application.</w:t>
      </w:r>
    </w:p>
    <w:p w14:paraId="187C2B83" w14:textId="77777777" w:rsidR="00371161" w:rsidRPr="00E00A0D" w:rsidRDefault="00371161" w:rsidP="00F527B0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b/>
          <w:sz w:val="20"/>
          <w:szCs w:val="20"/>
        </w:rPr>
        <w:t>Environment</w:t>
      </w:r>
      <w:r w:rsidRPr="00E00A0D">
        <w:rPr>
          <w:rFonts w:ascii="Calibri" w:hAnsi="Calibri" w:cs="Calibri"/>
          <w:sz w:val="20"/>
          <w:szCs w:val="20"/>
        </w:rPr>
        <w:t>: Solaris 9/10, RHEL6/7, SUN Enterprise Servers, VERITAS Volume Manager 4.x, Shell scripting, Web logic, python, Tomcat.</w:t>
      </w:r>
    </w:p>
    <w:p w14:paraId="6E9E07FE" w14:textId="77777777" w:rsidR="00A404C8" w:rsidRPr="00E00A0D" w:rsidRDefault="00A404C8" w:rsidP="00F527B0">
      <w:pPr>
        <w:suppressAutoHyphens/>
        <w:spacing w:line="240" w:lineRule="auto"/>
        <w:jc w:val="both"/>
        <w:rPr>
          <w:rFonts w:ascii="Calibri" w:hAnsi="Calibri" w:cs="Calibri"/>
          <w:bCs/>
          <w:sz w:val="20"/>
          <w:szCs w:val="20"/>
        </w:rPr>
      </w:pPr>
    </w:p>
    <w:p w14:paraId="3FA59F73" w14:textId="77777777" w:rsidR="00A404C8" w:rsidRPr="00E00A0D" w:rsidRDefault="008B5E97" w:rsidP="00F527B0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hAnsi="Calibri" w:cs="Calibri"/>
          <w:b/>
          <w:sz w:val="20"/>
          <w:szCs w:val="20"/>
        </w:rPr>
      </w:pPr>
      <w:proofErr w:type="spellStart"/>
      <w:r w:rsidRPr="00E00A0D">
        <w:rPr>
          <w:rFonts w:ascii="Calibri" w:hAnsi="Calibri" w:cs="Calibri"/>
          <w:b/>
          <w:bCs/>
          <w:sz w:val="20"/>
          <w:szCs w:val="20"/>
        </w:rPr>
        <w:t>Kanon</w:t>
      </w:r>
      <w:proofErr w:type="spellEnd"/>
      <w:r w:rsidRPr="00E00A0D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E00A0D">
        <w:rPr>
          <w:rFonts w:ascii="Calibri" w:hAnsi="Calibri" w:cs="Calibri"/>
          <w:b/>
          <w:bCs/>
          <w:sz w:val="20"/>
          <w:szCs w:val="20"/>
        </w:rPr>
        <w:t>Infotech</w:t>
      </w:r>
      <w:proofErr w:type="spellEnd"/>
      <w:r w:rsidRPr="00E00A0D">
        <w:rPr>
          <w:rFonts w:ascii="Calibri" w:hAnsi="Calibri" w:cs="Calibri"/>
          <w:b/>
          <w:bCs/>
          <w:sz w:val="20"/>
          <w:szCs w:val="20"/>
        </w:rPr>
        <w:t>, Pakistan</w:t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ab/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ab/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ab/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ab/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ab/>
      </w:r>
      <w:r w:rsidRPr="00E00A0D">
        <w:rPr>
          <w:rFonts w:ascii="Calibri" w:hAnsi="Calibri" w:cs="Calibri"/>
          <w:b/>
          <w:bCs/>
          <w:sz w:val="20"/>
          <w:szCs w:val="20"/>
        </w:rPr>
        <w:t xml:space="preserve">                          Feb 2016</w:t>
      </w:r>
      <w:r w:rsidR="00A404C8" w:rsidRPr="00E00A0D">
        <w:rPr>
          <w:rFonts w:ascii="Calibri" w:hAnsi="Calibri" w:cs="Calibri"/>
          <w:b/>
          <w:bCs/>
          <w:sz w:val="20"/>
          <w:szCs w:val="20"/>
        </w:rPr>
        <w:t xml:space="preserve">– </w:t>
      </w:r>
      <w:r w:rsidRPr="00E00A0D">
        <w:rPr>
          <w:rFonts w:ascii="Calibri" w:hAnsi="Calibri" w:cs="Calibri"/>
          <w:b/>
          <w:bCs/>
          <w:sz w:val="20"/>
          <w:szCs w:val="20"/>
        </w:rPr>
        <w:t>Dec 2017</w:t>
      </w:r>
    </w:p>
    <w:p w14:paraId="4FE2C223" w14:textId="77777777" w:rsidR="00A404C8" w:rsidRPr="00E00A0D" w:rsidRDefault="00A404C8" w:rsidP="00F527B0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b/>
          <w:bCs/>
          <w:sz w:val="20"/>
          <w:szCs w:val="20"/>
        </w:rPr>
        <w:t>Linux Administrator</w:t>
      </w:r>
      <w:r w:rsidRPr="00E00A0D">
        <w:rPr>
          <w:rFonts w:ascii="Calibri" w:hAnsi="Calibri" w:cs="Calibri"/>
          <w:b/>
          <w:bCs/>
          <w:sz w:val="20"/>
          <w:szCs w:val="20"/>
        </w:rPr>
        <w:tab/>
      </w:r>
      <w:r w:rsidRPr="00E00A0D">
        <w:rPr>
          <w:rFonts w:ascii="Calibri" w:hAnsi="Calibri" w:cs="Calibri"/>
          <w:b/>
          <w:bCs/>
          <w:sz w:val="20"/>
          <w:szCs w:val="20"/>
        </w:rPr>
        <w:tab/>
      </w:r>
      <w:r w:rsidRPr="00E00A0D">
        <w:rPr>
          <w:rFonts w:ascii="Calibri" w:hAnsi="Calibri" w:cs="Calibri"/>
          <w:b/>
          <w:bCs/>
          <w:sz w:val="20"/>
          <w:szCs w:val="20"/>
        </w:rPr>
        <w:tab/>
      </w:r>
      <w:r w:rsidRPr="00E00A0D">
        <w:rPr>
          <w:rFonts w:ascii="Calibri" w:hAnsi="Calibri" w:cs="Calibri"/>
          <w:b/>
          <w:bCs/>
          <w:sz w:val="20"/>
          <w:szCs w:val="20"/>
        </w:rPr>
        <w:tab/>
      </w:r>
      <w:r w:rsidRPr="00E00A0D">
        <w:rPr>
          <w:rFonts w:ascii="Calibri" w:hAnsi="Calibri" w:cs="Calibri"/>
          <w:b/>
          <w:bCs/>
          <w:sz w:val="20"/>
          <w:szCs w:val="20"/>
        </w:rPr>
        <w:tab/>
      </w:r>
      <w:r w:rsidRPr="00E00A0D">
        <w:rPr>
          <w:rFonts w:ascii="Calibri" w:hAnsi="Calibri" w:cs="Calibri"/>
          <w:b/>
          <w:bCs/>
          <w:sz w:val="20"/>
          <w:szCs w:val="20"/>
        </w:rPr>
        <w:tab/>
      </w:r>
      <w:r w:rsidRPr="00E00A0D">
        <w:rPr>
          <w:rFonts w:ascii="Calibri" w:hAnsi="Calibri" w:cs="Calibri"/>
          <w:b/>
          <w:bCs/>
          <w:sz w:val="20"/>
          <w:szCs w:val="20"/>
        </w:rPr>
        <w:tab/>
      </w:r>
      <w:r w:rsidRPr="00E00A0D">
        <w:rPr>
          <w:rFonts w:ascii="Calibri" w:hAnsi="Calibri" w:cs="Calibri"/>
          <w:b/>
          <w:bCs/>
          <w:sz w:val="20"/>
          <w:szCs w:val="20"/>
        </w:rPr>
        <w:tab/>
      </w:r>
      <w:r w:rsidRPr="00E00A0D">
        <w:rPr>
          <w:rFonts w:ascii="Calibri" w:hAnsi="Calibri" w:cs="Calibri"/>
          <w:b/>
          <w:bCs/>
          <w:sz w:val="20"/>
          <w:szCs w:val="20"/>
        </w:rPr>
        <w:tab/>
      </w:r>
    </w:p>
    <w:p w14:paraId="493E9DDE" w14:textId="77777777" w:rsidR="00A404C8" w:rsidRPr="00E00A0D" w:rsidRDefault="00A404C8" w:rsidP="00F527B0">
      <w:pPr>
        <w:pStyle w:val="BodyText"/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23B2FBC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lastRenderedPageBreak/>
        <w:t xml:space="preserve">Installation &amp; Configuration of Red Hat Enterprise Linux, Fedora Linux and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CentOS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, Maintenance &amp; System Administration.</w:t>
      </w:r>
    </w:p>
    <w:p w14:paraId="33A2E9DB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Responsible for the operation, maintenance and integrity of a distributed networked Linux environment.</w:t>
      </w:r>
    </w:p>
    <w:p w14:paraId="0BF256FF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Managing package install/upgrades using YUM and RPM and Setup and configured TCP/IP network on LINUX and AIX.</w:t>
      </w:r>
    </w:p>
    <w:p w14:paraId="6B003659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Created Azure services using ARM templates (JSON) and ensured no changes in the present infrastructure while doing incremental deployment.</w:t>
      </w:r>
    </w:p>
    <w:p w14:paraId="0231D9A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Exposed to all aspects of Software Development Life Cycle (SDLC) such as Analysis, Planning, Developing,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Devops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Testing and implementing and Post-production analysis of the projects with Agile Scrum, Waterfall and V model.</w:t>
      </w:r>
    </w:p>
    <w:p w14:paraId="4D770BDE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Designing and implementing for fully automated server build management, monitoring and deployment By Using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DevOps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Technologies like Chef.</w:t>
      </w:r>
    </w:p>
    <w:p w14:paraId="6B0F32B1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Performed troubleshooting and management of OSPF and BGP protocols on routers.</w:t>
      </w:r>
    </w:p>
    <w:p w14:paraId="4118A87C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Performed Troubleshooting NFS, NIS, Samba, DNS, DHCP, LDAP,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Mysql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 and network problems.</w:t>
      </w:r>
    </w:p>
    <w:p w14:paraId="6A04845F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Used Azure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Kubernetes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Service to deploy a managed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Kubernetes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cluster in Azure and created an AKS cluster in the Azure portal, with the Azure CLI, also used template driven deployment options such as Resource Manager </w:t>
      </w:r>
      <w:proofErr w:type="gram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templates</w:t>
      </w:r>
      <w:proofErr w:type="gram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and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Terraform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4A571CDC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Experience in building custom searches and visualizations in both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Splunk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Core and 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Splunk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 ITSI</w:t>
      </w:r>
    </w:p>
    <w:p w14:paraId="0AFAF06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Create a Virtual Network on Windows Azure to connect all the servers.</w:t>
      </w:r>
    </w:p>
    <w:p w14:paraId="57E64A88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Using DHCP, NIS, NFS, FTP protocols in the system administration levels as clients and server machine services.</w:t>
      </w:r>
    </w:p>
    <w:p w14:paraId="38C62171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Linux Administration,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Kubernetes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Administration, Deploying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Dockerized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Custom Applications maintenance.</w:t>
      </w:r>
    </w:p>
    <w:p w14:paraId="23FDC451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Strong understanding of Red Hat Satellite 6.3 Infrastructure to manage hundreds of RHEL7 servers.</w:t>
      </w:r>
    </w:p>
    <w:p w14:paraId="59613037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Lead and mentor Systems Administrators how to automate monthly patching in large scale systems using Satellite 5.7 and 6.3 Configuration management tools.</w:t>
      </w:r>
    </w:p>
    <w:p w14:paraId="00839131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Installation of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Kubernetes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Docker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.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Docker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compose,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Docker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Swarm and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BugID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Containerized application comprising of tomcat,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Nginx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Hadoop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, Node JS.</w:t>
      </w:r>
    </w:p>
    <w:p w14:paraId="5265A4CB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Developed entire front-end and backend using PHP 5, MySQL, Linux, Apache on the Amazon cloud Amazon EC2, Amazon RDS, </w:t>
      </w:r>
      <w:proofErr w:type="gram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Amazon</w:t>
      </w:r>
      <w:proofErr w:type="gram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S3.</w:t>
      </w:r>
    </w:p>
    <w:p w14:paraId="206FEF18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Building new servers with Red Hat Linux and configuring Oracle 10g databases.</w:t>
      </w:r>
    </w:p>
    <w:p w14:paraId="01342784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Patch/upgrade OS and software on Red Hat Enterprise 5.x, 6.x and 7.x using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RedHat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Satellite server.</w:t>
      </w:r>
    </w:p>
    <w:p w14:paraId="48DCA47B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Extensive experience in Linux performance monitoring and kernel tuning and Load balancing.</w:t>
      </w:r>
    </w:p>
    <w:p w14:paraId="539EDEFF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Worked on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Docker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Networking,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Docker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</w:t>
      </w:r>
      <w:proofErr w:type="gram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swarm</w:t>
      </w:r>
      <w:proofErr w:type="gram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Service Discovery and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kubernetes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orchestration for java-based applications.</w:t>
      </w:r>
    </w:p>
    <w:p w14:paraId="10DDB98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Installed, integrated and tuned LDAP, Apache Tomcat, JBOSS, 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WebSphere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 and 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Weblogic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 application server.</w:t>
      </w:r>
    </w:p>
    <w:p w14:paraId="252412B1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Performed automated installations of operating systems using jump-start for Solaris and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kickstart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for Linux server.</w:t>
      </w:r>
    </w:p>
    <w:p w14:paraId="73EDDA2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Creating the file system, exporting, importing file systems, tuning, </w:t>
      </w:r>
      <w:proofErr w:type="gram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growing</w:t>
      </w:r>
      <w:proofErr w:type="gram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, shrinking, using </w:t>
      </w:r>
      <w:proofErr w:type="spell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Veritas</w:t>
      </w:r>
      <w:proofErr w:type="spell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File system.</w:t>
      </w:r>
    </w:p>
    <w:p w14:paraId="06D7F44D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Creating and routing of tickets for configured Logical Volume Manager which involved create and modify file system, logical volume, physical volume, Volume groups, mirroring and UN-mirroring of volume groups.</w:t>
      </w:r>
    </w:p>
    <w:p w14:paraId="25C3DC81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Back end solution, Day to day system Admin &amp; Monitoring, File system management and disk management.</w:t>
      </w:r>
    </w:p>
    <w:p w14:paraId="65EF12FC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Experience with ticketing tool such as Remedy</w:t>
      </w:r>
    </w:p>
    <w:p w14:paraId="1FB82A63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Experienced with using Oracle RAC for clustering and high availability in Oracle database environments.</w:t>
      </w:r>
    </w:p>
    <w:p w14:paraId="773ECD76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Installing, upgrading and configuring REDHAT Linux ES 4.x/5.x using KICKSTART installation.</w:t>
      </w:r>
    </w:p>
    <w:p w14:paraId="3F5D1C3B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Implementation and troubleshooting of network services like NFS, FTP, NTP, telnet, SSH.</w:t>
      </w:r>
    </w:p>
    <w:p w14:paraId="7210E0B7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Performed application installation and management on </w:t>
      </w:r>
      <w:proofErr w:type="gramStart"/>
      <w:r w:rsidRPr="00E00A0D">
        <w:rPr>
          <w:rFonts w:ascii="Calibri" w:hAnsi="Calibri" w:cs="Calibri"/>
          <w:sz w:val="20"/>
          <w:szCs w:val="20"/>
          <w:shd w:val="clear" w:color="auto" w:fill="FFFFFF"/>
        </w:rPr>
        <w:t>Unix</w:t>
      </w:r>
      <w:proofErr w:type="gramEnd"/>
      <w:r w:rsidRPr="00E00A0D">
        <w:rPr>
          <w:rFonts w:ascii="Calibri" w:hAnsi="Calibri" w:cs="Calibri"/>
          <w:sz w:val="20"/>
          <w:szCs w:val="20"/>
          <w:shd w:val="clear" w:color="auto" w:fill="FFFFFF"/>
        </w:rPr>
        <w:t xml:space="preserve"> and Linux servers.</w:t>
      </w:r>
    </w:p>
    <w:p w14:paraId="0C89D228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  <w:shd w:val="clear" w:color="auto" w:fill="FFFFFF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Installing of Linux System and Windows Systems.</w:t>
      </w:r>
    </w:p>
    <w:p w14:paraId="1E4FFDCF" w14:textId="77777777" w:rsidR="00371161" w:rsidRPr="00E00A0D" w:rsidRDefault="00371161" w:rsidP="00F527B0">
      <w:pPr>
        <w:widowControl w:val="0"/>
        <w:numPr>
          <w:ilvl w:val="0"/>
          <w:numId w:val="13"/>
        </w:numPr>
        <w:tabs>
          <w:tab w:val="clear" w:pos="720"/>
          <w:tab w:val="left" w:pos="0"/>
          <w:tab w:val="num" w:pos="810"/>
        </w:tabs>
        <w:suppressAutoHyphens/>
        <w:spacing w:line="240" w:lineRule="auto"/>
        <w:ind w:left="270" w:hanging="270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sz w:val="20"/>
          <w:szCs w:val="20"/>
          <w:shd w:val="clear" w:color="auto" w:fill="FFFFFF"/>
        </w:rPr>
        <w:t>Provided customer support, help/troubleshoot users to resolve</w:t>
      </w:r>
      <w:r w:rsidRPr="00E00A0D">
        <w:rPr>
          <w:rFonts w:ascii="Calibri" w:hAnsi="Calibri" w:cs="Calibri"/>
          <w:sz w:val="20"/>
          <w:szCs w:val="20"/>
        </w:rPr>
        <w:t xml:space="preserve"> server, network and other system wide problems.</w:t>
      </w:r>
    </w:p>
    <w:p w14:paraId="7DC8A74B" w14:textId="77777777" w:rsidR="00371161" w:rsidRPr="00E00A0D" w:rsidRDefault="00371161" w:rsidP="00F527B0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E00A0D">
        <w:rPr>
          <w:rFonts w:ascii="Calibri" w:hAnsi="Calibri" w:cs="Calibri"/>
          <w:b/>
          <w:bCs/>
          <w:sz w:val="20"/>
          <w:szCs w:val="20"/>
        </w:rPr>
        <w:t xml:space="preserve">Environment: </w:t>
      </w:r>
      <w:r w:rsidRPr="00E00A0D">
        <w:rPr>
          <w:rFonts w:ascii="Calibri" w:hAnsi="Calibri" w:cs="Calibri"/>
          <w:sz w:val="20"/>
          <w:szCs w:val="20"/>
        </w:rPr>
        <w:t xml:space="preserve">Solaris 9/10, RHEL 5/6/7, SUN servers T-series and M-series servers, Dell and HP servers, shell scripting, NFS, </w:t>
      </w:r>
      <w:proofErr w:type="spellStart"/>
      <w:r w:rsidRPr="00E00A0D">
        <w:rPr>
          <w:rFonts w:ascii="Calibri" w:hAnsi="Calibri" w:cs="Calibri"/>
          <w:sz w:val="20"/>
          <w:szCs w:val="20"/>
        </w:rPr>
        <w:t>Veritas</w:t>
      </w:r>
      <w:proofErr w:type="spellEnd"/>
      <w:r w:rsidRPr="00E00A0D">
        <w:rPr>
          <w:rFonts w:ascii="Calibri" w:hAnsi="Calibri" w:cs="Calibri"/>
          <w:sz w:val="20"/>
          <w:szCs w:val="20"/>
        </w:rPr>
        <w:t xml:space="preserve"> suite.</w:t>
      </w:r>
    </w:p>
    <w:p w14:paraId="15C6D1D3" w14:textId="77777777" w:rsidR="00371161" w:rsidRPr="00E00A0D" w:rsidRDefault="00371161" w:rsidP="00F527B0">
      <w:pPr>
        <w:pStyle w:val="Heading1"/>
        <w:jc w:val="left"/>
        <w:rPr>
          <w:rFonts w:ascii="Calibri" w:hAnsi="Calibri" w:cs="Calibri"/>
          <w:color w:val="auto"/>
          <w:sz w:val="20"/>
          <w:szCs w:val="20"/>
        </w:rPr>
      </w:pPr>
      <w:r w:rsidRPr="00E00A0D">
        <w:rPr>
          <w:rFonts w:ascii="Calibri" w:hAnsi="Calibri" w:cs="Calibri"/>
          <w:color w:val="auto"/>
          <w:sz w:val="20"/>
          <w:szCs w:val="20"/>
        </w:rPr>
        <w:t>Education:</w:t>
      </w:r>
    </w:p>
    <w:p w14:paraId="076C3C96" w14:textId="77777777" w:rsidR="00371161" w:rsidRPr="00E00A0D" w:rsidRDefault="00371161" w:rsidP="00F527B0">
      <w:pPr>
        <w:pStyle w:val="ListParagraph"/>
        <w:numPr>
          <w:ilvl w:val="0"/>
          <w:numId w:val="15"/>
        </w:numPr>
        <w:suppressAutoHyphens/>
        <w:spacing w:line="240" w:lineRule="auto"/>
        <w:jc w:val="both"/>
        <w:rPr>
          <w:rFonts w:ascii="Calibri" w:hAnsi="Calibri" w:cs="Calibri"/>
          <w:bCs/>
          <w:sz w:val="20"/>
          <w:szCs w:val="20"/>
        </w:rPr>
      </w:pPr>
      <w:r w:rsidRPr="00E00A0D">
        <w:rPr>
          <w:rFonts w:ascii="Calibri" w:hAnsi="Calibri" w:cs="Calibri"/>
          <w:bCs/>
          <w:sz w:val="20"/>
          <w:szCs w:val="20"/>
        </w:rPr>
        <w:t xml:space="preserve">Bachelor of Applied Science – B. </w:t>
      </w:r>
      <w:proofErr w:type="spellStart"/>
      <w:r w:rsidRPr="00E00A0D">
        <w:rPr>
          <w:rFonts w:ascii="Calibri" w:hAnsi="Calibri" w:cs="Calibri"/>
          <w:bCs/>
          <w:sz w:val="20"/>
          <w:szCs w:val="20"/>
        </w:rPr>
        <w:t>Sc</w:t>
      </w:r>
      <w:proofErr w:type="spellEnd"/>
      <w:r w:rsidRPr="00E00A0D">
        <w:rPr>
          <w:rFonts w:ascii="Calibri" w:hAnsi="Calibri" w:cs="Calibri"/>
          <w:bCs/>
          <w:sz w:val="20"/>
          <w:szCs w:val="20"/>
        </w:rPr>
        <w:t xml:space="preserve"> from COMSATS University Islamabad from Mar 2011 - Jun 2015</w:t>
      </w:r>
    </w:p>
    <w:sectPr w:rsidR="00371161" w:rsidRPr="00E00A0D" w:rsidSect="003A3B15">
      <w:footerReference w:type="default" r:id="rId9"/>
      <w:pgSz w:w="12240" w:h="15840"/>
      <w:pgMar w:top="720" w:right="540" w:bottom="720" w:left="36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D03871" w14:textId="77777777" w:rsidR="00281941" w:rsidRDefault="00281941" w:rsidP="00713050">
      <w:pPr>
        <w:spacing w:line="240" w:lineRule="auto"/>
      </w:pPr>
      <w:r>
        <w:separator/>
      </w:r>
    </w:p>
  </w:endnote>
  <w:endnote w:type="continuationSeparator" w:id="0">
    <w:p w14:paraId="4089D9B6" w14:textId="77777777" w:rsidR="00281941" w:rsidRDefault="00281941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6E97A0" w14:textId="77777777" w:rsidR="00A404C8" w:rsidRDefault="00A404C8">
    <w:pPr>
      <w:pStyle w:val="Footer"/>
    </w:pPr>
    <w:r>
      <w:ptab w:relativeTo="indent" w:alignment="lef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342290" w14:textId="77777777" w:rsidR="00281941" w:rsidRDefault="00281941" w:rsidP="00713050">
      <w:pPr>
        <w:spacing w:line="240" w:lineRule="auto"/>
      </w:pPr>
      <w:r>
        <w:separator/>
      </w:r>
    </w:p>
  </w:footnote>
  <w:footnote w:type="continuationSeparator" w:id="0">
    <w:p w14:paraId="34455C21" w14:textId="77777777" w:rsidR="00281941" w:rsidRDefault="00281941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C3AAD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8140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0E960F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58669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94062AD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AAEB0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36AFE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C5411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34E04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236C2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6D6844"/>
    <w:multiLevelType w:val="hybridMultilevel"/>
    <w:tmpl w:val="692E9F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2365DB"/>
    <w:multiLevelType w:val="multilevel"/>
    <w:tmpl w:val="B5C023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2A0D3C"/>
    <w:multiLevelType w:val="hybridMultilevel"/>
    <w:tmpl w:val="EF60B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BBE6FC1"/>
    <w:multiLevelType w:val="hybridMultilevel"/>
    <w:tmpl w:val="0B7AA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42128B"/>
    <w:multiLevelType w:val="hybridMultilevel"/>
    <w:tmpl w:val="047C517A"/>
    <w:lvl w:ilvl="0" w:tplc="04090001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FD8"/>
    <w:rsid w:val="00091382"/>
    <w:rsid w:val="000A07DA"/>
    <w:rsid w:val="000A2BFA"/>
    <w:rsid w:val="000B0619"/>
    <w:rsid w:val="000B0E36"/>
    <w:rsid w:val="000B61CA"/>
    <w:rsid w:val="000C69DB"/>
    <w:rsid w:val="000F7610"/>
    <w:rsid w:val="00114ED7"/>
    <w:rsid w:val="00140B0E"/>
    <w:rsid w:val="00184ADC"/>
    <w:rsid w:val="001A5CA9"/>
    <w:rsid w:val="001B2AC1"/>
    <w:rsid w:val="001B403A"/>
    <w:rsid w:val="001F4583"/>
    <w:rsid w:val="00214290"/>
    <w:rsid w:val="00217980"/>
    <w:rsid w:val="00271662"/>
    <w:rsid w:val="0027404F"/>
    <w:rsid w:val="00276B4B"/>
    <w:rsid w:val="00281941"/>
    <w:rsid w:val="00283D5A"/>
    <w:rsid w:val="00290AAA"/>
    <w:rsid w:val="002936E2"/>
    <w:rsid w:val="00293B83"/>
    <w:rsid w:val="002B091C"/>
    <w:rsid w:val="002C2CDD"/>
    <w:rsid w:val="002D45C6"/>
    <w:rsid w:val="002F035E"/>
    <w:rsid w:val="002F03FA"/>
    <w:rsid w:val="00313E86"/>
    <w:rsid w:val="00333CD3"/>
    <w:rsid w:val="003341BD"/>
    <w:rsid w:val="00340365"/>
    <w:rsid w:val="00342B64"/>
    <w:rsid w:val="00364079"/>
    <w:rsid w:val="00371161"/>
    <w:rsid w:val="003A3B15"/>
    <w:rsid w:val="003C5528"/>
    <w:rsid w:val="003D03E5"/>
    <w:rsid w:val="004077FB"/>
    <w:rsid w:val="004244FF"/>
    <w:rsid w:val="00424DD9"/>
    <w:rsid w:val="0046104A"/>
    <w:rsid w:val="004617B0"/>
    <w:rsid w:val="004717C5"/>
    <w:rsid w:val="004A24CC"/>
    <w:rsid w:val="004D0E9F"/>
    <w:rsid w:val="00517F9D"/>
    <w:rsid w:val="00523479"/>
    <w:rsid w:val="00543DB7"/>
    <w:rsid w:val="00554FD2"/>
    <w:rsid w:val="005729B0"/>
    <w:rsid w:val="00596936"/>
    <w:rsid w:val="00641630"/>
    <w:rsid w:val="0066505E"/>
    <w:rsid w:val="00684488"/>
    <w:rsid w:val="006A3CE7"/>
    <w:rsid w:val="006A7746"/>
    <w:rsid w:val="006C4C50"/>
    <w:rsid w:val="006D76B1"/>
    <w:rsid w:val="00702F77"/>
    <w:rsid w:val="00713050"/>
    <w:rsid w:val="00741125"/>
    <w:rsid w:val="00741FD8"/>
    <w:rsid w:val="00746F7F"/>
    <w:rsid w:val="007569C1"/>
    <w:rsid w:val="00763832"/>
    <w:rsid w:val="007D2696"/>
    <w:rsid w:val="007D2FD2"/>
    <w:rsid w:val="00811117"/>
    <w:rsid w:val="00823C54"/>
    <w:rsid w:val="00841146"/>
    <w:rsid w:val="00861F9B"/>
    <w:rsid w:val="00864F40"/>
    <w:rsid w:val="00867AA8"/>
    <w:rsid w:val="0087242A"/>
    <w:rsid w:val="0088504C"/>
    <w:rsid w:val="0089382B"/>
    <w:rsid w:val="008A1907"/>
    <w:rsid w:val="008B5E97"/>
    <w:rsid w:val="008C6BCA"/>
    <w:rsid w:val="008C7B50"/>
    <w:rsid w:val="008D49C6"/>
    <w:rsid w:val="008E4B30"/>
    <w:rsid w:val="00906BEE"/>
    <w:rsid w:val="00910188"/>
    <w:rsid w:val="009163F9"/>
    <w:rsid w:val="009243E7"/>
    <w:rsid w:val="00984017"/>
    <w:rsid w:val="00985D58"/>
    <w:rsid w:val="009B3C40"/>
    <w:rsid w:val="009B72DD"/>
    <w:rsid w:val="009B7E6B"/>
    <w:rsid w:val="00A404C8"/>
    <w:rsid w:val="00A42540"/>
    <w:rsid w:val="00A50939"/>
    <w:rsid w:val="00A6342E"/>
    <w:rsid w:val="00A81A42"/>
    <w:rsid w:val="00A83413"/>
    <w:rsid w:val="00A85291"/>
    <w:rsid w:val="00A9778A"/>
    <w:rsid w:val="00AA6A40"/>
    <w:rsid w:val="00AA75F6"/>
    <w:rsid w:val="00AD00FD"/>
    <w:rsid w:val="00AF0A8E"/>
    <w:rsid w:val="00AF40DC"/>
    <w:rsid w:val="00B5664D"/>
    <w:rsid w:val="00B818ED"/>
    <w:rsid w:val="00BA5B40"/>
    <w:rsid w:val="00BD0206"/>
    <w:rsid w:val="00C2098A"/>
    <w:rsid w:val="00C5444A"/>
    <w:rsid w:val="00C60DE2"/>
    <w:rsid w:val="00C612DA"/>
    <w:rsid w:val="00C7741E"/>
    <w:rsid w:val="00C875AB"/>
    <w:rsid w:val="00CA3DF1"/>
    <w:rsid w:val="00CA4581"/>
    <w:rsid w:val="00CD2F1F"/>
    <w:rsid w:val="00CE1418"/>
    <w:rsid w:val="00CE18D5"/>
    <w:rsid w:val="00CF4991"/>
    <w:rsid w:val="00D04109"/>
    <w:rsid w:val="00D3423E"/>
    <w:rsid w:val="00D569D8"/>
    <w:rsid w:val="00D97A41"/>
    <w:rsid w:val="00DB4733"/>
    <w:rsid w:val="00DD3CF6"/>
    <w:rsid w:val="00DD6416"/>
    <w:rsid w:val="00DF4E0A"/>
    <w:rsid w:val="00E00A0D"/>
    <w:rsid w:val="00E02DCD"/>
    <w:rsid w:val="00E12C60"/>
    <w:rsid w:val="00E22E87"/>
    <w:rsid w:val="00E57630"/>
    <w:rsid w:val="00E86C2B"/>
    <w:rsid w:val="00EB2D52"/>
    <w:rsid w:val="00EF7CC9"/>
    <w:rsid w:val="00F207C0"/>
    <w:rsid w:val="00F20AE5"/>
    <w:rsid w:val="00F47E97"/>
    <w:rsid w:val="00F527B0"/>
    <w:rsid w:val="00F645C7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E2A1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1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BEE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3D03E5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F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A75F6"/>
  </w:style>
  <w:style w:type="paragraph" w:styleId="BlockText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AA7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75F6"/>
  </w:style>
  <w:style w:type="paragraph" w:styleId="BodyText2">
    <w:name w:val="Body Text 2"/>
    <w:basedOn w:val="Normal"/>
    <w:link w:val="BodyText2Char"/>
    <w:uiPriority w:val="99"/>
    <w:semiHidden/>
    <w:unhideWhenUsed/>
    <w:rsid w:val="00AA75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75F6"/>
  </w:style>
  <w:style w:type="paragraph" w:styleId="BodyText3">
    <w:name w:val="Body Text 3"/>
    <w:basedOn w:val="Normal"/>
    <w:link w:val="BodyText3Ch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A75F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A75F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75F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A75F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A75F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A75F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A75F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A75F6"/>
  </w:style>
  <w:style w:type="table" w:styleId="ColorfulGrid">
    <w:name w:val="Colorful Grid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75F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5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5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5F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75F6"/>
  </w:style>
  <w:style w:type="character" w:customStyle="1" w:styleId="DateChar">
    <w:name w:val="Date Char"/>
    <w:basedOn w:val="DefaultParagraphFont"/>
    <w:link w:val="Date"/>
    <w:uiPriority w:val="99"/>
    <w:semiHidden/>
    <w:rsid w:val="00AA75F6"/>
  </w:style>
  <w:style w:type="paragraph" w:styleId="DocumentMap">
    <w:name w:val="Document Map"/>
    <w:basedOn w:val="Normal"/>
    <w:link w:val="DocumentMap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75F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A75F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75F6"/>
  </w:style>
  <w:style w:type="character" w:styleId="Emphasis">
    <w:name w:val="Emphasis"/>
    <w:basedOn w:val="DefaultParagraphFont"/>
    <w:uiPriority w:val="10"/>
    <w:semiHidden/>
    <w:unhideWhenUsed/>
    <w:rsid w:val="00AA75F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75F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75F6"/>
    <w:rPr>
      <w:szCs w:val="20"/>
    </w:rPr>
  </w:style>
  <w:style w:type="table" w:customStyle="1" w:styleId="GridTable1Light">
    <w:name w:val="Grid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AA75F6"/>
  </w:style>
  <w:style w:type="paragraph" w:styleId="HTMLAddress">
    <w:name w:val="HTML Address"/>
    <w:basedOn w:val="Normal"/>
    <w:link w:val="HTMLAddressCh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5F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A75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75F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5F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75F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D03E5"/>
    <w:rPr>
      <w:i/>
      <w:iCs/>
      <w:color w:val="D0181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Borders>
        <w:top w:val="single" w:sz="8" w:space="0" w:color="EA4E4E" w:themeColor="accent1"/>
        <w:bottom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75F6"/>
  </w:style>
  <w:style w:type="paragraph" w:styleId="List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A75F6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Borders>
        <w:top w:val="single" w:sz="4" w:space="0" w:color="EA4E4E" w:themeColor="accent1"/>
        <w:bottom w:val="single" w:sz="4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ED7D31" w:themeColor="accent2"/>
        <w:bottom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4472C4" w:themeColor="accent5"/>
        <w:bottom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75F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A4E4E" w:themeColor="accent1"/>
        <w:bottom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75F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A75F6"/>
  </w:style>
  <w:style w:type="character" w:styleId="PageNumber">
    <w:name w:val="page number"/>
    <w:basedOn w:val="DefaultParagraphFont"/>
    <w:uiPriority w:val="99"/>
    <w:semiHidden/>
    <w:unhideWhenUsed/>
    <w:rsid w:val="00AA75F6"/>
  </w:style>
  <w:style w:type="table" w:customStyle="1" w:styleId="PlainTable1">
    <w:name w:val="Plain Table 1"/>
    <w:basedOn w:val="TableNormal"/>
    <w:uiPriority w:val="41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75F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A75F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75F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A75F6"/>
  </w:style>
  <w:style w:type="paragraph" w:styleId="Signature">
    <w:name w:val="Signature"/>
    <w:basedOn w:val="Normal"/>
    <w:link w:val="Signature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A75F6"/>
  </w:style>
  <w:style w:type="character" w:styleId="Strong">
    <w:name w:val="Strong"/>
    <w:basedOn w:val="DefaultParagraphFont"/>
    <w:uiPriority w:val="22"/>
    <w:semiHidden/>
    <w:unhideWhenUsed/>
    <w:qFormat/>
    <w:rsid w:val="00AA75F6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A75F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75F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75F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75F6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A75F6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A75F6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A75F6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75F6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75F6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75F6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75F6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75F6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75F6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75F6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75F6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75F6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75F6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AA75F6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AA75F6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75F6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75F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75F6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75F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75F6"/>
  </w:style>
  <w:style w:type="table" w:styleId="TableProfessional">
    <w:name w:val="Table Professional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75F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75F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75F6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75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AA75F6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75F6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75F6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  <w:style w:type="character" w:customStyle="1" w:styleId="NoSpacingChar">
    <w:name w:val="No Spacing Char"/>
    <w:link w:val="NoSpacing"/>
    <w:uiPriority w:val="1"/>
    <w:qFormat/>
    <w:locked/>
    <w:rsid w:val="003711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1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6BEE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3D03E5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F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A75F6"/>
  </w:style>
  <w:style w:type="paragraph" w:styleId="BlockText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AA7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75F6"/>
  </w:style>
  <w:style w:type="paragraph" w:styleId="BodyText2">
    <w:name w:val="Body Text 2"/>
    <w:basedOn w:val="Normal"/>
    <w:link w:val="BodyText2Char"/>
    <w:uiPriority w:val="99"/>
    <w:semiHidden/>
    <w:unhideWhenUsed/>
    <w:rsid w:val="00AA75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75F6"/>
  </w:style>
  <w:style w:type="paragraph" w:styleId="BodyText3">
    <w:name w:val="Body Text 3"/>
    <w:basedOn w:val="Normal"/>
    <w:link w:val="BodyText3Ch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A75F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A75F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75F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A75F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A75F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A75F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A75F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A75F6"/>
  </w:style>
  <w:style w:type="table" w:styleId="ColorfulGrid">
    <w:name w:val="Colorful Grid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75F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5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5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5F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75F6"/>
  </w:style>
  <w:style w:type="character" w:customStyle="1" w:styleId="DateChar">
    <w:name w:val="Date Char"/>
    <w:basedOn w:val="DefaultParagraphFont"/>
    <w:link w:val="Date"/>
    <w:uiPriority w:val="99"/>
    <w:semiHidden/>
    <w:rsid w:val="00AA75F6"/>
  </w:style>
  <w:style w:type="paragraph" w:styleId="DocumentMap">
    <w:name w:val="Document Map"/>
    <w:basedOn w:val="Normal"/>
    <w:link w:val="DocumentMap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75F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A75F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75F6"/>
  </w:style>
  <w:style w:type="character" w:styleId="Emphasis">
    <w:name w:val="Emphasis"/>
    <w:basedOn w:val="DefaultParagraphFont"/>
    <w:uiPriority w:val="10"/>
    <w:semiHidden/>
    <w:unhideWhenUsed/>
    <w:rsid w:val="00AA75F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75F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75F6"/>
    <w:rPr>
      <w:szCs w:val="20"/>
    </w:rPr>
  </w:style>
  <w:style w:type="table" w:customStyle="1" w:styleId="GridTable1Light">
    <w:name w:val="Grid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AA75F6"/>
  </w:style>
  <w:style w:type="paragraph" w:styleId="HTMLAddress">
    <w:name w:val="HTML Address"/>
    <w:basedOn w:val="Normal"/>
    <w:link w:val="HTMLAddressCh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5F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A75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75F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5F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75F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D03E5"/>
    <w:rPr>
      <w:i/>
      <w:iCs/>
      <w:color w:val="D0181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Borders>
        <w:top w:val="single" w:sz="8" w:space="0" w:color="EA4E4E" w:themeColor="accent1"/>
        <w:bottom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75F6"/>
  </w:style>
  <w:style w:type="paragraph" w:styleId="List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A75F6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Borders>
        <w:top w:val="single" w:sz="4" w:space="0" w:color="EA4E4E" w:themeColor="accent1"/>
        <w:bottom w:val="single" w:sz="4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ED7D31" w:themeColor="accent2"/>
        <w:bottom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4472C4" w:themeColor="accent5"/>
        <w:bottom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75F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A4E4E" w:themeColor="accent1"/>
        <w:bottom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75F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A75F6"/>
  </w:style>
  <w:style w:type="character" w:styleId="PageNumber">
    <w:name w:val="page number"/>
    <w:basedOn w:val="DefaultParagraphFont"/>
    <w:uiPriority w:val="99"/>
    <w:semiHidden/>
    <w:unhideWhenUsed/>
    <w:rsid w:val="00AA75F6"/>
  </w:style>
  <w:style w:type="table" w:customStyle="1" w:styleId="PlainTable1">
    <w:name w:val="Plain Table 1"/>
    <w:basedOn w:val="TableNormal"/>
    <w:uiPriority w:val="41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AA75F6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AA75F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75F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A75F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75F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A75F6"/>
  </w:style>
  <w:style w:type="paragraph" w:styleId="Signature">
    <w:name w:val="Signature"/>
    <w:basedOn w:val="Normal"/>
    <w:link w:val="Signature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A75F6"/>
  </w:style>
  <w:style w:type="character" w:styleId="Strong">
    <w:name w:val="Strong"/>
    <w:basedOn w:val="DefaultParagraphFont"/>
    <w:uiPriority w:val="22"/>
    <w:semiHidden/>
    <w:unhideWhenUsed/>
    <w:qFormat/>
    <w:rsid w:val="00AA75F6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A75F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75F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75F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75F6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A75F6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A75F6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A75F6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75F6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75F6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75F6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75F6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75F6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75F6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75F6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75F6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75F6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75F6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AA75F6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AA75F6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75F6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75F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75F6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75F6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75F6"/>
  </w:style>
  <w:style w:type="table" w:styleId="TableProfessional">
    <w:name w:val="Table Professional"/>
    <w:basedOn w:val="TableNormal"/>
    <w:uiPriority w:val="99"/>
    <w:semiHidden/>
    <w:unhideWhenUsed/>
    <w:rsid w:val="00AA75F6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75F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75F6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75F6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75F6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75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AA75F6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75F6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75F6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  <w:style w:type="character" w:customStyle="1" w:styleId="NoSpacingChar">
    <w:name w:val="No Spacing Char"/>
    <w:link w:val="NoSpacing"/>
    <w:uiPriority w:val="1"/>
    <w:qFormat/>
    <w:locked/>
    <w:rsid w:val="00371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5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4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9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4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hishek.ABHISHEK-PC\AppData\Roaming\Microsoft\Templates\Polished%20resume,%20designed%20by%20MOO.dotx" TargetMode="External"/></Relationship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C880B-0FA2-48F9-A66A-62C156ED2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Polished resume, designed by MOO</Template>
  <TotalTime>12</TotalTime>
  <Pages>5</Pages>
  <Words>3366</Words>
  <Characters>19191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FAZAL REHMANAws/Linux System Admin | 201-918-3841 | Fazalrehman.sap@gmail.com | Brooklyn, NY</Company>
  <LinksUpToDate>false</LinksUpToDate>
  <CharactersWithSpaces>22512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Aws/Linux System Admin</dc:subject>
  <dc:creator>Abhishek</dc:creator>
  <cp:keywords/>
  <dc:description>201-918-3841 | Fazalrehman.sap@gmail.com | Brooklyn, NY</dc:description>
  <cp:lastModifiedBy>ADMIN</cp:lastModifiedBy>
  <cp:revision>17</cp:revision>
  <dcterms:created xsi:type="dcterms:W3CDTF">2023-10-24T16:26:00Z</dcterms:created>
  <dcterms:modified xsi:type="dcterms:W3CDTF">2024-02-07T18:54:00Z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